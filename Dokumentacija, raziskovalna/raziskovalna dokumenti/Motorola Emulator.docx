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16463042" w:rsidR="00FE1293" w:rsidRPr="00CC7C54" w:rsidRDefault="002E45F3" w:rsidP="00FE1293">
      <w:bookmarkStart w:id="0" w:name="_Hlk155785612"/>
      <w:bookmarkEnd w:id="0"/>
      <w:r w:rsidRPr="00CC7C54">
        <w:t xml:space="preserve"> </w:t>
      </w:r>
    </w:p>
    <w:p w14:paraId="0A37501D" w14:textId="77777777" w:rsidR="00FE1293" w:rsidRPr="00CC7C54" w:rsidRDefault="00FE1293" w:rsidP="00FE1293"/>
    <w:p w14:paraId="5DAB6C7B" w14:textId="77777777" w:rsidR="00FE1293" w:rsidRPr="00CC7C54" w:rsidRDefault="00FE1293" w:rsidP="00FE1293"/>
    <w:p w14:paraId="02EB378F" w14:textId="77777777" w:rsidR="00FE1293" w:rsidRPr="00CC7C54" w:rsidRDefault="00FE1293" w:rsidP="00FE1293"/>
    <w:p w14:paraId="6A05A809" w14:textId="77777777" w:rsidR="00FE1293" w:rsidRPr="00CC7C54" w:rsidRDefault="00FE1293" w:rsidP="00FE1293"/>
    <w:p w14:paraId="5A39BBE3" w14:textId="77777777" w:rsidR="00FE1293" w:rsidRPr="00CC7C54" w:rsidRDefault="00FE1293" w:rsidP="00FE1293"/>
    <w:p w14:paraId="41C8F396" w14:textId="77777777" w:rsidR="00FE1293" w:rsidRPr="00CC7C54" w:rsidRDefault="00FE1293" w:rsidP="00FE1293"/>
    <w:p w14:paraId="72A3D3EC" w14:textId="77777777" w:rsidR="00FE1293" w:rsidRPr="00CC7C54" w:rsidRDefault="00FE1293" w:rsidP="00FE1293"/>
    <w:p w14:paraId="0D0B940D" w14:textId="77777777" w:rsidR="00FE1293" w:rsidRPr="00CC7C54" w:rsidRDefault="00FE1293" w:rsidP="00FE1293"/>
    <w:p w14:paraId="0E27B00A" w14:textId="77777777" w:rsidR="00FE1293" w:rsidRPr="00CC7C54" w:rsidRDefault="00FE1293" w:rsidP="00FE1293"/>
    <w:p w14:paraId="391F1B7E" w14:textId="3BB86DBE" w:rsidR="00FE1293" w:rsidRPr="00CC7C54" w:rsidRDefault="004E1BF9" w:rsidP="00FE1293">
      <w:pPr>
        <w:pStyle w:val="Naslovnica1"/>
      </w:pPr>
      <w:r w:rsidRPr="00CC7C54">
        <w:t>Emulator Mikroprocesor</w:t>
      </w:r>
      <w:r w:rsidR="00700B8F" w:rsidRPr="00CC7C54">
        <w:t>j</w:t>
      </w:r>
      <w:r w:rsidRPr="00CC7C54">
        <w:t>a Motorola M680X</w:t>
      </w:r>
    </w:p>
    <w:p w14:paraId="6544240B" w14:textId="6E161F6A" w:rsidR="00FE1293" w:rsidRPr="00CC7C54" w:rsidRDefault="005A0E2D" w:rsidP="005A0E2D">
      <w:pPr>
        <w:pStyle w:val="Naslovnica2"/>
      </w:pPr>
      <w:r w:rsidRPr="00CC7C54">
        <w:t>(</w:t>
      </w:r>
      <w:r w:rsidR="004E1BF9" w:rsidRPr="00CC7C54">
        <w:t>Inovacijski predlog</w:t>
      </w:r>
      <w:r w:rsidRPr="00CC7C54">
        <w:t>)</w:t>
      </w:r>
    </w:p>
    <w:p w14:paraId="60061E4C" w14:textId="77777777" w:rsidR="00FE1293" w:rsidRPr="00CC7C54" w:rsidRDefault="00FE1293" w:rsidP="00FE1293"/>
    <w:p w14:paraId="44EAFD9C" w14:textId="77777777" w:rsidR="00FE1293" w:rsidRPr="00CC7C54" w:rsidRDefault="00FE1293" w:rsidP="00FE1293"/>
    <w:p w14:paraId="4B94D5A5" w14:textId="77777777" w:rsidR="00FE1293" w:rsidRPr="00CC7C54" w:rsidRDefault="00FE1293" w:rsidP="00FE1293"/>
    <w:p w14:paraId="3DEEC669" w14:textId="77777777" w:rsidR="00FE1293" w:rsidRPr="00CC7C54" w:rsidRDefault="00FE1293" w:rsidP="00FE1293"/>
    <w:p w14:paraId="3656B9AB" w14:textId="77777777" w:rsidR="00FE1293" w:rsidRPr="00CC7C54" w:rsidRDefault="00FE1293" w:rsidP="00FE1293"/>
    <w:p w14:paraId="45FB0818" w14:textId="77777777" w:rsidR="005A0E2D" w:rsidRPr="00CC7C54" w:rsidRDefault="005A0E2D" w:rsidP="00FE1293"/>
    <w:p w14:paraId="049F31CB" w14:textId="77777777" w:rsidR="005A0E2D" w:rsidRPr="00CC7C54" w:rsidRDefault="005A0E2D" w:rsidP="00FE1293"/>
    <w:p w14:paraId="53128261" w14:textId="77777777" w:rsidR="005A0E2D" w:rsidRPr="00CC7C54" w:rsidRDefault="005A0E2D" w:rsidP="00FE1293"/>
    <w:p w14:paraId="62486C05" w14:textId="77777777" w:rsidR="005A0E2D" w:rsidRPr="00CC7C54" w:rsidRDefault="005A0E2D" w:rsidP="00FE1293"/>
    <w:p w14:paraId="4101652C" w14:textId="77777777" w:rsidR="005A0E2D" w:rsidRPr="00CC7C54" w:rsidRDefault="005A0E2D" w:rsidP="00FE1293"/>
    <w:p w14:paraId="4B99056E" w14:textId="77777777" w:rsidR="005A0E2D" w:rsidRPr="00CC7C54" w:rsidRDefault="005A0E2D" w:rsidP="00FE1293"/>
    <w:p w14:paraId="1299C43A" w14:textId="77777777" w:rsidR="005A0E2D" w:rsidRPr="00CC7C54" w:rsidRDefault="005A0E2D" w:rsidP="00FE1293"/>
    <w:p w14:paraId="4DDBEF00" w14:textId="77777777" w:rsidR="005A0E2D" w:rsidRPr="00CC7C54" w:rsidRDefault="005A0E2D" w:rsidP="00FE1293"/>
    <w:p w14:paraId="3461D779" w14:textId="77777777" w:rsidR="00FE1293" w:rsidRPr="00CC7C54" w:rsidRDefault="00FE1293" w:rsidP="00FE1293"/>
    <w:p w14:paraId="3CF2D8B6" w14:textId="77777777" w:rsidR="00FE1293" w:rsidRPr="00CC7C54" w:rsidRDefault="00FE1293" w:rsidP="00FE1293"/>
    <w:p w14:paraId="0FB78278" w14:textId="77777777" w:rsidR="00FE1293" w:rsidRPr="00CC7C54" w:rsidRDefault="00FE1293" w:rsidP="00FE1293"/>
    <w:p w14:paraId="1FC39945" w14:textId="2C32C456" w:rsidR="00FE1293" w:rsidRPr="00CC7C54" w:rsidRDefault="00FE1293" w:rsidP="00FE1293"/>
    <w:p w14:paraId="32A2D702" w14:textId="77777777" w:rsidR="00097405" w:rsidRPr="00CC7C54" w:rsidRDefault="00097405" w:rsidP="00FE1293"/>
    <w:p w14:paraId="3F813126" w14:textId="30D33649" w:rsidR="004E1BF9" w:rsidRPr="00CC7C54" w:rsidRDefault="004E1BF9">
      <w:pPr>
        <w:widowControl/>
        <w:spacing w:after="160" w:line="259" w:lineRule="auto"/>
      </w:pPr>
      <w:r w:rsidRPr="00CC7C54">
        <w:br w:type="page"/>
      </w:r>
    </w:p>
    <w:p w14:paraId="31D656D4" w14:textId="77777777" w:rsidR="00BF1794" w:rsidRPr="00CC7C54" w:rsidRDefault="00BF1794" w:rsidP="00BF1794"/>
    <w:p w14:paraId="6231D01E" w14:textId="77777777" w:rsidR="004E1BF9" w:rsidRPr="00CC7C54" w:rsidRDefault="004E1BF9" w:rsidP="00BF1794"/>
    <w:p w14:paraId="17EC95E3" w14:textId="77777777" w:rsidR="004E1BF9" w:rsidRPr="00CC7C54" w:rsidRDefault="004E1BF9" w:rsidP="00BF1794"/>
    <w:p w14:paraId="0C7954A9" w14:textId="77777777" w:rsidR="004E1BF9" w:rsidRPr="00CC7C54" w:rsidRDefault="004E1BF9" w:rsidP="00BF1794"/>
    <w:p w14:paraId="27153F97" w14:textId="77777777" w:rsidR="004E1BF9" w:rsidRPr="00CC7C54" w:rsidRDefault="004E1BF9" w:rsidP="00BF1794"/>
    <w:p w14:paraId="19D9F88A" w14:textId="77777777" w:rsidR="004E1BF9" w:rsidRPr="00CC7C54" w:rsidRDefault="004E1BF9" w:rsidP="00BF1794"/>
    <w:p w14:paraId="2C7E54FB" w14:textId="77777777" w:rsidR="004E1BF9" w:rsidRPr="00CC7C54" w:rsidRDefault="004E1BF9" w:rsidP="00BF1794"/>
    <w:p w14:paraId="57B9F870" w14:textId="77777777" w:rsidR="004E1BF9" w:rsidRPr="00CC7C54" w:rsidRDefault="004E1BF9" w:rsidP="00BF1794"/>
    <w:p w14:paraId="137C3725" w14:textId="77777777" w:rsidR="004E1BF9" w:rsidRPr="00CC7C54" w:rsidRDefault="004E1BF9" w:rsidP="00BF1794"/>
    <w:p w14:paraId="7C23BA80" w14:textId="55CDA48C" w:rsidR="00426340" w:rsidRPr="00CC7C54" w:rsidRDefault="00426340">
      <w:pPr>
        <w:widowControl/>
        <w:spacing w:after="160" w:line="259" w:lineRule="auto"/>
      </w:pPr>
      <w:r w:rsidRPr="00CC7C54">
        <w:br w:type="page"/>
      </w:r>
    </w:p>
    <w:p w14:paraId="4D2E78A8" w14:textId="77777777" w:rsidR="00BF1794" w:rsidRPr="00CC7C54" w:rsidRDefault="00BF1794" w:rsidP="00BF1794"/>
    <w:sdt>
      <w:sdtPr>
        <w:rPr>
          <w:rFonts w:ascii="Times New Roman" w:eastAsia="Arial Unicode MS" w:hAnsi="Times New Roman" w:cs="Mangal"/>
          <w:bCs w:val="0"/>
          <w:caps w:val="0"/>
          <w:sz w:val="24"/>
          <w:szCs w:val="24"/>
        </w:rPr>
        <w:id w:val="1873565261"/>
        <w:docPartObj>
          <w:docPartGallery w:val="Table of Contents"/>
          <w:docPartUnique/>
        </w:docPartObj>
      </w:sdtPr>
      <w:sdtContent>
        <w:p w14:paraId="1A641EF6" w14:textId="77777777" w:rsidR="00FE1293" w:rsidRPr="00CC7C54" w:rsidRDefault="08507B65" w:rsidP="0051254B">
          <w:pPr>
            <w:pStyle w:val="TOAHeading"/>
            <w:jc w:val="both"/>
          </w:pPr>
          <w:r w:rsidRPr="00CC7C54">
            <w:t>KAZALO VSEBINE</w:t>
          </w:r>
        </w:p>
        <w:p w14:paraId="53FA0C78" w14:textId="3DDD6B94" w:rsidR="005168B6" w:rsidRPr="00CC7C54" w:rsidRDefault="0051254B">
          <w:pPr>
            <w:pStyle w:val="TOC1"/>
            <w:tabs>
              <w:tab w:val="left" w:pos="566"/>
            </w:tabs>
            <w:rPr>
              <w:rFonts w:asciiTheme="minorHAnsi" w:eastAsiaTheme="minorEastAsia" w:hAnsiTheme="minorHAnsi" w:cstheme="minorBidi"/>
              <w:b w:val="0"/>
              <w:kern w:val="2"/>
              <w:lang w:bidi="ar-SA"/>
              <w14:ligatures w14:val="standardContextual"/>
            </w:rPr>
          </w:pPr>
          <w:r w:rsidRPr="00CC7C54">
            <w:fldChar w:fldCharType="begin"/>
          </w:r>
          <w:r w:rsidRPr="00CC7C54">
            <w:instrText xml:space="preserve"> TOC \o "1-4" \h \z \u </w:instrText>
          </w:r>
          <w:r w:rsidRPr="00CC7C54">
            <w:fldChar w:fldCharType="separate"/>
          </w:r>
          <w:hyperlink w:anchor="_Toc156236617" w:history="1">
            <w:r w:rsidR="005168B6" w:rsidRPr="00CC7C54">
              <w:rPr>
                <w:rStyle w:val="Hyperlink"/>
              </w:rPr>
              <w:t>1</w:t>
            </w:r>
            <w:r w:rsidR="005168B6" w:rsidRPr="00CC7C54">
              <w:rPr>
                <w:rFonts w:asciiTheme="minorHAnsi" w:eastAsiaTheme="minorEastAsia" w:hAnsiTheme="minorHAnsi" w:cstheme="minorBidi"/>
                <w:b w:val="0"/>
                <w:kern w:val="2"/>
                <w:lang w:bidi="ar-SA"/>
                <w14:ligatures w14:val="standardContextual"/>
              </w:rPr>
              <w:tab/>
            </w:r>
            <w:r w:rsidR="005168B6" w:rsidRPr="00CC7C54">
              <w:rPr>
                <w:rStyle w:val="Hyperlink"/>
              </w:rPr>
              <w:t>Povzetek</w:t>
            </w:r>
            <w:r w:rsidR="005168B6" w:rsidRPr="00CC7C54">
              <w:rPr>
                <w:webHidden/>
              </w:rPr>
              <w:tab/>
            </w:r>
            <w:r w:rsidR="005168B6" w:rsidRPr="00CC7C54">
              <w:rPr>
                <w:webHidden/>
              </w:rPr>
              <w:fldChar w:fldCharType="begin"/>
            </w:r>
            <w:r w:rsidR="005168B6" w:rsidRPr="00CC7C54">
              <w:rPr>
                <w:webHidden/>
              </w:rPr>
              <w:instrText xml:space="preserve"> PAGEREF _Toc156236617 \h </w:instrText>
            </w:r>
            <w:r w:rsidR="005168B6" w:rsidRPr="00CC7C54">
              <w:rPr>
                <w:webHidden/>
              </w:rPr>
            </w:r>
            <w:r w:rsidR="005168B6" w:rsidRPr="00CC7C54">
              <w:rPr>
                <w:webHidden/>
              </w:rPr>
              <w:fldChar w:fldCharType="separate"/>
            </w:r>
            <w:r w:rsidR="005168B6" w:rsidRPr="00CC7C54">
              <w:rPr>
                <w:webHidden/>
              </w:rPr>
              <w:t>v</w:t>
            </w:r>
            <w:r w:rsidR="005168B6" w:rsidRPr="00CC7C54">
              <w:rPr>
                <w:webHidden/>
              </w:rPr>
              <w:fldChar w:fldCharType="end"/>
            </w:r>
          </w:hyperlink>
        </w:p>
        <w:p w14:paraId="3ABD4B22" w14:textId="48012308" w:rsidR="005168B6" w:rsidRPr="00CC7C54" w:rsidRDefault="00000000">
          <w:pPr>
            <w:pStyle w:val="TOC1"/>
            <w:tabs>
              <w:tab w:val="left" w:pos="566"/>
            </w:tabs>
            <w:rPr>
              <w:rFonts w:asciiTheme="minorHAnsi" w:eastAsiaTheme="minorEastAsia" w:hAnsiTheme="minorHAnsi" w:cstheme="minorBidi"/>
              <w:b w:val="0"/>
              <w:kern w:val="2"/>
              <w:lang w:bidi="ar-SA"/>
              <w14:ligatures w14:val="standardContextual"/>
            </w:rPr>
          </w:pPr>
          <w:hyperlink w:anchor="_Toc156236618" w:history="1">
            <w:r w:rsidR="005168B6" w:rsidRPr="00CC7C54">
              <w:rPr>
                <w:rStyle w:val="Hyperlink"/>
              </w:rPr>
              <w:t>2</w:t>
            </w:r>
            <w:r w:rsidR="005168B6" w:rsidRPr="00CC7C54">
              <w:rPr>
                <w:rFonts w:asciiTheme="minorHAnsi" w:eastAsiaTheme="minorEastAsia" w:hAnsiTheme="minorHAnsi" w:cstheme="minorBidi"/>
                <w:b w:val="0"/>
                <w:kern w:val="2"/>
                <w:lang w:bidi="ar-SA"/>
                <w14:ligatures w14:val="standardContextual"/>
              </w:rPr>
              <w:tab/>
            </w:r>
            <w:r w:rsidR="005168B6" w:rsidRPr="00CC7C54">
              <w:rPr>
                <w:rStyle w:val="Hyperlink"/>
              </w:rPr>
              <w:t>Uvod</w:t>
            </w:r>
            <w:r w:rsidR="005168B6" w:rsidRPr="00CC7C54">
              <w:rPr>
                <w:webHidden/>
              </w:rPr>
              <w:tab/>
            </w:r>
            <w:r w:rsidR="005168B6" w:rsidRPr="00CC7C54">
              <w:rPr>
                <w:webHidden/>
              </w:rPr>
              <w:fldChar w:fldCharType="begin"/>
            </w:r>
            <w:r w:rsidR="005168B6" w:rsidRPr="00CC7C54">
              <w:rPr>
                <w:webHidden/>
              </w:rPr>
              <w:instrText xml:space="preserve"> PAGEREF _Toc156236618 \h </w:instrText>
            </w:r>
            <w:r w:rsidR="005168B6" w:rsidRPr="00CC7C54">
              <w:rPr>
                <w:webHidden/>
              </w:rPr>
            </w:r>
            <w:r w:rsidR="005168B6" w:rsidRPr="00CC7C54">
              <w:rPr>
                <w:webHidden/>
              </w:rPr>
              <w:fldChar w:fldCharType="separate"/>
            </w:r>
            <w:r w:rsidR="005168B6" w:rsidRPr="00CC7C54">
              <w:rPr>
                <w:webHidden/>
              </w:rPr>
              <w:t>1</w:t>
            </w:r>
            <w:r w:rsidR="005168B6" w:rsidRPr="00CC7C54">
              <w:rPr>
                <w:webHidden/>
              </w:rPr>
              <w:fldChar w:fldCharType="end"/>
            </w:r>
          </w:hyperlink>
        </w:p>
        <w:p w14:paraId="0AF834A4" w14:textId="33F55015" w:rsidR="005168B6" w:rsidRPr="00CC7C54" w:rsidRDefault="00000000">
          <w:pPr>
            <w:pStyle w:val="TOC1"/>
            <w:tabs>
              <w:tab w:val="left" w:pos="566"/>
            </w:tabs>
            <w:rPr>
              <w:rFonts w:asciiTheme="minorHAnsi" w:eastAsiaTheme="minorEastAsia" w:hAnsiTheme="minorHAnsi" w:cstheme="minorBidi"/>
              <w:b w:val="0"/>
              <w:kern w:val="2"/>
              <w:lang w:bidi="ar-SA"/>
              <w14:ligatures w14:val="standardContextual"/>
            </w:rPr>
          </w:pPr>
          <w:hyperlink w:anchor="_Toc156236619" w:history="1">
            <w:r w:rsidR="005168B6" w:rsidRPr="00CC7C54">
              <w:rPr>
                <w:rStyle w:val="Hyperlink"/>
              </w:rPr>
              <w:t>3</w:t>
            </w:r>
            <w:r w:rsidR="005168B6" w:rsidRPr="00CC7C54">
              <w:rPr>
                <w:rFonts w:asciiTheme="minorHAnsi" w:eastAsiaTheme="minorEastAsia" w:hAnsiTheme="minorHAnsi" w:cstheme="minorBidi"/>
                <w:b w:val="0"/>
                <w:kern w:val="2"/>
                <w:lang w:bidi="ar-SA"/>
                <w14:ligatures w14:val="standardContextual"/>
              </w:rPr>
              <w:tab/>
            </w:r>
            <w:r w:rsidR="005168B6" w:rsidRPr="00CC7C54">
              <w:rPr>
                <w:rStyle w:val="Hyperlink"/>
              </w:rPr>
              <w:t>Načrt in priprave</w:t>
            </w:r>
            <w:r w:rsidR="005168B6" w:rsidRPr="00CC7C54">
              <w:rPr>
                <w:webHidden/>
              </w:rPr>
              <w:tab/>
            </w:r>
            <w:r w:rsidR="005168B6" w:rsidRPr="00CC7C54">
              <w:rPr>
                <w:webHidden/>
              </w:rPr>
              <w:fldChar w:fldCharType="begin"/>
            </w:r>
            <w:r w:rsidR="005168B6" w:rsidRPr="00CC7C54">
              <w:rPr>
                <w:webHidden/>
              </w:rPr>
              <w:instrText xml:space="preserve"> PAGEREF _Toc156236619 \h </w:instrText>
            </w:r>
            <w:r w:rsidR="005168B6" w:rsidRPr="00CC7C54">
              <w:rPr>
                <w:webHidden/>
              </w:rPr>
            </w:r>
            <w:r w:rsidR="005168B6" w:rsidRPr="00CC7C54">
              <w:rPr>
                <w:webHidden/>
              </w:rPr>
              <w:fldChar w:fldCharType="separate"/>
            </w:r>
            <w:r w:rsidR="005168B6" w:rsidRPr="00CC7C54">
              <w:rPr>
                <w:webHidden/>
              </w:rPr>
              <w:t>2</w:t>
            </w:r>
            <w:r w:rsidR="005168B6" w:rsidRPr="00CC7C54">
              <w:rPr>
                <w:webHidden/>
              </w:rPr>
              <w:fldChar w:fldCharType="end"/>
            </w:r>
          </w:hyperlink>
        </w:p>
        <w:p w14:paraId="6F083085" w14:textId="25C010D3" w:rsidR="005168B6" w:rsidRPr="00CC7C54" w:rsidRDefault="00000000">
          <w:pPr>
            <w:pStyle w:val="TOC2"/>
            <w:rPr>
              <w:rFonts w:asciiTheme="minorHAnsi" w:eastAsiaTheme="minorEastAsia" w:hAnsiTheme="minorHAnsi" w:cstheme="minorBidi"/>
              <w:noProof w:val="0"/>
              <w:kern w:val="2"/>
              <w:lang w:bidi="ar-SA"/>
              <w14:ligatures w14:val="standardContextual"/>
            </w:rPr>
          </w:pPr>
          <w:hyperlink w:anchor="_Toc156236620" w:history="1">
            <w:r w:rsidR="005168B6" w:rsidRPr="00CC7C54">
              <w:rPr>
                <w:rStyle w:val="Hyperlink"/>
                <w:noProof w:val="0"/>
              </w:rPr>
              <w:t>3.1</w:t>
            </w:r>
            <w:r w:rsidR="005168B6" w:rsidRPr="00CC7C54">
              <w:rPr>
                <w:rFonts w:asciiTheme="minorHAnsi" w:eastAsiaTheme="minorEastAsia" w:hAnsiTheme="minorHAnsi" w:cstheme="minorBidi"/>
                <w:noProof w:val="0"/>
                <w:kern w:val="2"/>
                <w:lang w:bidi="ar-SA"/>
                <w14:ligatures w14:val="standardContextual"/>
              </w:rPr>
              <w:tab/>
            </w:r>
            <w:r w:rsidR="005168B6" w:rsidRPr="00CC7C54">
              <w:rPr>
                <w:rStyle w:val="Hyperlink"/>
                <w:noProof w:val="0"/>
              </w:rPr>
              <w:t>Osebna zgodovina progrmairanja.</w:t>
            </w:r>
            <w:r w:rsidR="005168B6" w:rsidRPr="00CC7C54">
              <w:rPr>
                <w:noProof w:val="0"/>
                <w:webHidden/>
              </w:rPr>
              <w:tab/>
            </w:r>
            <w:r w:rsidR="005168B6" w:rsidRPr="00CC7C54">
              <w:rPr>
                <w:noProof w:val="0"/>
                <w:webHidden/>
              </w:rPr>
              <w:fldChar w:fldCharType="begin"/>
            </w:r>
            <w:r w:rsidR="005168B6" w:rsidRPr="00CC7C54">
              <w:rPr>
                <w:noProof w:val="0"/>
                <w:webHidden/>
              </w:rPr>
              <w:instrText xml:space="preserve"> PAGEREF _Toc156236620 \h </w:instrText>
            </w:r>
            <w:r w:rsidR="005168B6" w:rsidRPr="00CC7C54">
              <w:rPr>
                <w:noProof w:val="0"/>
                <w:webHidden/>
              </w:rPr>
            </w:r>
            <w:r w:rsidR="005168B6" w:rsidRPr="00CC7C54">
              <w:rPr>
                <w:noProof w:val="0"/>
                <w:webHidden/>
              </w:rPr>
              <w:fldChar w:fldCharType="separate"/>
            </w:r>
            <w:r w:rsidR="005168B6" w:rsidRPr="00CC7C54">
              <w:rPr>
                <w:noProof w:val="0"/>
                <w:webHidden/>
              </w:rPr>
              <w:t>2</w:t>
            </w:r>
            <w:r w:rsidR="005168B6" w:rsidRPr="00CC7C54">
              <w:rPr>
                <w:noProof w:val="0"/>
                <w:webHidden/>
              </w:rPr>
              <w:fldChar w:fldCharType="end"/>
            </w:r>
          </w:hyperlink>
        </w:p>
        <w:p w14:paraId="283A6052" w14:textId="01BFE8EC" w:rsidR="005168B6" w:rsidRPr="00CC7C54" w:rsidRDefault="00000000">
          <w:pPr>
            <w:pStyle w:val="TOC2"/>
            <w:rPr>
              <w:rFonts w:asciiTheme="minorHAnsi" w:eastAsiaTheme="minorEastAsia" w:hAnsiTheme="minorHAnsi" w:cstheme="minorBidi"/>
              <w:noProof w:val="0"/>
              <w:kern w:val="2"/>
              <w:lang w:bidi="ar-SA"/>
              <w14:ligatures w14:val="standardContextual"/>
            </w:rPr>
          </w:pPr>
          <w:hyperlink w:anchor="_Toc156236621" w:history="1">
            <w:r w:rsidR="005168B6" w:rsidRPr="00CC7C54">
              <w:rPr>
                <w:rStyle w:val="Hyperlink"/>
                <w:noProof w:val="0"/>
              </w:rPr>
              <w:t>3.2</w:t>
            </w:r>
            <w:r w:rsidR="005168B6" w:rsidRPr="00CC7C54">
              <w:rPr>
                <w:rFonts w:asciiTheme="minorHAnsi" w:eastAsiaTheme="minorEastAsia" w:hAnsiTheme="minorHAnsi" w:cstheme="minorBidi"/>
                <w:noProof w:val="0"/>
                <w:kern w:val="2"/>
                <w:lang w:bidi="ar-SA"/>
                <w14:ligatures w14:val="standardContextual"/>
              </w:rPr>
              <w:tab/>
            </w:r>
            <w:r w:rsidR="005168B6" w:rsidRPr="00CC7C54">
              <w:rPr>
                <w:rStyle w:val="Hyperlink"/>
                <w:noProof w:val="0"/>
              </w:rPr>
              <w:t>Obstoječi emulatorji.</w:t>
            </w:r>
            <w:r w:rsidR="005168B6" w:rsidRPr="00CC7C54">
              <w:rPr>
                <w:noProof w:val="0"/>
                <w:webHidden/>
              </w:rPr>
              <w:tab/>
            </w:r>
            <w:r w:rsidR="005168B6" w:rsidRPr="00CC7C54">
              <w:rPr>
                <w:noProof w:val="0"/>
                <w:webHidden/>
              </w:rPr>
              <w:fldChar w:fldCharType="begin"/>
            </w:r>
            <w:r w:rsidR="005168B6" w:rsidRPr="00CC7C54">
              <w:rPr>
                <w:noProof w:val="0"/>
                <w:webHidden/>
              </w:rPr>
              <w:instrText xml:space="preserve"> PAGEREF _Toc156236621 \h </w:instrText>
            </w:r>
            <w:r w:rsidR="005168B6" w:rsidRPr="00CC7C54">
              <w:rPr>
                <w:noProof w:val="0"/>
                <w:webHidden/>
              </w:rPr>
            </w:r>
            <w:r w:rsidR="005168B6" w:rsidRPr="00CC7C54">
              <w:rPr>
                <w:noProof w:val="0"/>
                <w:webHidden/>
              </w:rPr>
              <w:fldChar w:fldCharType="separate"/>
            </w:r>
            <w:r w:rsidR="005168B6" w:rsidRPr="00CC7C54">
              <w:rPr>
                <w:noProof w:val="0"/>
                <w:webHidden/>
              </w:rPr>
              <w:t>3</w:t>
            </w:r>
            <w:r w:rsidR="005168B6" w:rsidRPr="00CC7C54">
              <w:rPr>
                <w:noProof w:val="0"/>
                <w:webHidden/>
              </w:rPr>
              <w:fldChar w:fldCharType="end"/>
            </w:r>
          </w:hyperlink>
        </w:p>
        <w:p w14:paraId="628DE2F5" w14:textId="699F49BF" w:rsidR="005168B6" w:rsidRPr="00CC7C54" w:rsidRDefault="00000000">
          <w:pPr>
            <w:pStyle w:val="TOC3"/>
            <w:rPr>
              <w:rFonts w:asciiTheme="minorHAnsi" w:eastAsiaTheme="minorEastAsia" w:hAnsiTheme="minorHAnsi" w:cstheme="minorBidi"/>
              <w:noProof w:val="0"/>
              <w:kern w:val="2"/>
              <w:lang w:bidi="ar-SA"/>
              <w14:ligatures w14:val="standardContextual"/>
            </w:rPr>
          </w:pPr>
          <w:hyperlink w:anchor="_Toc156236622" w:history="1">
            <w:r w:rsidR="005168B6" w:rsidRPr="00CC7C54">
              <w:rPr>
                <w:rStyle w:val="Hyperlink"/>
                <w:noProof w:val="0"/>
              </w:rPr>
              <w:t>3.2.1</w:t>
            </w:r>
            <w:r w:rsidR="005168B6" w:rsidRPr="00CC7C54">
              <w:rPr>
                <w:rFonts w:asciiTheme="minorHAnsi" w:eastAsiaTheme="minorEastAsia" w:hAnsiTheme="minorHAnsi" w:cstheme="minorBidi"/>
                <w:noProof w:val="0"/>
                <w:kern w:val="2"/>
                <w:lang w:bidi="ar-SA"/>
                <w14:ligatures w14:val="standardContextual"/>
              </w:rPr>
              <w:tab/>
            </w:r>
            <w:r w:rsidR="005168B6" w:rsidRPr="00CC7C54">
              <w:rPr>
                <w:rStyle w:val="Hyperlink"/>
                <w:noProof w:val="0"/>
              </w:rPr>
              <w:t>Motorola 6800 Simulator različica 1.33p 2.cR</w:t>
            </w:r>
            <w:r w:rsidR="005168B6" w:rsidRPr="00CC7C54">
              <w:rPr>
                <w:noProof w:val="0"/>
                <w:webHidden/>
              </w:rPr>
              <w:tab/>
            </w:r>
            <w:r w:rsidR="005168B6" w:rsidRPr="00CC7C54">
              <w:rPr>
                <w:noProof w:val="0"/>
                <w:webHidden/>
              </w:rPr>
              <w:fldChar w:fldCharType="begin"/>
            </w:r>
            <w:r w:rsidR="005168B6" w:rsidRPr="00CC7C54">
              <w:rPr>
                <w:noProof w:val="0"/>
                <w:webHidden/>
              </w:rPr>
              <w:instrText xml:space="preserve"> PAGEREF _Toc156236622 \h </w:instrText>
            </w:r>
            <w:r w:rsidR="005168B6" w:rsidRPr="00CC7C54">
              <w:rPr>
                <w:noProof w:val="0"/>
                <w:webHidden/>
              </w:rPr>
            </w:r>
            <w:r w:rsidR="005168B6" w:rsidRPr="00CC7C54">
              <w:rPr>
                <w:noProof w:val="0"/>
                <w:webHidden/>
              </w:rPr>
              <w:fldChar w:fldCharType="separate"/>
            </w:r>
            <w:r w:rsidR="005168B6" w:rsidRPr="00CC7C54">
              <w:rPr>
                <w:noProof w:val="0"/>
                <w:webHidden/>
              </w:rPr>
              <w:t>3</w:t>
            </w:r>
            <w:r w:rsidR="005168B6" w:rsidRPr="00CC7C54">
              <w:rPr>
                <w:noProof w:val="0"/>
                <w:webHidden/>
              </w:rPr>
              <w:fldChar w:fldCharType="end"/>
            </w:r>
          </w:hyperlink>
        </w:p>
        <w:p w14:paraId="7848C18B" w14:textId="7BAE7EF5" w:rsidR="005168B6" w:rsidRPr="00CC7C54" w:rsidRDefault="00000000">
          <w:pPr>
            <w:pStyle w:val="TOC3"/>
            <w:rPr>
              <w:rFonts w:asciiTheme="minorHAnsi" w:eastAsiaTheme="minorEastAsia" w:hAnsiTheme="minorHAnsi" w:cstheme="minorBidi"/>
              <w:noProof w:val="0"/>
              <w:kern w:val="2"/>
              <w:lang w:bidi="ar-SA"/>
              <w14:ligatures w14:val="standardContextual"/>
            </w:rPr>
          </w:pPr>
          <w:hyperlink w:anchor="_Toc156236623" w:history="1">
            <w:r w:rsidR="005168B6" w:rsidRPr="00CC7C54">
              <w:rPr>
                <w:rStyle w:val="Hyperlink"/>
                <w:noProof w:val="0"/>
              </w:rPr>
              <w:t>3.2.2</w:t>
            </w:r>
            <w:r w:rsidR="005168B6" w:rsidRPr="00CC7C54">
              <w:rPr>
                <w:rFonts w:asciiTheme="minorHAnsi" w:eastAsiaTheme="minorEastAsia" w:hAnsiTheme="minorHAnsi" w:cstheme="minorBidi"/>
                <w:noProof w:val="0"/>
                <w:kern w:val="2"/>
                <w:lang w:bidi="ar-SA"/>
                <w14:ligatures w14:val="standardContextual"/>
              </w:rPr>
              <w:tab/>
            </w:r>
            <w:r w:rsidR="005168B6" w:rsidRPr="00CC7C54">
              <w:rPr>
                <w:rStyle w:val="Hyperlink"/>
                <w:noProof w:val="0"/>
              </w:rPr>
              <w:t>SDK6800/6811 Emulator v1.14 (www.HVRSoftware.com)</w:t>
            </w:r>
            <w:r w:rsidR="005168B6" w:rsidRPr="00CC7C54">
              <w:rPr>
                <w:noProof w:val="0"/>
                <w:webHidden/>
              </w:rPr>
              <w:tab/>
            </w:r>
            <w:r w:rsidR="005168B6" w:rsidRPr="00CC7C54">
              <w:rPr>
                <w:noProof w:val="0"/>
                <w:webHidden/>
              </w:rPr>
              <w:fldChar w:fldCharType="begin"/>
            </w:r>
            <w:r w:rsidR="005168B6" w:rsidRPr="00CC7C54">
              <w:rPr>
                <w:noProof w:val="0"/>
                <w:webHidden/>
              </w:rPr>
              <w:instrText xml:space="preserve"> PAGEREF _Toc156236623 \h </w:instrText>
            </w:r>
            <w:r w:rsidR="005168B6" w:rsidRPr="00CC7C54">
              <w:rPr>
                <w:noProof w:val="0"/>
                <w:webHidden/>
              </w:rPr>
            </w:r>
            <w:r w:rsidR="005168B6" w:rsidRPr="00CC7C54">
              <w:rPr>
                <w:noProof w:val="0"/>
                <w:webHidden/>
              </w:rPr>
              <w:fldChar w:fldCharType="separate"/>
            </w:r>
            <w:r w:rsidR="005168B6" w:rsidRPr="00CC7C54">
              <w:rPr>
                <w:noProof w:val="0"/>
                <w:webHidden/>
              </w:rPr>
              <w:t>4</w:t>
            </w:r>
            <w:r w:rsidR="005168B6" w:rsidRPr="00CC7C54">
              <w:rPr>
                <w:noProof w:val="0"/>
                <w:webHidden/>
              </w:rPr>
              <w:fldChar w:fldCharType="end"/>
            </w:r>
          </w:hyperlink>
        </w:p>
        <w:p w14:paraId="1A35EAF5" w14:textId="7D7515E8" w:rsidR="005168B6" w:rsidRPr="00CC7C54" w:rsidRDefault="00000000">
          <w:pPr>
            <w:pStyle w:val="TOC3"/>
            <w:rPr>
              <w:rFonts w:asciiTheme="minorHAnsi" w:eastAsiaTheme="minorEastAsia" w:hAnsiTheme="minorHAnsi" w:cstheme="minorBidi"/>
              <w:noProof w:val="0"/>
              <w:kern w:val="2"/>
              <w:lang w:bidi="ar-SA"/>
              <w14:ligatures w14:val="standardContextual"/>
            </w:rPr>
          </w:pPr>
          <w:hyperlink w:anchor="_Toc156236624" w:history="1">
            <w:r w:rsidR="005168B6" w:rsidRPr="00CC7C54">
              <w:rPr>
                <w:rStyle w:val="Hyperlink"/>
                <w:noProof w:val="0"/>
              </w:rPr>
              <w:t>3.2.3</w:t>
            </w:r>
            <w:r w:rsidR="005168B6" w:rsidRPr="00CC7C54">
              <w:rPr>
                <w:rFonts w:asciiTheme="minorHAnsi" w:eastAsiaTheme="minorEastAsia" w:hAnsiTheme="minorHAnsi" w:cstheme="minorBidi"/>
                <w:noProof w:val="0"/>
                <w:kern w:val="2"/>
                <w:lang w:bidi="ar-SA"/>
                <w14:ligatures w14:val="standardContextual"/>
              </w:rPr>
              <w:tab/>
            </w:r>
            <w:r w:rsidR="005168B6" w:rsidRPr="00CC7C54">
              <w:rPr>
                <w:rStyle w:val="Hyperlink"/>
                <w:noProof w:val="0"/>
              </w:rPr>
              <w:t>Ostale alternative</w:t>
            </w:r>
            <w:r w:rsidR="005168B6" w:rsidRPr="00CC7C54">
              <w:rPr>
                <w:noProof w:val="0"/>
                <w:webHidden/>
              </w:rPr>
              <w:tab/>
            </w:r>
            <w:r w:rsidR="005168B6" w:rsidRPr="00CC7C54">
              <w:rPr>
                <w:noProof w:val="0"/>
                <w:webHidden/>
              </w:rPr>
              <w:fldChar w:fldCharType="begin"/>
            </w:r>
            <w:r w:rsidR="005168B6" w:rsidRPr="00CC7C54">
              <w:rPr>
                <w:noProof w:val="0"/>
                <w:webHidden/>
              </w:rPr>
              <w:instrText xml:space="preserve"> PAGEREF _Toc156236624 \h </w:instrText>
            </w:r>
            <w:r w:rsidR="005168B6" w:rsidRPr="00CC7C54">
              <w:rPr>
                <w:noProof w:val="0"/>
                <w:webHidden/>
              </w:rPr>
            </w:r>
            <w:r w:rsidR="005168B6" w:rsidRPr="00CC7C54">
              <w:rPr>
                <w:noProof w:val="0"/>
                <w:webHidden/>
              </w:rPr>
              <w:fldChar w:fldCharType="separate"/>
            </w:r>
            <w:r w:rsidR="005168B6" w:rsidRPr="00CC7C54">
              <w:rPr>
                <w:noProof w:val="0"/>
                <w:webHidden/>
              </w:rPr>
              <w:t>5</w:t>
            </w:r>
            <w:r w:rsidR="005168B6" w:rsidRPr="00CC7C54">
              <w:rPr>
                <w:noProof w:val="0"/>
                <w:webHidden/>
              </w:rPr>
              <w:fldChar w:fldCharType="end"/>
            </w:r>
          </w:hyperlink>
        </w:p>
        <w:p w14:paraId="21837D6A" w14:textId="13C2E9D8" w:rsidR="005168B6" w:rsidRPr="00CC7C54" w:rsidRDefault="00000000">
          <w:pPr>
            <w:pStyle w:val="TOC2"/>
            <w:rPr>
              <w:rFonts w:asciiTheme="minorHAnsi" w:eastAsiaTheme="minorEastAsia" w:hAnsiTheme="minorHAnsi" w:cstheme="minorBidi"/>
              <w:noProof w:val="0"/>
              <w:kern w:val="2"/>
              <w:lang w:bidi="ar-SA"/>
              <w14:ligatures w14:val="standardContextual"/>
            </w:rPr>
          </w:pPr>
          <w:hyperlink w:anchor="_Toc156236625" w:history="1">
            <w:r w:rsidR="005168B6" w:rsidRPr="00CC7C54">
              <w:rPr>
                <w:rStyle w:val="Hyperlink"/>
                <w:noProof w:val="0"/>
              </w:rPr>
              <w:t>3.3</w:t>
            </w:r>
            <w:r w:rsidR="005168B6" w:rsidRPr="00CC7C54">
              <w:rPr>
                <w:rFonts w:asciiTheme="minorHAnsi" w:eastAsiaTheme="minorEastAsia" w:hAnsiTheme="minorHAnsi" w:cstheme="minorBidi"/>
                <w:noProof w:val="0"/>
                <w:kern w:val="2"/>
                <w:lang w:bidi="ar-SA"/>
                <w14:ligatures w14:val="standardContextual"/>
              </w:rPr>
              <w:tab/>
            </w:r>
            <w:r w:rsidR="005168B6" w:rsidRPr="00CC7C54">
              <w:rPr>
                <w:rStyle w:val="Hyperlink"/>
                <w:noProof w:val="0"/>
              </w:rPr>
              <w:t>Načrt</w:t>
            </w:r>
            <w:r w:rsidR="005168B6" w:rsidRPr="00CC7C54">
              <w:rPr>
                <w:noProof w:val="0"/>
                <w:webHidden/>
              </w:rPr>
              <w:tab/>
            </w:r>
            <w:r w:rsidR="005168B6" w:rsidRPr="00CC7C54">
              <w:rPr>
                <w:noProof w:val="0"/>
                <w:webHidden/>
              </w:rPr>
              <w:fldChar w:fldCharType="begin"/>
            </w:r>
            <w:r w:rsidR="005168B6" w:rsidRPr="00CC7C54">
              <w:rPr>
                <w:noProof w:val="0"/>
                <w:webHidden/>
              </w:rPr>
              <w:instrText xml:space="preserve"> PAGEREF _Toc156236625 \h </w:instrText>
            </w:r>
            <w:r w:rsidR="005168B6" w:rsidRPr="00CC7C54">
              <w:rPr>
                <w:noProof w:val="0"/>
                <w:webHidden/>
              </w:rPr>
            </w:r>
            <w:r w:rsidR="005168B6" w:rsidRPr="00CC7C54">
              <w:rPr>
                <w:noProof w:val="0"/>
                <w:webHidden/>
              </w:rPr>
              <w:fldChar w:fldCharType="separate"/>
            </w:r>
            <w:r w:rsidR="005168B6" w:rsidRPr="00CC7C54">
              <w:rPr>
                <w:noProof w:val="0"/>
                <w:webHidden/>
              </w:rPr>
              <w:t>5</w:t>
            </w:r>
            <w:r w:rsidR="005168B6" w:rsidRPr="00CC7C54">
              <w:rPr>
                <w:noProof w:val="0"/>
                <w:webHidden/>
              </w:rPr>
              <w:fldChar w:fldCharType="end"/>
            </w:r>
          </w:hyperlink>
        </w:p>
        <w:p w14:paraId="4C6F1F21" w14:textId="7AD0642A" w:rsidR="005168B6" w:rsidRPr="00CC7C54" w:rsidRDefault="00000000">
          <w:pPr>
            <w:pStyle w:val="TOC2"/>
            <w:rPr>
              <w:rFonts w:asciiTheme="minorHAnsi" w:eastAsiaTheme="minorEastAsia" w:hAnsiTheme="minorHAnsi" w:cstheme="minorBidi"/>
              <w:noProof w:val="0"/>
              <w:kern w:val="2"/>
              <w:lang w:bidi="ar-SA"/>
              <w14:ligatures w14:val="standardContextual"/>
            </w:rPr>
          </w:pPr>
          <w:hyperlink w:anchor="_Toc156236626" w:history="1">
            <w:r w:rsidR="005168B6" w:rsidRPr="00CC7C54">
              <w:rPr>
                <w:rStyle w:val="Hyperlink"/>
                <w:noProof w:val="0"/>
              </w:rPr>
              <w:t>3.4</w:t>
            </w:r>
            <w:r w:rsidR="005168B6" w:rsidRPr="00CC7C54">
              <w:rPr>
                <w:rFonts w:asciiTheme="minorHAnsi" w:eastAsiaTheme="minorEastAsia" w:hAnsiTheme="minorHAnsi" w:cstheme="minorBidi"/>
                <w:noProof w:val="0"/>
                <w:kern w:val="2"/>
                <w:lang w:bidi="ar-SA"/>
                <w14:ligatures w14:val="standardContextual"/>
              </w:rPr>
              <w:tab/>
            </w:r>
            <w:r w:rsidR="005168B6" w:rsidRPr="00CC7C54">
              <w:rPr>
                <w:rStyle w:val="Hyperlink"/>
                <w:noProof w:val="0"/>
              </w:rPr>
              <w:t>Iskanje primernega programskega okolja</w:t>
            </w:r>
            <w:r w:rsidR="005168B6" w:rsidRPr="00CC7C54">
              <w:rPr>
                <w:noProof w:val="0"/>
                <w:webHidden/>
              </w:rPr>
              <w:tab/>
            </w:r>
            <w:r w:rsidR="005168B6" w:rsidRPr="00CC7C54">
              <w:rPr>
                <w:noProof w:val="0"/>
                <w:webHidden/>
              </w:rPr>
              <w:fldChar w:fldCharType="begin"/>
            </w:r>
            <w:r w:rsidR="005168B6" w:rsidRPr="00CC7C54">
              <w:rPr>
                <w:noProof w:val="0"/>
                <w:webHidden/>
              </w:rPr>
              <w:instrText xml:space="preserve"> PAGEREF _Toc156236626 \h </w:instrText>
            </w:r>
            <w:r w:rsidR="005168B6" w:rsidRPr="00CC7C54">
              <w:rPr>
                <w:noProof w:val="0"/>
                <w:webHidden/>
              </w:rPr>
            </w:r>
            <w:r w:rsidR="005168B6" w:rsidRPr="00CC7C54">
              <w:rPr>
                <w:noProof w:val="0"/>
                <w:webHidden/>
              </w:rPr>
              <w:fldChar w:fldCharType="separate"/>
            </w:r>
            <w:r w:rsidR="005168B6" w:rsidRPr="00CC7C54">
              <w:rPr>
                <w:noProof w:val="0"/>
                <w:webHidden/>
              </w:rPr>
              <w:t>6</w:t>
            </w:r>
            <w:r w:rsidR="005168B6" w:rsidRPr="00CC7C54">
              <w:rPr>
                <w:noProof w:val="0"/>
                <w:webHidden/>
              </w:rPr>
              <w:fldChar w:fldCharType="end"/>
            </w:r>
          </w:hyperlink>
        </w:p>
        <w:p w14:paraId="5E0A03BD" w14:textId="4186F1A3" w:rsidR="005168B6" w:rsidRPr="00CC7C54" w:rsidRDefault="00000000">
          <w:pPr>
            <w:pStyle w:val="TOC1"/>
            <w:tabs>
              <w:tab w:val="left" w:pos="566"/>
            </w:tabs>
            <w:rPr>
              <w:rFonts w:asciiTheme="minorHAnsi" w:eastAsiaTheme="minorEastAsia" w:hAnsiTheme="minorHAnsi" w:cstheme="minorBidi"/>
              <w:b w:val="0"/>
              <w:kern w:val="2"/>
              <w:lang w:bidi="ar-SA"/>
              <w14:ligatures w14:val="standardContextual"/>
            </w:rPr>
          </w:pPr>
          <w:hyperlink w:anchor="_Toc156236627" w:history="1">
            <w:r w:rsidR="005168B6" w:rsidRPr="00CC7C54">
              <w:rPr>
                <w:rStyle w:val="Hyperlink"/>
              </w:rPr>
              <w:t>4</w:t>
            </w:r>
            <w:r w:rsidR="005168B6" w:rsidRPr="00CC7C54">
              <w:rPr>
                <w:rFonts w:asciiTheme="minorHAnsi" w:eastAsiaTheme="minorEastAsia" w:hAnsiTheme="minorHAnsi" w:cstheme="minorBidi"/>
                <w:b w:val="0"/>
                <w:kern w:val="2"/>
                <w:lang w:bidi="ar-SA"/>
                <w14:ligatures w14:val="standardContextual"/>
              </w:rPr>
              <w:tab/>
            </w:r>
            <w:r w:rsidR="005168B6" w:rsidRPr="00CC7C54">
              <w:rPr>
                <w:rStyle w:val="Hyperlink"/>
              </w:rPr>
              <w:t>RAZVOJ</w:t>
            </w:r>
            <w:r w:rsidR="005168B6" w:rsidRPr="00CC7C54">
              <w:rPr>
                <w:webHidden/>
              </w:rPr>
              <w:tab/>
            </w:r>
            <w:r w:rsidR="005168B6" w:rsidRPr="00CC7C54">
              <w:rPr>
                <w:webHidden/>
              </w:rPr>
              <w:fldChar w:fldCharType="begin"/>
            </w:r>
            <w:r w:rsidR="005168B6" w:rsidRPr="00CC7C54">
              <w:rPr>
                <w:webHidden/>
              </w:rPr>
              <w:instrText xml:space="preserve"> PAGEREF _Toc156236627 \h </w:instrText>
            </w:r>
            <w:r w:rsidR="005168B6" w:rsidRPr="00CC7C54">
              <w:rPr>
                <w:webHidden/>
              </w:rPr>
            </w:r>
            <w:r w:rsidR="005168B6" w:rsidRPr="00CC7C54">
              <w:rPr>
                <w:webHidden/>
              </w:rPr>
              <w:fldChar w:fldCharType="separate"/>
            </w:r>
            <w:r w:rsidR="005168B6" w:rsidRPr="00CC7C54">
              <w:rPr>
                <w:webHidden/>
              </w:rPr>
              <w:t>7</w:t>
            </w:r>
            <w:r w:rsidR="005168B6" w:rsidRPr="00CC7C54">
              <w:rPr>
                <w:webHidden/>
              </w:rPr>
              <w:fldChar w:fldCharType="end"/>
            </w:r>
          </w:hyperlink>
        </w:p>
        <w:p w14:paraId="413E3FD4" w14:textId="5DC41515" w:rsidR="005168B6" w:rsidRPr="00CC7C54" w:rsidRDefault="00000000">
          <w:pPr>
            <w:pStyle w:val="TOC2"/>
            <w:rPr>
              <w:rFonts w:asciiTheme="minorHAnsi" w:eastAsiaTheme="minorEastAsia" w:hAnsiTheme="minorHAnsi" w:cstheme="minorBidi"/>
              <w:noProof w:val="0"/>
              <w:kern w:val="2"/>
              <w:lang w:bidi="ar-SA"/>
              <w14:ligatures w14:val="standardContextual"/>
            </w:rPr>
          </w:pPr>
          <w:hyperlink w:anchor="_Toc156236628" w:history="1">
            <w:r w:rsidR="005168B6" w:rsidRPr="00CC7C54">
              <w:rPr>
                <w:rStyle w:val="Hyperlink"/>
                <w:noProof w:val="0"/>
              </w:rPr>
              <w:t>4.1</w:t>
            </w:r>
            <w:r w:rsidR="005168B6" w:rsidRPr="00CC7C54">
              <w:rPr>
                <w:rFonts w:asciiTheme="minorHAnsi" w:eastAsiaTheme="minorEastAsia" w:hAnsiTheme="minorHAnsi" w:cstheme="minorBidi"/>
                <w:noProof w:val="0"/>
                <w:kern w:val="2"/>
                <w:lang w:bidi="ar-SA"/>
                <w14:ligatures w14:val="standardContextual"/>
              </w:rPr>
              <w:tab/>
            </w:r>
            <w:r w:rsidR="005168B6" w:rsidRPr="00CC7C54">
              <w:rPr>
                <w:rStyle w:val="Hyperlink"/>
                <w:noProof w:val="0"/>
              </w:rPr>
              <w:t>Razvoj prve različice emulatorja.</w:t>
            </w:r>
            <w:r w:rsidR="005168B6" w:rsidRPr="00CC7C54">
              <w:rPr>
                <w:noProof w:val="0"/>
                <w:webHidden/>
              </w:rPr>
              <w:tab/>
            </w:r>
            <w:r w:rsidR="005168B6" w:rsidRPr="00CC7C54">
              <w:rPr>
                <w:noProof w:val="0"/>
                <w:webHidden/>
              </w:rPr>
              <w:fldChar w:fldCharType="begin"/>
            </w:r>
            <w:r w:rsidR="005168B6" w:rsidRPr="00CC7C54">
              <w:rPr>
                <w:noProof w:val="0"/>
                <w:webHidden/>
              </w:rPr>
              <w:instrText xml:space="preserve"> PAGEREF _Toc156236628 \h </w:instrText>
            </w:r>
            <w:r w:rsidR="005168B6" w:rsidRPr="00CC7C54">
              <w:rPr>
                <w:noProof w:val="0"/>
                <w:webHidden/>
              </w:rPr>
            </w:r>
            <w:r w:rsidR="005168B6" w:rsidRPr="00CC7C54">
              <w:rPr>
                <w:noProof w:val="0"/>
                <w:webHidden/>
              </w:rPr>
              <w:fldChar w:fldCharType="separate"/>
            </w:r>
            <w:r w:rsidR="005168B6" w:rsidRPr="00CC7C54">
              <w:rPr>
                <w:noProof w:val="0"/>
                <w:webHidden/>
              </w:rPr>
              <w:t>7</w:t>
            </w:r>
            <w:r w:rsidR="005168B6" w:rsidRPr="00CC7C54">
              <w:rPr>
                <w:noProof w:val="0"/>
                <w:webHidden/>
              </w:rPr>
              <w:fldChar w:fldCharType="end"/>
            </w:r>
          </w:hyperlink>
        </w:p>
        <w:p w14:paraId="0C237D83" w14:textId="4D314E24" w:rsidR="005168B6" w:rsidRPr="00CC7C54" w:rsidRDefault="00000000">
          <w:pPr>
            <w:pStyle w:val="TOC2"/>
            <w:rPr>
              <w:rFonts w:asciiTheme="minorHAnsi" w:eastAsiaTheme="minorEastAsia" w:hAnsiTheme="minorHAnsi" w:cstheme="minorBidi"/>
              <w:noProof w:val="0"/>
              <w:kern w:val="2"/>
              <w:lang w:bidi="ar-SA"/>
              <w14:ligatures w14:val="standardContextual"/>
            </w:rPr>
          </w:pPr>
          <w:hyperlink w:anchor="_Toc156236629" w:history="1">
            <w:r w:rsidR="005168B6" w:rsidRPr="00CC7C54">
              <w:rPr>
                <w:rStyle w:val="Hyperlink"/>
                <w:noProof w:val="0"/>
              </w:rPr>
              <w:t>4.2</w:t>
            </w:r>
            <w:r w:rsidR="005168B6" w:rsidRPr="00CC7C54">
              <w:rPr>
                <w:rFonts w:asciiTheme="minorHAnsi" w:eastAsiaTheme="minorEastAsia" w:hAnsiTheme="minorHAnsi" w:cstheme="minorBidi"/>
                <w:noProof w:val="0"/>
                <w:kern w:val="2"/>
                <w:lang w:bidi="ar-SA"/>
                <w14:ligatures w14:val="standardContextual"/>
              </w:rPr>
              <w:tab/>
            </w:r>
            <w:r w:rsidR="005168B6" w:rsidRPr="00CC7C54">
              <w:rPr>
                <w:rStyle w:val="Hyperlink"/>
                <w:noProof w:val="0"/>
              </w:rPr>
              <w:t>Nadaljnji razvoj</w:t>
            </w:r>
            <w:r w:rsidR="005168B6" w:rsidRPr="00CC7C54">
              <w:rPr>
                <w:noProof w:val="0"/>
                <w:webHidden/>
              </w:rPr>
              <w:tab/>
            </w:r>
            <w:r w:rsidR="005168B6" w:rsidRPr="00CC7C54">
              <w:rPr>
                <w:noProof w:val="0"/>
                <w:webHidden/>
              </w:rPr>
              <w:fldChar w:fldCharType="begin"/>
            </w:r>
            <w:r w:rsidR="005168B6" w:rsidRPr="00CC7C54">
              <w:rPr>
                <w:noProof w:val="0"/>
                <w:webHidden/>
              </w:rPr>
              <w:instrText xml:space="preserve"> PAGEREF _Toc156236629 \h </w:instrText>
            </w:r>
            <w:r w:rsidR="005168B6" w:rsidRPr="00CC7C54">
              <w:rPr>
                <w:noProof w:val="0"/>
                <w:webHidden/>
              </w:rPr>
            </w:r>
            <w:r w:rsidR="005168B6" w:rsidRPr="00CC7C54">
              <w:rPr>
                <w:noProof w:val="0"/>
                <w:webHidden/>
              </w:rPr>
              <w:fldChar w:fldCharType="separate"/>
            </w:r>
            <w:r w:rsidR="005168B6" w:rsidRPr="00CC7C54">
              <w:rPr>
                <w:noProof w:val="0"/>
                <w:webHidden/>
              </w:rPr>
              <w:t>10</w:t>
            </w:r>
            <w:r w:rsidR="005168B6" w:rsidRPr="00CC7C54">
              <w:rPr>
                <w:noProof w:val="0"/>
                <w:webHidden/>
              </w:rPr>
              <w:fldChar w:fldCharType="end"/>
            </w:r>
          </w:hyperlink>
        </w:p>
        <w:p w14:paraId="4892C7BB" w14:textId="4B56B2B9" w:rsidR="005168B6" w:rsidRPr="00CC7C54" w:rsidRDefault="00000000">
          <w:pPr>
            <w:pStyle w:val="TOC1"/>
            <w:tabs>
              <w:tab w:val="left" w:pos="566"/>
            </w:tabs>
            <w:rPr>
              <w:rFonts w:asciiTheme="minorHAnsi" w:eastAsiaTheme="minorEastAsia" w:hAnsiTheme="minorHAnsi" w:cstheme="minorBidi"/>
              <w:b w:val="0"/>
              <w:kern w:val="2"/>
              <w:lang w:bidi="ar-SA"/>
              <w14:ligatures w14:val="standardContextual"/>
            </w:rPr>
          </w:pPr>
          <w:hyperlink w:anchor="_Toc156236630" w:history="1">
            <w:r w:rsidR="005168B6" w:rsidRPr="00CC7C54">
              <w:rPr>
                <w:rStyle w:val="Hyperlink"/>
              </w:rPr>
              <w:t>5</w:t>
            </w:r>
            <w:r w:rsidR="005168B6" w:rsidRPr="00CC7C54">
              <w:rPr>
                <w:rFonts w:asciiTheme="minorHAnsi" w:eastAsiaTheme="minorEastAsia" w:hAnsiTheme="minorHAnsi" w:cstheme="minorBidi"/>
                <w:b w:val="0"/>
                <w:kern w:val="2"/>
                <w:lang w:bidi="ar-SA"/>
                <w14:ligatures w14:val="standardContextual"/>
              </w:rPr>
              <w:tab/>
            </w:r>
            <w:r w:rsidR="005168B6" w:rsidRPr="00CC7C54">
              <w:rPr>
                <w:rStyle w:val="Hyperlink"/>
              </w:rPr>
              <w:t>Model</w:t>
            </w:r>
            <w:r w:rsidR="005168B6" w:rsidRPr="00CC7C54">
              <w:rPr>
                <w:webHidden/>
              </w:rPr>
              <w:tab/>
            </w:r>
            <w:r w:rsidR="005168B6" w:rsidRPr="00CC7C54">
              <w:rPr>
                <w:webHidden/>
              </w:rPr>
              <w:fldChar w:fldCharType="begin"/>
            </w:r>
            <w:r w:rsidR="005168B6" w:rsidRPr="00CC7C54">
              <w:rPr>
                <w:webHidden/>
              </w:rPr>
              <w:instrText xml:space="preserve"> PAGEREF _Toc156236630 \h </w:instrText>
            </w:r>
            <w:r w:rsidR="005168B6" w:rsidRPr="00CC7C54">
              <w:rPr>
                <w:webHidden/>
              </w:rPr>
            </w:r>
            <w:r w:rsidR="005168B6" w:rsidRPr="00CC7C54">
              <w:rPr>
                <w:webHidden/>
              </w:rPr>
              <w:fldChar w:fldCharType="separate"/>
            </w:r>
            <w:r w:rsidR="005168B6" w:rsidRPr="00CC7C54">
              <w:rPr>
                <w:webHidden/>
              </w:rPr>
              <w:t>12</w:t>
            </w:r>
            <w:r w:rsidR="005168B6" w:rsidRPr="00CC7C54">
              <w:rPr>
                <w:webHidden/>
              </w:rPr>
              <w:fldChar w:fldCharType="end"/>
            </w:r>
          </w:hyperlink>
        </w:p>
        <w:p w14:paraId="4205332A" w14:textId="3FFACCD7" w:rsidR="005168B6" w:rsidRPr="00CC7C54" w:rsidRDefault="00000000">
          <w:pPr>
            <w:pStyle w:val="TOC2"/>
            <w:rPr>
              <w:rFonts w:asciiTheme="minorHAnsi" w:eastAsiaTheme="minorEastAsia" w:hAnsiTheme="minorHAnsi" w:cstheme="minorBidi"/>
              <w:noProof w:val="0"/>
              <w:kern w:val="2"/>
              <w:lang w:bidi="ar-SA"/>
              <w14:ligatures w14:val="standardContextual"/>
            </w:rPr>
          </w:pPr>
          <w:hyperlink w:anchor="_Toc156236631" w:history="1">
            <w:r w:rsidR="005168B6" w:rsidRPr="00CC7C54">
              <w:rPr>
                <w:rStyle w:val="Hyperlink"/>
                <w:noProof w:val="0"/>
              </w:rPr>
              <w:t>5.1</w:t>
            </w:r>
            <w:r w:rsidR="005168B6" w:rsidRPr="00CC7C54">
              <w:rPr>
                <w:rFonts w:asciiTheme="minorHAnsi" w:eastAsiaTheme="minorEastAsia" w:hAnsiTheme="minorHAnsi" w:cstheme="minorBidi"/>
                <w:noProof w:val="0"/>
                <w:kern w:val="2"/>
                <w:lang w:bidi="ar-SA"/>
                <w14:ligatures w14:val="standardContextual"/>
              </w:rPr>
              <w:tab/>
            </w:r>
            <w:r w:rsidR="005168B6" w:rsidRPr="00CC7C54">
              <w:rPr>
                <w:rStyle w:val="Hyperlink"/>
                <w:noProof w:val="0"/>
              </w:rPr>
              <w:t>Uporabniški vmesnik</w:t>
            </w:r>
            <w:r w:rsidR="005168B6" w:rsidRPr="00CC7C54">
              <w:rPr>
                <w:noProof w:val="0"/>
                <w:webHidden/>
              </w:rPr>
              <w:tab/>
            </w:r>
            <w:r w:rsidR="005168B6" w:rsidRPr="00CC7C54">
              <w:rPr>
                <w:noProof w:val="0"/>
                <w:webHidden/>
              </w:rPr>
              <w:fldChar w:fldCharType="begin"/>
            </w:r>
            <w:r w:rsidR="005168B6" w:rsidRPr="00CC7C54">
              <w:rPr>
                <w:noProof w:val="0"/>
                <w:webHidden/>
              </w:rPr>
              <w:instrText xml:space="preserve"> PAGEREF _Toc156236631 \h </w:instrText>
            </w:r>
            <w:r w:rsidR="005168B6" w:rsidRPr="00CC7C54">
              <w:rPr>
                <w:noProof w:val="0"/>
                <w:webHidden/>
              </w:rPr>
            </w:r>
            <w:r w:rsidR="005168B6" w:rsidRPr="00CC7C54">
              <w:rPr>
                <w:noProof w:val="0"/>
                <w:webHidden/>
              </w:rPr>
              <w:fldChar w:fldCharType="separate"/>
            </w:r>
            <w:r w:rsidR="005168B6" w:rsidRPr="00CC7C54">
              <w:rPr>
                <w:noProof w:val="0"/>
                <w:webHidden/>
              </w:rPr>
              <w:t>12</w:t>
            </w:r>
            <w:r w:rsidR="005168B6" w:rsidRPr="00CC7C54">
              <w:rPr>
                <w:noProof w:val="0"/>
                <w:webHidden/>
              </w:rPr>
              <w:fldChar w:fldCharType="end"/>
            </w:r>
          </w:hyperlink>
        </w:p>
        <w:p w14:paraId="5C88B11E" w14:textId="0E984093" w:rsidR="005168B6" w:rsidRPr="00CC7C54" w:rsidRDefault="00000000">
          <w:pPr>
            <w:pStyle w:val="TOC3"/>
            <w:rPr>
              <w:rFonts w:asciiTheme="minorHAnsi" w:eastAsiaTheme="minorEastAsia" w:hAnsiTheme="minorHAnsi" w:cstheme="minorBidi"/>
              <w:noProof w:val="0"/>
              <w:kern w:val="2"/>
              <w:lang w:bidi="ar-SA"/>
              <w14:ligatures w14:val="standardContextual"/>
            </w:rPr>
          </w:pPr>
          <w:hyperlink w:anchor="_Toc156236632" w:history="1">
            <w:r w:rsidR="005168B6" w:rsidRPr="00CC7C54">
              <w:rPr>
                <w:rStyle w:val="Hyperlink"/>
                <w:noProof w:val="0"/>
              </w:rPr>
              <w:t>5.1.1</w:t>
            </w:r>
            <w:r w:rsidR="005168B6" w:rsidRPr="00CC7C54">
              <w:rPr>
                <w:rFonts w:asciiTheme="minorHAnsi" w:eastAsiaTheme="minorEastAsia" w:hAnsiTheme="minorHAnsi" w:cstheme="minorBidi"/>
                <w:noProof w:val="0"/>
                <w:kern w:val="2"/>
                <w:lang w:bidi="ar-SA"/>
                <w14:ligatures w14:val="standardContextual"/>
              </w:rPr>
              <w:tab/>
            </w:r>
            <w:r w:rsidR="005168B6" w:rsidRPr="00CC7C54">
              <w:rPr>
                <w:rStyle w:val="Hyperlink"/>
                <w:noProof w:val="0"/>
              </w:rPr>
              <w:t>Števec vrstic</w:t>
            </w:r>
            <w:r w:rsidR="005168B6" w:rsidRPr="00CC7C54">
              <w:rPr>
                <w:noProof w:val="0"/>
                <w:webHidden/>
              </w:rPr>
              <w:tab/>
            </w:r>
            <w:r w:rsidR="005168B6" w:rsidRPr="00CC7C54">
              <w:rPr>
                <w:noProof w:val="0"/>
                <w:webHidden/>
              </w:rPr>
              <w:fldChar w:fldCharType="begin"/>
            </w:r>
            <w:r w:rsidR="005168B6" w:rsidRPr="00CC7C54">
              <w:rPr>
                <w:noProof w:val="0"/>
                <w:webHidden/>
              </w:rPr>
              <w:instrText xml:space="preserve"> PAGEREF _Toc156236632 \h </w:instrText>
            </w:r>
            <w:r w:rsidR="005168B6" w:rsidRPr="00CC7C54">
              <w:rPr>
                <w:noProof w:val="0"/>
                <w:webHidden/>
              </w:rPr>
            </w:r>
            <w:r w:rsidR="005168B6" w:rsidRPr="00CC7C54">
              <w:rPr>
                <w:noProof w:val="0"/>
                <w:webHidden/>
              </w:rPr>
              <w:fldChar w:fldCharType="separate"/>
            </w:r>
            <w:r w:rsidR="005168B6" w:rsidRPr="00CC7C54">
              <w:rPr>
                <w:noProof w:val="0"/>
                <w:webHidden/>
              </w:rPr>
              <w:t>12</w:t>
            </w:r>
            <w:r w:rsidR="005168B6" w:rsidRPr="00CC7C54">
              <w:rPr>
                <w:noProof w:val="0"/>
                <w:webHidden/>
              </w:rPr>
              <w:fldChar w:fldCharType="end"/>
            </w:r>
          </w:hyperlink>
        </w:p>
        <w:p w14:paraId="02FFA418" w14:textId="29C858ED" w:rsidR="005168B6" w:rsidRPr="00CC7C54" w:rsidRDefault="00000000">
          <w:pPr>
            <w:pStyle w:val="TOC3"/>
            <w:rPr>
              <w:rFonts w:asciiTheme="minorHAnsi" w:eastAsiaTheme="minorEastAsia" w:hAnsiTheme="minorHAnsi" w:cstheme="minorBidi"/>
              <w:noProof w:val="0"/>
              <w:kern w:val="2"/>
              <w:lang w:bidi="ar-SA"/>
              <w14:ligatures w14:val="standardContextual"/>
            </w:rPr>
          </w:pPr>
          <w:hyperlink w:anchor="_Toc156236633" w:history="1">
            <w:r w:rsidR="005168B6" w:rsidRPr="00CC7C54">
              <w:rPr>
                <w:rStyle w:val="Hyperlink"/>
                <w:noProof w:val="0"/>
              </w:rPr>
              <w:t>5.1.2</w:t>
            </w:r>
            <w:r w:rsidR="005168B6" w:rsidRPr="00CC7C54">
              <w:rPr>
                <w:rFonts w:asciiTheme="minorHAnsi" w:eastAsiaTheme="minorEastAsia" w:hAnsiTheme="minorHAnsi" w:cstheme="minorBidi"/>
                <w:noProof w:val="0"/>
                <w:kern w:val="2"/>
                <w:lang w:bidi="ar-SA"/>
                <w14:ligatures w14:val="standardContextual"/>
              </w:rPr>
              <w:tab/>
            </w:r>
            <w:r w:rsidR="005168B6" w:rsidRPr="00CC7C54">
              <w:rPr>
                <w:rStyle w:val="Hyperlink"/>
                <w:noProof w:val="0"/>
              </w:rPr>
              <w:t>Polje za vpis assembly kode</w:t>
            </w:r>
            <w:r w:rsidR="005168B6" w:rsidRPr="00CC7C54">
              <w:rPr>
                <w:noProof w:val="0"/>
                <w:webHidden/>
              </w:rPr>
              <w:tab/>
            </w:r>
            <w:r w:rsidR="005168B6" w:rsidRPr="00CC7C54">
              <w:rPr>
                <w:noProof w:val="0"/>
                <w:webHidden/>
              </w:rPr>
              <w:fldChar w:fldCharType="begin"/>
            </w:r>
            <w:r w:rsidR="005168B6" w:rsidRPr="00CC7C54">
              <w:rPr>
                <w:noProof w:val="0"/>
                <w:webHidden/>
              </w:rPr>
              <w:instrText xml:space="preserve"> PAGEREF _Toc156236633 \h </w:instrText>
            </w:r>
            <w:r w:rsidR="005168B6" w:rsidRPr="00CC7C54">
              <w:rPr>
                <w:noProof w:val="0"/>
                <w:webHidden/>
              </w:rPr>
            </w:r>
            <w:r w:rsidR="005168B6" w:rsidRPr="00CC7C54">
              <w:rPr>
                <w:noProof w:val="0"/>
                <w:webHidden/>
              </w:rPr>
              <w:fldChar w:fldCharType="separate"/>
            </w:r>
            <w:r w:rsidR="005168B6" w:rsidRPr="00CC7C54">
              <w:rPr>
                <w:noProof w:val="0"/>
                <w:webHidden/>
              </w:rPr>
              <w:t>13</w:t>
            </w:r>
            <w:r w:rsidR="005168B6" w:rsidRPr="00CC7C54">
              <w:rPr>
                <w:noProof w:val="0"/>
                <w:webHidden/>
              </w:rPr>
              <w:fldChar w:fldCharType="end"/>
            </w:r>
          </w:hyperlink>
        </w:p>
        <w:p w14:paraId="2446D82E" w14:textId="650A9BA0" w:rsidR="005168B6" w:rsidRPr="00CC7C54" w:rsidRDefault="00000000">
          <w:pPr>
            <w:pStyle w:val="TOC3"/>
            <w:rPr>
              <w:rFonts w:asciiTheme="minorHAnsi" w:eastAsiaTheme="minorEastAsia" w:hAnsiTheme="minorHAnsi" w:cstheme="minorBidi"/>
              <w:noProof w:val="0"/>
              <w:kern w:val="2"/>
              <w:lang w:bidi="ar-SA"/>
              <w14:ligatures w14:val="standardContextual"/>
            </w:rPr>
          </w:pPr>
          <w:hyperlink w:anchor="_Toc156236634" w:history="1">
            <w:r w:rsidR="005168B6" w:rsidRPr="00CC7C54">
              <w:rPr>
                <w:rStyle w:val="Hyperlink"/>
                <w:noProof w:val="0"/>
              </w:rPr>
              <w:t>5.1.3</w:t>
            </w:r>
            <w:r w:rsidR="005168B6" w:rsidRPr="00CC7C54">
              <w:rPr>
                <w:rFonts w:asciiTheme="minorHAnsi" w:eastAsiaTheme="minorEastAsia" w:hAnsiTheme="minorHAnsi" w:cstheme="minorBidi"/>
                <w:noProof w:val="0"/>
                <w:kern w:val="2"/>
                <w:lang w:bidi="ar-SA"/>
                <w14:ligatures w14:val="standardContextual"/>
              </w:rPr>
              <w:tab/>
            </w:r>
            <w:r w:rsidR="005168B6" w:rsidRPr="00CC7C54">
              <w:rPr>
                <w:rStyle w:val="Hyperlink"/>
                <w:noProof w:val="0"/>
              </w:rPr>
              <w:t>Polje za prikaz spomina</w:t>
            </w:r>
            <w:r w:rsidR="005168B6" w:rsidRPr="00CC7C54">
              <w:rPr>
                <w:noProof w:val="0"/>
                <w:webHidden/>
              </w:rPr>
              <w:tab/>
            </w:r>
            <w:r w:rsidR="005168B6" w:rsidRPr="00CC7C54">
              <w:rPr>
                <w:noProof w:val="0"/>
                <w:webHidden/>
              </w:rPr>
              <w:fldChar w:fldCharType="begin"/>
            </w:r>
            <w:r w:rsidR="005168B6" w:rsidRPr="00CC7C54">
              <w:rPr>
                <w:noProof w:val="0"/>
                <w:webHidden/>
              </w:rPr>
              <w:instrText xml:space="preserve"> PAGEREF _Toc156236634 \h </w:instrText>
            </w:r>
            <w:r w:rsidR="005168B6" w:rsidRPr="00CC7C54">
              <w:rPr>
                <w:noProof w:val="0"/>
                <w:webHidden/>
              </w:rPr>
            </w:r>
            <w:r w:rsidR="005168B6" w:rsidRPr="00CC7C54">
              <w:rPr>
                <w:noProof w:val="0"/>
                <w:webHidden/>
              </w:rPr>
              <w:fldChar w:fldCharType="separate"/>
            </w:r>
            <w:r w:rsidR="005168B6" w:rsidRPr="00CC7C54">
              <w:rPr>
                <w:noProof w:val="0"/>
                <w:webHidden/>
              </w:rPr>
              <w:t>13</w:t>
            </w:r>
            <w:r w:rsidR="005168B6" w:rsidRPr="00CC7C54">
              <w:rPr>
                <w:noProof w:val="0"/>
                <w:webHidden/>
              </w:rPr>
              <w:fldChar w:fldCharType="end"/>
            </w:r>
          </w:hyperlink>
        </w:p>
        <w:p w14:paraId="4CE01DAD" w14:textId="1249596A" w:rsidR="005168B6" w:rsidRPr="00CC7C54" w:rsidRDefault="00000000">
          <w:pPr>
            <w:pStyle w:val="TOC3"/>
            <w:rPr>
              <w:rFonts w:asciiTheme="minorHAnsi" w:eastAsiaTheme="minorEastAsia" w:hAnsiTheme="minorHAnsi" w:cstheme="minorBidi"/>
              <w:noProof w:val="0"/>
              <w:kern w:val="2"/>
              <w:lang w:bidi="ar-SA"/>
              <w14:ligatures w14:val="standardContextual"/>
            </w:rPr>
          </w:pPr>
          <w:hyperlink w:anchor="_Toc156236635" w:history="1">
            <w:r w:rsidR="005168B6" w:rsidRPr="00CC7C54">
              <w:rPr>
                <w:rStyle w:val="Hyperlink"/>
                <w:noProof w:val="0"/>
              </w:rPr>
              <w:t>5.1.4</w:t>
            </w:r>
            <w:r w:rsidR="005168B6" w:rsidRPr="00CC7C54">
              <w:rPr>
                <w:rFonts w:asciiTheme="minorHAnsi" w:eastAsiaTheme="minorEastAsia" w:hAnsiTheme="minorHAnsi" w:cstheme="minorBidi"/>
                <w:noProof w:val="0"/>
                <w:kern w:val="2"/>
                <w:lang w:bidi="ar-SA"/>
                <w14:ligatures w14:val="standardContextual"/>
              </w:rPr>
              <w:tab/>
            </w:r>
            <w:r w:rsidR="005168B6" w:rsidRPr="00CC7C54">
              <w:rPr>
                <w:rStyle w:val="Hyperlink"/>
                <w:noProof w:val="0"/>
              </w:rPr>
              <w:t>Registri</w:t>
            </w:r>
            <w:r w:rsidR="005168B6" w:rsidRPr="00CC7C54">
              <w:rPr>
                <w:noProof w:val="0"/>
                <w:webHidden/>
              </w:rPr>
              <w:tab/>
            </w:r>
            <w:r w:rsidR="005168B6" w:rsidRPr="00CC7C54">
              <w:rPr>
                <w:noProof w:val="0"/>
                <w:webHidden/>
              </w:rPr>
              <w:fldChar w:fldCharType="begin"/>
            </w:r>
            <w:r w:rsidR="005168B6" w:rsidRPr="00CC7C54">
              <w:rPr>
                <w:noProof w:val="0"/>
                <w:webHidden/>
              </w:rPr>
              <w:instrText xml:space="preserve"> PAGEREF _Toc156236635 \h </w:instrText>
            </w:r>
            <w:r w:rsidR="005168B6" w:rsidRPr="00CC7C54">
              <w:rPr>
                <w:noProof w:val="0"/>
                <w:webHidden/>
              </w:rPr>
            </w:r>
            <w:r w:rsidR="005168B6" w:rsidRPr="00CC7C54">
              <w:rPr>
                <w:noProof w:val="0"/>
                <w:webHidden/>
              </w:rPr>
              <w:fldChar w:fldCharType="separate"/>
            </w:r>
            <w:r w:rsidR="005168B6" w:rsidRPr="00CC7C54">
              <w:rPr>
                <w:noProof w:val="0"/>
                <w:webHidden/>
              </w:rPr>
              <w:t>15</w:t>
            </w:r>
            <w:r w:rsidR="005168B6" w:rsidRPr="00CC7C54">
              <w:rPr>
                <w:noProof w:val="0"/>
                <w:webHidden/>
              </w:rPr>
              <w:fldChar w:fldCharType="end"/>
            </w:r>
          </w:hyperlink>
        </w:p>
        <w:p w14:paraId="4CDF52D5" w14:textId="75055FA9" w:rsidR="005168B6" w:rsidRPr="00CC7C54" w:rsidRDefault="00000000">
          <w:pPr>
            <w:pStyle w:val="TOC3"/>
            <w:rPr>
              <w:rFonts w:asciiTheme="minorHAnsi" w:eastAsiaTheme="minorEastAsia" w:hAnsiTheme="minorHAnsi" w:cstheme="minorBidi"/>
              <w:noProof w:val="0"/>
              <w:kern w:val="2"/>
              <w:lang w:bidi="ar-SA"/>
              <w14:ligatures w14:val="standardContextual"/>
            </w:rPr>
          </w:pPr>
          <w:hyperlink w:anchor="_Toc156236636" w:history="1">
            <w:r w:rsidR="005168B6" w:rsidRPr="00CC7C54">
              <w:rPr>
                <w:rStyle w:val="Hyperlink"/>
                <w:noProof w:val="0"/>
              </w:rPr>
              <w:t>5.1.5</w:t>
            </w:r>
            <w:r w:rsidR="005168B6" w:rsidRPr="00CC7C54">
              <w:rPr>
                <w:rFonts w:asciiTheme="minorHAnsi" w:eastAsiaTheme="minorEastAsia" w:hAnsiTheme="minorHAnsi" w:cstheme="minorBidi"/>
                <w:noProof w:val="0"/>
                <w:kern w:val="2"/>
                <w:lang w:bidi="ar-SA"/>
                <w14:ligatures w14:val="standardContextual"/>
              </w:rPr>
              <w:tab/>
            </w:r>
            <w:r w:rsidR="005168B6" w:rsidRPr="00CC7C54">
              <w:rPr>
                <w:rStyle w:val="Hyperlink"/>
                <w:noProof w:val="0"/>
              </w:rPr>
              <w:t>Stran z večmi zavihki</w:t>
            </w:r>
            <w:r w:rsidR="005168B6" w:rsidRPr="00CC7C54">
              <w:rPr>
                <w:noProof w:val="0"/>
                <w:webHidden/>
              </w:rPr>
              <w:tab/>
            </w:r>
            <w:r w:rsidR="005168B6" w:rsidRPr="00CC7C54">
              <w:rPr>
                <w:noProof w:val="0"/>
                <w:webHidden/>
              </w:rPr>
              <w:fldChar w:fldCharType="begin"/>
            </w:r>
            <w:r w:rsidR="005168B6" w:rsidRPr="00CC7C54">
              <w:rPr>
                <w:noProof w:val="0"/>
                <w:webHidden/>
              </w:rPr>
              <w:instrText xml:space="preserve"> PAGEREF _Toc156236636 \h </w:instrText>
            </w:r>
            <w:r w:rsidR="005168B6" w:rsidRPr="00CC7C54">
              <w:rPr>
                <w:noProof w:val="0"/>
                <w:webHidden/>
              </w:rPr>
            </w:r>
            <w:r w:rsidR="005168B6" w:rsidRPr="00CC7C54">
              <w:rPr>
                <w:noProof w:val="0"/>
                <w:webHidden/>
              </w:rPr>
              <w:fldChar w:fldCharType="separate"/>
            </w:r>
            <w:r w:rsidR="005168B6" w:rsidRPr="00CC7C54">
              <w:rPr>
                <w:noProof w:val="0"/>
                <w:webHidden/>
              </w:rPr>
              <w:t>15</w:t>
            </w:r>
            <w:r w:rsidR="005168B6" w:rsidRPr="00CC7C54">
              <w:rPr>
                <w:noProof w:val="0"/>
                <w:webHidden/>
              </w:rPr>
              <w:fldChar w:fldCharType="end"/>
            </w:r>
          </w:hyperlink>
        </w:p>
        <w:p w14:paraId="2E799F2E" w14:textId="2D05956F" w:rsidR="005168B6" w:rsidRPr="00CC7C54" w:rsidRDefault="00000000">
          <w:pPr>
            <w:pStyle w:val="TOC3"/>
            <w:rPr>
              <w:rFonts w:asciiTheme="minorHAnsi" w:eastAsiaTheme="minorEastAsia" w:hAnsiTheme="minorHAnsi" w:cstheme="minorBidi"/>
              <w:noProof w:val="0"/>
              <w:kern w:val="2"/>
              <w:lang w:bidi="ar-SA"/>
              <w14:ligatures w14:val="standardContextual"/>
            </w:rPr>
          </w:pPr>
          <w:hyperlink w:anchor="_Toc156236637" w:history="1">
            <w:r w:rsidR="005168B6" w:rsidRPr="00CC7C54">
              <w:rPr>
                <w:rStyle w:val="Hyperlink"/>
                <w:noProof w:val="0"/>
              </w:rPr>
              <w:t>5.1.6</w:t>
            </w:r>
            <w:r w:rsidR="005168B6" w:rsidRPr="00CC7C54">
              <w:rPr>
                <w:rFonts w:asciiTheme="minorHAnsi" w:eastAsiaTheme="minorEastAsia" w:hAnsiTheme="minorHAnsi" w:cstheme="minorBidi"/>
                <w:noProof w:val="0"/>
                <w:kern w:val="2"/>
                <w:lang w:bidi="ar-SA"/>
                <w14:ligatures w14:val="standardContextual"/>
              </w:rPr>
              <w:tab/>
            </w:r>
            <w:r w:rsidR="005168B6" w:rsidRPr="00CC7C54">
              <w:rPr>
                <w:rStyle w:val="Hyperlink"/>
                <w:noProof w:val="0"/>
              </w:rPr>
              <w:t>Gumbi in kontrole</w:t>
            </w:r>
            <w:r w:rsidR="005168B6" w:rsidRPr="00CC7C54">
              <w:rPr>
                <w:noProof w:val="0"/>
                <w:webHidden/>
              </w:rPr>
              <w:tab/>
            </w:r>
            <w:r w:rsidR="005168B6" w:rsidRPr="00CC7C54">
              <w:rPr>
                <w:noProof w:val="0"/>
                <w:webHidden/>
              </w:rPr>
              <w:fldChar w:fldCharType="begin"/>
            </w:r>
            <w:r w:rsidR="005168B6" w:rsidRPr="00CC7C54">
              <w:rPr>
                <w:noProof w:val="0"/>
                <w:webHidden/>
              </w:rPr>
              <w:instrText xml:space="preserve"> PAGEREF _Toc156236637 \h </w:instrText>
            </w:r>
            <w:r w:rsidR="005168B6" w:rsidRPr="00CC7C54">
              <w:rPr>
                <w:noProof w:val="0"/>
                <w:webHidden/>
              </w:rPr>
            </w:r>
            <w:r w:rsidR="005168B6" w:rsidRPr="00CC7C54">
              <w:rPr>
                <w:noProof w:val="0"/>
                <w:webHidden/>
              </w:rPr>
              <w:fldChar w:fldCharType="separate"/>
            </w:r>
            <w:r w:rsidR="005168B6" w:rsidRPr="00CC7C54">
              <w:rPr>
                <w:noProof w:val="0"/>
                <w:webHidden/>
              </w:rPr>
              <w:t>18</w:t>
            </w:r>
            <w:r w:rsidR="005168B6" w:rsidRPr="00CC7C54">
              <w:rPr>
                <w:noProof w:val="0"/>
                <w:webHidden/>
              </w:rPr>
              <w:fldChar w:fldCharType="end"/>
            </w:r>
          </w:hyperlink>
        </w:p>
        <w:p w14:paraId="0ADC6D79" w14:textId="6B086B9E" w:rsidR="005168B6" w:rsidRPr="00CC7C54" w:rsidRDefault="00000000">
          <w:pPr>
            <w:pStyle w:val="TOC2"/>
            <w:rPr>
              <w:rFonts w:asciiTheme="minorHAnsi" w:eastAsiaTheme="minorEastAsia" w:hAnsiTheme="minorHAnsi" w:cstheme="minorBidi"/>
              <w:noProof w:val="0"/>
              <w:kern w:val="2"/>
              <w:lang w:bidi="ar-SA"/>
              <w14:ligatures w14:val="standardContextual"/>
            </w:rPr>
          </w:pPr>
          <w:hyperlink w:anchor="_Toc156236638" w:history="1">
            <w:r w:rsidR="005168B6" w:rsidRPr="00CC7C54">
              <w:rPr>
                <w:rStyle w:val="Hyperlink"/>
                <w:noProof w:val="0"/>
              </w:rPr>
              <w:t>5.2</w:t>
            </w:r>
            <w:r w:rsidR="005168B6" w:rsidRPr="00CC7C54">
              <w:rPr>
                <w:rFonts w:asciiTheme="minorHAnsi" w:eastAsiaTheme="minorEastAsia" w:hAnsiTheme="minorHAnsi" w:cstheme="minorBidi"/>
                <w:noProof w:val="0"/>
                <w:kern w:val="2"/>
                <w:lang w:bidi="ar-SA"/>
                <w14:ligatures w14:val="standardContextual"/>
              </w:rPr>
              <w:tab/>
            </w:r>
            <w:r w:rsidR="005168B6" w:rsidRPr="00CC7C54">
              <w:rPr>
                <w:rStyle w:val="Hyperlink"/>
                <w:noProof w:val="0"/>
              </w:rPr>
              <w:t>Notranje komponente emulatorja.</w:t>
            </w:r>
            <w:r w:rsidR="005168B6" w:rsidRPr="00CC7C54">
              <w:rPr>
                <w:noProof w:val="0"/>
                <w:webHidden/>
              </w:rPr>
              <w:tab/>
            </w:r>
            <w:r w:rsidR="005168B6" w:rsidRPr="00CC7C54">
              <w:rPr>
                <w:noProof w:val="0"/>
                <w:webHidden/>
              </w:rPr>
              <w:fldChar w:fldCharType="begin"/>
            </w:r>
            <w:r w:rsidR="005168B6" w:rsidRPr="00CC7C54">
              <w:rPr>
                <w:noProof w:val="0"/>
                <w:webHidden/>
              </w:rPr>
              <w:instrText xml:space="preserve"> PAGEREF _Toc156236638 \h </w:instrText>
            </w:r>
            <w:r w:rsidR="005168B6" w:rsidRPr="00CC7C54">
              <w:rPr>
                <w:noProof w:val="0"/>
                <w:webHidden/>
              </w:rPr>
            </w:r>
            <w:r w:rsidR="005168B6" w:rsidRPr="00CC7C54">
              <w:rPr>
                <w:noProof w:val="0"/>
                <w:webHidden/>
              </w:rPr>
              <w:fldChar w:fldCharType="separate"/>
            </w:r>
            <w:r w:rsidR="005168B6" w:rsidRPr="00CC7C54">
              <w:rPr>
                <w:noProof w:val="0"/>
                <w:webHidden/>
              </w:rPr>
              <w:t>20</w:t>
            </w:r>
            <w:r w:rsidR="005168B6" w:rsidRPr="00CC7C54">
              <w:rPr>
                <w:noProof w:val="0"/>
                <w:webHidden/>
              </w:rPr>
              <w:fldChar w:fldCharType="end"/>
            </w:r>
          </w:hyperlink>
        </w:p>
        <w:p w14:paraId="4560728E" w14:textId="04407A68" w:rsidR="005168B6" w:rsidRPr="00CC7C54" w:rsidRDefault="00000000">
          <w:pPr>
            <w:pStyle w:val="TOC3"/>
            <w:rPr>
              <w:rFonts w:asciiTheme="minorHAnsi" w:eastAsiaTheme="minorEastAsia" w:hAnsiTheme="minorHAnsi" w:cstheme="minorBidi"/>
              <w:noProof w:val="0"/>
              <w:kern w:val="2"/>
              <w:lang w:bidi="ar-SA"/>
              <w14:ligatures w14:val="standardContextual"/>
            </w:rPr>
          </w:pPr>
          <w:hyperlink w:anchor="_Toc156236639" w:history="1">
            <w:r w:rsidR="005168B6" w:rsidRPr="00CC7C54">
              <w:rPr>
                <w:rStyle w:val="Hyperlink"/>
                <w:noProof w:val="0"/>
              </w:rPr>
              <w:t>5.2.1</w:t>
            </w:r>
            <w:r w:rsidR="005168B6" w:rsidRPr="00CC7C54">
              <w:rPr>
                <w:rFonts w:asciiTheme="minorHAnsi" w:eastAsiaTheme="minorEastAsia" w:hAnsiTheme="minorHAnsi" w:cstheme="minorBidi"/>
                <w:noProof w:val="0"/>
                <w:kern w:val="2"/>
                <w:lang w:bidi="ar-SA"/>
                <w14:ligatures w14:val="standardContextual"/>
              </w:rPr>
              <w:tab/>
            </w:r>
            <w:r w:rsidR="005168B6" w:rsidRPr="00CC7C54">
              <w:rPr>
                <w:rStyle w:val="Hyperlink"/>
                <w:noProof w:val="0"/>
              </w:rPr>
              <w:t>Assembler(Sestavljavec)</w:t>
            </w:r>
            <w:r w:rsidR="005168B6" w:rsidRPr="00CC7C54">
              <w:rPr>
                <w:noProof w:val="0"/>
                <w:webHidden/>
              </w:rPr>
              <w:tab/>
            </w:r>
            <w:r w:rsidR="005168B6" w:rsidRPr="00CC7C54">
              <w:rPr>
                <w:noProof w:val="0"/>
                <w:webHidden/>
              </w:rPr>
              <w:fldChar w:fldCharType="begin"/>
            </w:r>
            <w:r w:rsidR="005168B6" w:rsidRPr="00CC7C54">
              <w:rPr>
                <w:noProof w:val="0"/>
                <w:webHidden/>
              </w:rPr>
              <w:instrText xml:space="preserve"> PAGEREF _Toc156236639 \h </w:instrText>
            </w:r>
            <w:r w:rsidR="005168B6" w:rsidRPr="00CC7C54">
              <w:rPr>
                <w:noProof w:val="0"/>
                <w:webHidden/>
              </w:rPr>
            </w:r>
            <w:r w:rsidR="005168B6" w:rsidRPr="00CC7C54">
              <w:rPr>
                <w:noProof w:val="0"/>
                <w:webHidden/>
              </w:rPr>
              <w:fldChar w:fldCharType="separate"/>
            </w:r>
            <w:r w:rsidR="005168B6" w:rsidRPr="00CC7C54">
              <w:rPr>
                <w:noProof w:val="0"/>
                <w:webHidden/>
              </w:rPr>
              <w:t>20</w:t>
            </w:r>
            <w:r w:rsidR="005168B6" w:rsidRPr="00CC7C54">
              <w:rPr>
                <w:noProof w:val="0"/>
                <w:webHidden/>
              </w:rPr>
              <w:fldChar w:fldCharType="end"/>
            </w:r>
          </w:hyperlink>
        </w:p>
        <w:p w14:paraId="201782E3" w14:textId="7853862F" w:rsidR="005168B6" w:rsidRPr="00CC7C54" w:rsidRDefault="00000000">
          <w:pPr>
            <w:pStyle w:val="TOC3"/>
            <w:rPr>
              <w:rFonts w:asciiTheme="minorHAnsi" w:eastAsiaTheme="minorEastAsia" w:hAnsiTheme="minorHAnsi" w:cstheme="minorBidi"/>
              <w:noProof w:val="0"/>
              <w:kern w:val="2"/>
              <w:lang w:bidi="ar-SA"/>
              <w14:ligatures w14:val="standardContextual"/>
            </w:rPr>
          </w:pPr>
          <w:hyperlink w:anchor="_Toc156236640" w:history="1">
            <w:r w:rsidR="005168B6" w:rsidRPr="00CC7C54">
              <w:rPr>
                <w:rStyle w:val="Hyperlink"/>
                <w:noProof w:val="0"/>
              </w:rPr>
              <w:t>5.2.2</w:t>
            </w:r>
            <w:r w:rsidR="005168B6" w:rsidRPr="00CC7C54">
              <w:rPr>
                <w:rFonts w:asciiTheme="minorHAnsi" w:eastAsiaTheme="minorEastAsia" w:hAnsiTheme="minorHAnsi" w:cstheme="minorBidi"/>
                <w:noProof w:val="0"/>
                <w:kern w:val="2"/>
                <w:lang w:bidi="ar-SA"/>
                <w14:ligatures w14:val="standardContextual"/>
              </w:rPr>
              <w:tab/>
            </w:r>
            <w:r w:rsidR="005168B6" w:rsidRPr="00CC7C54">
              <w:rPr>
                <w:rStyle w:val="Hyperlink"/>
                <w:noProof w:val="0"/>
              </w:rPr>
              <w:t>Izvajanje ukazov</w:t>
            </w:r>
            <w:r w:rsidR="005168B6" w:rsidRPr="00CC7C54">
              <w:rPr>
                <w:noProof w:val="0"/>
                <w:webHidden/>
              </w:rPr>
              <w:tab/>
            </w:r>
            <w:r w:rsidR="005168B6" w:rsidRPr="00CC7C54">
              <w:rPr>
                <w:noProof w:val="0"/>
                <w:webHidden/>
              </w:rPr>
              <w:fldChar w:fldCharType="begin"/>
            </w:r>
            <w:r w:rsidR="005168B6" w:rsidRPr="00CC7C54">
              <w:rPr>
                <w:noProof w:val="0"/>
                <w:webHidden/>
              </w:rPr>
              <w:instrText xml:space="preserve"> PAGEREF _Toc156236640 \h </w:instrText>
            </w:r>
            <w:r w:rsidR="005168B6" w:rsidRPr="00CC7C54">
              <w:rPr>
                <w:noProof w:val="0"/>
                <w:webHidden/>
              </w:rPr>
            </w:r>
            <w:r w:rsidR="005168B6" w:rsidRPr="00CC7C54">
              <w:rPr>
                <w:noProof w:val="0"/>
                <w:webHidden/>
              </w:rPr>
              <w:fldChar w:fldCharType="separate"/>
            </w:r>
            <w:r w:rsidR="005168B6" w:rsidRPr="00CC7C54">
              <w:rPr>
                <w:noProof w:val="0"/>
                <w:webHidden/>
              </w:rPr>
              <w:t>21</w:t>
            </w:r>
            <w:r w:rsidR="005168B6" w:rsidRPr="00CC7C54">
              <w:rPr>
                <w:noProof w:val="0"/>
                <w:webHidden/>
              </w:rPr>
              <w:fldChar w:fldCharType="end"/>
            </w:r>
          </w:hyperlink>
        </w:p>
        <w:p w14:paraId="4104F503" w14:textId="1F259E11" w:rsidR="005168B6" w:rsidRPr="00CC7C54" w:rsidRDefault="00000000">
          <w:pPr>
            <w:pStyle w:val="TOC4"/>
            <w:tabs>
              <w:tab w:val="left" w:pos="1680"/>
              <w:tab w:val="right" w:leader="dot" w:pos="8778"/>
            </w:tabs>
            <w:rPr>
              <w:rFonts w:asciiTheme="minorHAnsi" w:eastAsiaTheme="minorEastAsia" w:hAnsiTheme="minorHAnsi" w:cstheme="minorBidi"/>
              <w:kern w:val="2"/>
              <w:szCs w:val="24"/>
              <w:lang w:bidi="ar-SA"/>
              <w14:ligatures w14:val="standardContextual"/>
            </w:rPr>
          </w:pPr>
          <w:hyperlink w:anchor="_Toc156236641" w:history="1">
            <w:r w:rsidR="005168B6" w:rsidRPr="00CC7C54">
              <w:rPr>
                <w:rStyle w:val="Hyperlink"/>
              </w:rPr>
              <w:t>5.2.2.1</w:t>
            </w:r>
            <w:r w:rsidR="005168B6" w:rsidRPr="00CC7C54">
              <w:rPr>
                <w:rFonts w:asciiTheme="minorHAnsi" w:eastAsiaTheme="minorEastAsia" w:hAnsiTheme="minorHAnsi" w:cstheme="minorBidi"/>
                <w:kern w:val="2"/>
                <w:szCs w:val="24"/>
                <w:lang w:bidi="ar-SA"/>
                <w14:ligatures w14:val="standardContextual"/>
              </w:rPr>
              <w:tab/>
            </w:r>
            <w:r w:rsidR="005168B6" w:rsidRPr="00CC7C54">
              <w:rPr>
                <w:rStyle w:val="Hyperlink"/>
              </w:rPr>
              <w:t>executeInstruction</w:t>
            </w:r>
            <w:r w:rsidR="005168B6" w:rsidRPr="00CC7C54">
              <w:rPr>
                <w:webHidden/>
              </w:rPr>
              <w:tab/>
            </w:r>
            <w:r w:rsidR="005168B6" w:rsidRPr="00CC7C54">
              <w:rPr>
                <w:webHidden/>
              </w:rPr>
              <w:fldChar w:fldCharType="begin"/>
            </w:r>
            <w:r w:rsidR="005168B6" w:rsidRPr="00CC7C54">
              <w:rPr>
                <w:webHidden/>
              </w:rPr>
              <w:instrText xml:space="preserve"> PAGEREF _Toc156236641 \h </w:instrText>
            </w:r>
            <w:r w:rsidR="005168B6" w:rsidRPr="00CC7C54">
              <w:rPr>
                <w:webHidden/>
              </w:rPr>
            </w:r>
            <w:r w:rsidR="005168B6" w:rsidRPr="00CC7C54">
              <w:rPr>
                <w:webHidden/>
              </w:rPr>
              <w:fldChar w:fldCharType="separate"/>
            </w:r>
            <w:r w:rsidR="005168B6" w:rsidRPr="00CC7C54">
              <w:rPr>
                <w:webHidden/>
              </w:rPr>
              <w:t>21</w:t>
            </w:r>
            <w:r w:rsidR="005168B6" w:rsidRPr="00CC7C54">
              <w:rPr>
                <w:webHidden/>
              </w:rPr>
              <w:fldChar w:fldCharType="end"/>
            </w:r>
          </w:hyperlink>
        </w:p>
        <w:p w14:paraId="763856EB" w14:textId="17390639" w:rsidR="005168B6" w:rsidRPr="00CC7C54" w:rsidRDefault="00000000">
          <w:pPr>
            <w:pStyle w:val="TOC4"/>
            <w:tabs>
              <w:tab w:val="left" w:pos="1680"/>
              <w:tab w:val="right" w:leader="dot" w:pos="8778"/>
            </w:tabs>
            <w:rPr>
              <w:rFonts w:asciiTheme="minorHAnsi" w:eastAsiaTheme="minorEastAsia" w:hAnsiTheme="minorHAnsi" w:cstheme="minorBidi"/>
              <w:kern w:val="2"/>
              <w:szCs w:val="24"/>
              <w:lang w:bidi="ar-SA"/>
              <w14:ligatures w14:val="standardContextual"/>
            </w:rPr>
          </w:pPr>
          <w:hyperlink w:anchor="_Toc156236642" w:history="1">
            <w:r w:rsidR="005168B6" w:rsidRPr="00CC7C54">
              <w:rPr>
                <w:rStyle w:val="Hyperlink"/>
              </w:rPr>
              <w:t>5.2.2.2</w:t>
            </w:r>
            <w:r w:rsidR="005168B6" w:rsidRPr="00CC7C54">
              <w:rPr>
                <w:rFonts w:asciiTheme="minorHAnsi" w:eastAsiaTheme="minorEastAsia" w:hAnsiTheme="minorHAnsi" w:cstheme="minorBidi"/>
                <w:kern w:val="2"/>
                <w:szCs w:val="24"/>
                <w:lang w:bidi="ar-SA"/>
                <w14:ligatures w14:val="standardContextual"/>
              </w:rPr>
              <w:tab/>
            </w:r>
            <w:r w:rsidR="005168B6" w:rsidRPr="00CC7C54">
              <w:rPr>
                <w:rStyle w:val="Hyperlink"/>
              </w:rPr>
              <w:t>Izvedba posameznega ukaza</w:t>
            </w:r>
            <w:r w:rsidR="005168B6" w:rsidRPr="00CC7C54">
              <w:rPr>
                <w:webHidden/>
              </w:rPr>
              <w:tab/>
            </w:r>
            <w:r w:rsidR="005168B6" w:rsidRPr="00CC7C54">
              <w:rPr>
                <w:webHidden/>
              </w:rPr>
              <w:fldChar w:fldCharType="begin"/>
            </w:r>
            <w:r w:rsidR="005168B6" w:rsidRPr="00CC7C54">
              <w:rPr>
                <w:webHidden/>
              </w:rPr>
              <w:instrText xml:space="preserve"> PAGEREF _Toc156236642 \h </w:instrText>
            </w:r>
            <w:r w:rsidR="005168B6" w:rsidRPr="00CC7C54">
              <w:rPr>
                <w:webHidden/>
              </w:rPr>
            </w:r>
            <w:r w:rsidR="005168B6" w:rsidRPr="00CC7C54">
              <w:rPr>
                <w:webHidden/>
              </w:rPr>
              <w:fldChar w:fldCharType="separate"/>
            </w:r>
            <w:r w:rsidR="005168B6" w:rsidRPr="00CC7C54">
              <w:rPr>
                <w:webHidden/>
              </w:rPr>
              <w:t>21</w:t>
            </w:r>
            <w:r w:rsidR="005168B6" w:rsidRPr="00CC7C54">
              <w:rPr>
                <w:webHidden/>
              </w:rPr>
              <w:fldChar w:fldCharType="end"/>
            </w:r>
          </w:hyperlink>
        </w:p>
        <w:p w14:paraId="6A6B659D" w14:textId="03312C19" w:rsidR="005168B6" w:rsidRPr="00CC7C54" w:rsidRDefault="00000000">
          <w:pPr>
            <w:pStyle w:val="TOC4"/>
            <w:tabs>
              <w:tab w:val="right" w:leader="dot" w:pos="8778"/>
            </w:tabs>
            <w:rPr>
              <w:rFonts w:asciiTheme="minorHAnsi" w:eastAsiaTheme="minorEastAsia" w:hAnsiTheme="minorHAnsi" w:cstheme="minorBidi"/>
              <w:kern w:val="2"/>
              <w:szCs w:val="24"/>
              <w:lang w:bidi="ar-SA"/>
              <w14:ligatures w14:val="standardContextual"/>
            </w:rPr>
          </w:pPr>
          <w:hyperlink w:anchor="_Toc156236643" w:history="1">
            <w:r w:rsidR="005168B6" w:rsidRPr="00CC7C54">
              <w:rPr>
                <w:rStyle w:val="Hyperlink"/>
              </w:rPr>
              <w:t>5.2.2.3</w:t>
            </w:r>
            <w:r w:rsidR="005168B6" w:rsidRPr="00CC7C54">
              <w:rPr>
                <w:webHidden/>
              </w:rPr>
              <w:tab/>
            </w:r>
            <w:r w:rsidR="005168B6" w:rsidRPr="00CC7C54">
              <w:rPr>
                <w:webHidden/>
              </w:rPr>
              <w:fldChar w:fldCharType="begin"/>
            </w:r>
            <w:r w:rsidR="005168B6" w:rsidRPr="00CC7C54">
              <w:rPr>
                <w:webHidden/>
              </w:rPr>
              <w:instrText xml:space="preserve"> PAGEREF _Toc156236643 \h </w:instrText>
            </w:r>
            <w:r w:rsidR="005168B6" w:rsidRPr="00CC7C54">
              <w:rPr>
                <w:webHidden/>
              </w:rPr>
            </w:r>
            <w:r w:rsidR="005168B6" w:rsidRPr="00CC7C54">
              <w:rPr>
                <w:webHidden/>
              </w:rPr>
              <w:fldChar w:fldCharType="separate"/>
            </w:r>
            <w:r w:rsidR="005168B6" w:rsidRPr="00CC7C54">
              <w:rPr>
                <w:webHidden/>
              </w:rPr>
              <w:t>21</w:t>
            </w:r>
            <w:r w:rsidR="005168B6" w:rsidRPr="00CC7C54">
              <w:rPr>
                <w:webHidden/>
              </w:rPr>
              <w:fldChar w:fldCharType="end"/>
            </w:r>
          </w:hyperlink>
        </w:p>
        <w:p w14:paraId="352615C5" w14:textId="00DC051B" w:rsidR="005168B6" w:rsidRPr="00CC7C54" w:rsidRDefault="00000000">
          <w:pPr>
            <w:pStyle w:val="TOC1"/>
            <w:tabs>
              <w:tab w:val="left" w:pos="566"/>
            </w:tabs>
            <w:rPr>
              <w:rFonts w:asciiTheme="minorHAnsi" w:eastAsiaTheme="minorEastAsia" w:hAnsiTheme="minorHAnsi" w:cstheme="minorBidi"/>
              <w:b w:val="0"/>
              <w:kern w:val="2"/>
              <w:lang w:bidi="ar-SA"/>
              <w14:ligatures w14:val="standardContextual"/>
            </w:rPr>
          </w:pPr>
          <w:hyperlink w:anchor="_Toc156236644" w:history="1">
            <w:r w:rsidR="005168B6" w:rsidRPr="00CC7C54">
              <w:rPr>
                <w:rStyle w:val="Hyperlink"/>
              </w:rPr>
              <w:t>6</w:t>
            </w:r>
            <w:r w:rsidR="005168B6" w:rsidRPr="00CC7C54">
              <w:rPr>
                <w:rFonts w:asciiTheme="minorHAnsi" w:eastAsiaTheme="minorEastAsia" w:hAnsiTheme="minorHAnsi" w:cstheme="minorBidi"/>
                <w:b w:val="0"/>
                <w:kern w:val="2"/>
                <w:lang w:bidi="ar-SA"/>
                <w14:ligatures w14:val="standardContextual"/>
              </w:rPr>
              <w:tab/>
            </w:r>
            <w:r w:rsidR="005168B6" w:rsidRPr="00CC7C54">
              <w:rPr>
                <w:rStyle w:val="Hyperlink"/>
              </w:rPr>
              <w:t>ZAKLJUČEK</w:t>
            </w:r>
            <w:r w:rsidR="005168B6" w:rsidRPr="00CC7C54">
              <w:rPr>
                <w:webHidden/>
              </w:rPr>
              <w:tab/>
            </w:r>
            <w:r w:rsidR="005168B6" w:rsidRPr="00CC7C54">
              <w:rPr>
                <w:webHidden/>
              </w:rPr>
              <w:fldChar w:fldCharType="begin"/>
            </w:r>
            <w:r w:rsidR="005168B6" w:rsidRPr="00CC7C54">
              <w:rPr>
                <w:webHidden/>
              </w:rPr>
              <w:instrText xml:space="preserve"> PAGEREF _Toc156236644 \h </w:instrText>
            </w:r>
            <w:r w:rsidR="005168B6" w:rsidRPr="00CC7C54">
              <w:rPr>
                <w:webHidden/>
              </w:rPr>
            </w:r>
            <w:r w:rsidR="005168B6" w:rsidRPr="00CC7C54">
              <w:rPr>
                <w:webHidden/>
              </w:rPr>
              <w:fldChar w:fldCharType="separate"/>
            </w:r>
            <w:r w:rsidR="005168B6" w:rsidRPr="00CC7C54">
              <w:rPr>
                <w:webHidden/>
              </w:rPr>
              <w:t>22</w:t>
            </w:r>
            <w:r w:rsidR="005168B6" w:rsidRPr="00CC7C54">
              <w:rPr>
                <w:webHidden/>
              </w:rPr>
              <w:fldChar w:fldCharType="end"/>
            </w:r>
          </w:hyperlink>
        </w:p>
        <w:p w14:paraId="111E0953" w14:textId="77DC0C8E" w:rsidR="005168B6" w:rsidRPr="00CC7C54" w:rsidRDefault="00000000">
          <w:pPr>
            <w:pStyle w:val="TOC1"/>
            <w:tabs>
              <w:tab w:val="left" w:pos="566"/>
            </w:tabs>
            <w:rPr>
              <w:rFonts w:asciiTheme="minorHAnsi" w:eastAsiaTheme="minorEastAsia" w:hAnsiTheme="minorHAnsi" w:cstheme="minorBidi"/>
              <w:b w:val="0"/>
              <w:kern w:val="2"/>
              <w:lang w:bidi="ar-SA"/>
              <w14:ligatures w14:val="standardContextual"/>
            </w:rPr>
          </w:pPr>
          <w:hyperlink w:anchor="_Toc156236645" w:history="1">
            <w:r w:rsidR="005168B6" w:rsidRPr="00CC7C54">
              <w:rPr>
                <w:rStyle w:val="Hyperlink"/>
              </w:rPr>
              <w:t>7</w:t>
            </w:r>
            <w:r w:rsidR="005168B6" w:rsidRPr="00CC7C54">
              <w:rPr>
                <w:rFonts w:asciiTheme="minorHAnsi" w:eastAsiaTheme="minorEastAsia" w:hAnsiTheme="minorHAnsi" w:cstheme="minorBidi"/>
                <w:b w:val="0"/>
                <w:kern w:val="2"/>
                <w:lang w:bidi="ar-SA"/>
                <w14:ligatures w14:val="standardContextual"/>
              </w:rPr>
              <w:tab/>
            </w:r>
            <w:r w:rsidR="005168B6" w:rsidRPr="00CC7C54">
              <w:rPr>
                <w:rStyle w:val="Hyperlink"/>
              </w:rPr>
              <w:t>VIRI</w:t>
            </w:r>
            <w:r w:rsidR="005168B6" w:rsidRPr="00CC7C54">
              <w:rPr>
                <w:webHidden/>
              </w:rPr>
              <w:tab/>
            </w:r>
            <w:r w:rsidR="005168B6" w:rsidRPr="00CC7C54">
              <w:rPr>
                <w:webHidden/>
              </w:rPr>
              <w:fldChar w:fldCharType="begin"/>
            </w:r>
            <w:r w:rsidR="005168B6" w:rsidRPr="00CC7C54">
              <w:rPr>
                <w:webHidden/>
              </w:rPr>
              <w:instrText xml:space="preserve"> PAGEREF _Toc156236645 \h </w:instrText>
            </w:r>
            <w:r w:rsidR="005168B6" w:rsidRPr="00CC7C54">
              <w:rPr>
                <w:webHidden/>
              </w:rPr>
            </w:r>
            <w:r w:rsidR="005168B6" w:rsidRPr="00CC7C54">
              <w:rPr>
                <w:webHidden/>
              </w:rPr>
              <w:fldChar w:fldCharType="separate"/>
            </w:r>
            <w:r w:rsidR="005168B6" w:rsidRPr="00CC7C54">
              <w:rPr>
                <w:webHidden/>
              </w:rPr>
              <w:t>22</w:t>
            </w:r>
            <w:r w:rsidR="005168B6" w:rsidRPr="00CC7C54">
              <w:rPr>
                <w:webHidden/>
              </w:rPr>
              <w:fldChar w:fldCharType="end"/>
            </w:r>
          </w:hyperlink>
        </w:p>
        <w:p w14:paraId="3BF31E66" w14:textId="48587810" w:rsidR="08507B65" w:rsidRPr="00CC7C54" w:rsidRDefault="0051254B" w:rsidP="08507B65">
          <w:pPr>
            <w:pStyle w:val="TOC1"/>
            <w:tabs>
              <w:tab w:val="clear" w:pos="8788"/>
              <w:tab w:val="right" w:leader="dot" w:pos="8775"/>
              <w:tab w:val="left" w:pos="480"/>
            </w:tabs>
          </w:pPr>
          <w:r w:rsidRPr="00CC7C54">
            <w:fldChar w:fldCharType="end"/>
          </w:r>
        </w:p>
      </w:sdtContent>
    </w:sdt>
    <w:p w14:paraId="231A4ECF" w14:textId="5B4A63CD" w:rsidR="003548DE" w:rsidRPr="00CC7C54" w:rsidRDefault="00426340" w:rsidP="002569A8">
      <w:pPr>
        <w:widowControl/>
        <w:spacing w:after="160" w:line="259" w:lineRule="auto"/>
      </w:pPr>
      <w:r w:rsidRPr="00CC7C54">
        <w:br w:type="page"/>
      </w:r>
      <w:r w:rsidR="001C0819" w:rsidRPr="00CC7C54">
        <w:lastRenderedPageBreak/>
        <w:br w:type="page"/>
      </w:r>
    </w:p>
    <w:p w14:paraId="07547A01" w14:textId="51B872BE" w:rsidR="00FE1293" w:rsidRPr="00CC7C54" w:rsidRDefault="00426340" w:rsidP="00426340">
      <w:pPr>
        <w:pStyle w:val="Heading1"/>
        <w:sectPr w:rsidR="00FE1293" w:rsidRPr="00CC7C54" w:rsidSect="0017055D">
          <w:footerReference w:type="default" r:id="rId8"/>
          <w:headerReference w:type="first" r:id="rId9"/>
          <w:footerReference w:type="first" r:id="rId10"/>
          <w:pgSz w:w="11906" w:h="16838"/>
          <w:pgMar w:top="1983" w:right="1417" w:bottom="1416" w:left="1701" w:header="1417" w:footer="850" w:gutter="0"/>
          <w:pgNumType w:fmt="lowerRoman" w:start="1"/>
          <w:cols w:space="708"/>
          <w:formProt w:val="0"/>
          <w:titlePg/>
          <w:docGrid w:linePitch="326"/>
        </w:sectPr>
      </w:pPr>
      <w:bookmarkStart w:id="1" w:name="_Toc156236617"/>
      <w:r w:rsidRPr="00CC7C54">
        <w:lastRenderedPageBreak/>
        <w:t>Povzetek</w:t>
      </w:r>
      <w:bookmarkEnd w:id="1"/>
    </w:p>
    <w:p w14:paraId="5043CB0F" w14:textId="54C559EC" w:rsidR="002569A8" w:rsidRPr="00CC7C54" w:rsidRDefault="00426340" w:rsidP="00426340">
      <w:pPr>
        <w:pStyle w:val="Navadenodstavek"/>
      </w:pPr>
      <w:r w:rsidRPr="00CC7C54">
        <w:t xml:space="preserve">Moj inovacijski predlog predstavlja razvoj </w:t>
      </w:r>
      <w:proofErr w:type="spellStart"/>
      <w:r w:rsidRPr="00CC7C54">
        <w:t>emulatorja</w:t>
      </w:r>
      <w:proofErr w:type="spellEnd"/>
      <w:r w:rsidRPr="00CC7C54">
        <w:t xml:space="preserve"> za </w:t>
      </w:r>
      <w:proofErr w:type="spellStart"/>
      <w:r w:rsidRPr="00CC7C54">
        <w:t>mikro</w:t>
      </w:r>
      <w:proofErr w:type="spellEnd"/>
      <w:r w:rsidRPr="00CC7C54">
        <w:t xml:space="preserve"> procesorja Motorola M6800 in Motorola M6803, ki omogoča uporabnikom, še posebej tistim, ki se želijo naučiti osnove nizko nivojskega programiranja in dela z »</w:t>
      </w:r>
      <w:proofErr w:type="spellStart"/>
      <w:r w:rsidRPr="00CC7C54">
        <w:t>assembly</w:t>
      </w:r>
      <w:proofErr w:type="spellEnd"/>
      <w:r w:rsidRPr="00CC7C54">
        <w:t xml:space="preserve">« programskimi jeziki, edinstveno priložnost za izboljšanje njihovega razumevanja računalniške arhitekture. </w:t>
      </w:r>
      <w:proofErr w:type="spellStart"/>
      <w:r w:rsidRPr="00CC7C54">
        <w:t>Emulator</w:t>
      </w:r>
      <w:proofErr w:type="spellEnd"/>
      <w:r w:rsidRPr="00CC7C54">
        <w:t xml:space="preserve"> vsebuje uporabniku prijazen vmesnik s poljem za vnos »</w:t>
      </w:r>
      <w:proofErr w:type="spellStart"/>
      <w:r w:rsidRPr="00CC7C54">
        <w:t>assembly</w:t>
      </w:r>
      <w:proofErr w:type="spellEnd"/>
      <w:r w:rsidRPr="00CC7C54">
        <w:t xml:space="preserve">« kode, prikaz spomina, orodja za sestavljanje in razstavljanje ukazov, orodja za izvajanje ukazov, zaslon, vhodne medpomnilnike, tabelo ukazov in njihove lastnosti,  ter veliko nastavitev za olajšanje uporabe </w:t>
      </w:r>
      <w:proofErr w:type="spellStart"/>
      <w:r w:rsidRPr="00CC7C54">
        <w:t>emulatorja</w:t>
      </w:r>
      <w:proofErr w:type="spellEnd"/>
      <w:r w:rsidRPr="00CC7C54">
        <w:t>.</w:t>
      </w:r>
      <w:r w:rsidR="00700B8F" w:rsidRPr="00CC7C54">
        <w:t xml:space="preserve"> </w:t>
      </w:r>
    </w:p>
    <w:p w14:paraId="1B061E4E" w14:textId="5CE146A3" w:rsidR="00FE1293" w:rsidRPr="00CC7C54" w:rsidRDefault="002569A8" w:rsidP="002569A8">
      <w:pPr>
        <w:widowControl/>
        <w:spacing w:after="160" w:line="259" w:lineRule="auto"/>
      </w:pPr>
      <w:r w:rsidRPr="00CC7C54">
        <w:br w:type="page"/>
      </w:r>
    </w:p>
    <w:p w14:paraId="07459315" w14:textId="5F228687" w:rsidR="00B00D9A" w:rsidRPr="00CC7C54" w:rsidRDefault="08507B65" w:rsidP="004E1BF9">
      <w:pPr>
        <w:pStyle w:val="Heading1"/>
      </w:pPr>
      <w:bookmarkStart w:id="2" w:name="__RefHeading__615_1077593450"/>
      <w:bookmarkStart w:id="3" w:name="_Toc156236618"/>
      <w:bookmarkEnd w:id="2"/>
      <w:r w:rsidRPr="00CC7C54">
        <w:lastRenderedPageBreak/>
        <w:t>Uvod</w:t>
      </w:r>
      <w:bookmarkEnd w:id="3"/>
    </w:p>
    <w:p w14:paraId="54B01E3A" w14:textId="6FC87AF9" w:rsidR="002569A8" w:rsidRPr="00CC7C54" w:rsidRDefault="002569A8" w:rsidP="002569A8">
      <w:pPr>
        <w:pStyle w:val="Navadenodstavek"/>
      </w:pPr>
      <w:r w:rsidRPr="00CC7C54">
        <w:t>Ta inovacijski predlog opisuje razvoj</w:t>
      </w:r>
      <w:r w:rsidR="007A2838" w:rsidRPr="00CC7C54">
        <w:t xml:space="preserve"> </w:t>
      </w:r>
      <w:r w:rsidRPr="00CC7C54">
        <w:t xml:space="preserve">mojega </w:t>
      </w:r>
      <w:proofErr w:type="spellStart"/>
      <w:r w:rsidRPr="00CC7C54">
        <w:t>emulatorja</w:t>
      </w:r>
      <w:proofErr w:type="spellEnd"/>
      <w:r w:rsidRPr="00CC7C54">
        <w:t xml:space="preserve"> za mikroprocesor </w:t>
      </w:r>
      <w:r w:rsidR="000B2E1B" w:rsidRPr="00CC7C54">
        <w:t>MC6800, ki ga je razvila in izdelala ameriška družba Motorola v</w:t>
      </w:r>
      <w:r w:rsidR="007A2838" w:rsidRPr="00CC7C54">
        <w:t xml:space="preserve"> 1974. Ta mikroprocesor je v družini mikroprocesorjev, ki se je imenoval »M6800 </w:t>
      </w:r>
      <w:proofErr w:type="spellStart"/>
      <w:r w:rsidR="007A2838" w:rsidRPr="00CC7C54">
        <w:t>Microcomputer</w:t>
      </w:r>
      <w:proofErr w:type="spellEnd"/>
      <w:r w:rsidR="007A2838" w:rsidRPr="00CC7C54">
        <w:t xml:space="preserve"> </w:t>
      </w:r>
      <w:proofErr w:type="spellStart"/>
      <w:r w:rsidR="007A2838" w:rsidRPr="00CC7C54">
        <w:t>System</w:t>
      </w:r>
      <w:proofErr w:type="spellEnd"/>
      <w:r w:rsidR="007A2838" w:rsidRPr="00CC7C54">
        <w:t>« in so ga kasneje preimenovali v »68XX«. Ta procesor</w:t>
      </w:r>
      <w:r w:rsidR="00AE3381" w:rsidRPr="00CC7C54">
        <w:t xml:space="preserve"> podpira 72 ukazov, upravljanje z 8-bitnimi ukazi ter 16 bitnimi spominskimi naslovi.</w:t>
      </w:r>
      <w:r w:rsidR="007A2838" w:rsidRPr="00CC7C54">
        <w:t xml:space="preserve">  </w:t>
      </w:r>
      <w:sdt>
        <w:sdtPr>
          <w:id w:val="1056352921"/>
          <w:citation/>
        </w:sdtPr>
        <w:sdtContent>
          <w:r w:rsidR="007A2838" w:rsidRPr="00CC7C54">
            <w:fldChar w:fldCharType="begin"/>
          </w:r>
          <w:r w:rsidR="007A2838" w:rsidRPr="00CC7C54">
            <w:instrText xml:space="preserve"> CITATION MC6800 \l 1033 </w:instrText>
          </w:r>
          <w:r w:rsidR="007A2838" w:rsidRPr="00CC7C54">
            <w:fldChar w:fldCharType="separate"/>
          </w:r>
          <w:r w:rsidR="007A2838" w:rsidRPr="00CC7C54">
            <w:t>(Motorola 6800 - Wikipedia, 2023)</w:t>
          </w:r>
          <w:r w:rsidR="007A2838" w:rsidRPr="00CC7C54">
            <w:fldChar w:fldCharType="end"/>
          </w:r>
        </w:sdtContent>
      </w:sdt>
      <w:r w:rsidR="00AE3381" w:rsidRPr="00CC7C54">
        <w:t>.</w:t>
      </w:r>
    </w:p>
    <w:p w14:paraId="3D8284B3" w14:textId="013A69B4" w:rsidR="00AE3381" w:rsidRPr="00CC7C54" w:rsidRDefault="00AE3381" w:rsidP="002569A8">
      <w:pPr>
        <w:pStyle w:val="Navadenodstavek"/>
      </w:pPr>
      <w:r w:rsidRPr="00CC7C54">
        <w:t xml:space="preserve">Ta mikroprocesor ima velik potencial za učenje delovanja in upravljanja enostavnih računalnikov na nižjem nivoju programiranja. MC6800 ima samo 2 podatkovna registra(akumulatorja), en 16-bitni indeksni register, 16-bitni programski števec ter 16-bitni kazalec sklada. Torej ima vse osnovne komponente sposobnega mikroprocesorja, hkrati pa ima enostaven nabor ukazov in tako omogoča hitro učenje ter obvladanje mikroprocesorja. </w:t>
      </w:r>
    </w:p>
    <w:p w14:paraId="15446F11" w14:textId="1945559D" w:rsidR="00ED6FEF" w:rsidRPr="00CC7C54" w:rsidRDefault="00ED6FEF" w:rsidP="002569A8">
      <w:pPr>
        <w:pStyle w:val="Navadenodstavek"/>
      </w:pPr>
      <w:r w:rsidRPr="00CC7C54">
        <w:t xml:space="preserve">Poznanje katerega koli programskega jezika </w:t>
      </w:r>
      <w:proofErr w:type="spellStart"/>
      <w:r w:rsidRPr="00CC7C54">
        <w:t>assembly</w:t>
      </w:r>
      <w:proofErr w:type="spellEnd"/>
      <w:r w:rsidRPr="00CC7C54">
        <w:t xml:space="preserve"> je ključno za globlje razumevanje delovanja računalnika na ni</w:t>
      </w:r>
      <w:r w:rsidR="00A36BF7" w:rsidRPr="00CC7C54">
        <w:t>žjem</w:t>
      </w:r>
      <w:r w:rsidRPr="00CC7C54">
        <w:t xml:space="preserve"> nivoju.</w:t>
      </w:r>
      <w:r w:rsidR="00A36BF7" w:rsidRPr="00CC7C54">
        <w:t xml:space="preserve"> Tudi </w:t>
      </w:r>
      <w:r w:rsidR="00093335" w:rsidRPr="00CC7C54">
        <w:t>pri</w:t>
      </w:r>
      <w:r w:rsidR="00A36BF7" w:rsidRPr="00CC7C54">
        <w:t xml:space="preserve"> </w:t>
      </w:r>
      <w:r w:rsidR="00093335" w:rsidRPr="00CC7C54">
        <w:t>programiranju</w:t>
      </w:r>
      <w:r w:rsidR="00A36BF7" w:rsidRPr="00CC7C54">
        <w:t xml:space="preserve"> na viš</w:t>
      </w:r>
      <w:r w:rsidR="00093335" w:rsidRPr="00CC7C54">
        <w:t>j</w:t>
      </w:r>
      <w:r w:rsidR="00A36BF7" w:rsidRPr="00CC7C54">
        <w:t>ih programskih jezikih, razumevanje nižjih omogoči da razumete kako se ukazi »pod pokrovom« prevajajo in izvršujejo</w:t>
      </w:r>
      <w:r w:rsidR="00093335" w:rsidRPr="00CC7C54">
        <w:t>. To pa pomaga pri optimizaciji programov, odpravljanju varnostnih ranljivosti ter razvoju sistemov kot so gonilniki ali vgrajeni sistemi.</w:t>
      </w:r>
    </w:p>
    <w:p w14:paraId="4BCB2E9B" w14:textId="76409794" w:rsidR="00093335" w:rsidRPr="00CC7C54" w:rsidRDefault="00093335" w:rsidP="002569A8">
      <w:pPr>
        <w:pStyle w:val="Navadenodstavek"/>
      </w:pPr>
      <w:r w:rsidRPr="00CC7C54">
        <w:t xml:space="preserve">Odločil sem se ustvariti </w:t>
      </w:r>
      <w:proofErr w:type="spellStart"/>
      <w:r w:rsidRPr="00CC7C54">
        <w:t>emulator</w:t>
      </w:r>
      <w:proofErr w:type="spellEnd"/>
      <w:r w:rsidRPr="00CC7C54">
        <w:t xml:space="preserve"> MC6800, ki bo uporabo </w:t>
      </w:r>
      <w:r w:rsidR="009B5CE1" w:rsidRPr="00CC7C54">
        <w:t xml:space="preserve">in učenje delovanja </w:t>
      </w:r>
      <w:r w:rsidRPr="00CC7C54">
        <w:t xml:space="preserve">tega </w:t>
      </w:r>
      <w:r w:rsidR="009B5CE1" w:rsidRPr="00CC7C54">
        <w:t>mikro</w:t>
      </w:r>
      <w:r w:rsidRPr="00CC7C54">
        <w:t>procesorja omogočil komurkoli.</w:t>
      </w:r>
      <w:r w:rsidR="009B5CE1" w:rsidRPr="00CC7C54">
        <w:t xml:space="preserve"> Menim</w:t>
      </w:r>
      <w:r w:rsidR="00323E65" w:rsidRPr="00CC7C54">
        <w:t>;</w:t>
      </w:r>
      <w:r w:rsidR="009B5CE1" w:rsidRPr="00CC7C54">
        <w:t xml:space="preserve"> da je tak procesor primeren za učenje </w:t>
      </w:r>
      <w:proofErr w:type="spellStart"/>
      <w:r w:rsidR="009B5CE1" w:rsidRPr="00CC7C54">
        <w:t>assembly</w:t>
      </w:r>
      <w:proofErr w:type="spellEnd"/>
      <w:r w:rsidR="009B5CE1" w:rsidRPr="00CC7C54">
        <w:t xml:space="preserve"> jezika študentom, dijakom ali začetnikom programiranja. </w:t>
      </w:r>
    </w:p>
    <w:p w14:paraId="7DDCB725" w14:textId="176AFDBB" w:rsidR="00781EC9" w:rsidRPr="00CC7C54" w:rsidRDefault="00624428" w:rsidP="00624428">
      <w:pPr>
        <w:widowControl/>
        <w:spacing w:after="160" w:line="259" w:lineRule="auto"/>
      </w:pPr>
      <w:r w:rsidRPr="00CC7C54">
        <w:br w:type="page"/>
      </w:r>
    </w:p>
    <w:p w14:paraId="6AB553A3" w14:textId="718CA04A" w:rsidR="00781EC9" w:rsidRPr="00CC7C54" w:rsidRDefault="00F909D2" w:rsidP="002569A8">
      <w:pPr>
        <w:pStyle w:val="Heading1"/>
      </w:pPr>
      <w:bookmarkStart w:id="4" w:name="_Toc156236619"/>
      <w:r w:rsidRPr="00CC7C54">
        <w:lastRenderedPageBreak/>
        <w:t>Načrt in priprave</w:t>
      </w:r>
      <w:bookmarkEnd w:id="4"/>
    </w:p>
    <w:p w14:paraId="299B3BBE" w14:textId="4841E324" w:rsidR="001D61A9" w:rsidRPr="00CC7C54" w:rsidRDefault="001D61A9" w:rsidP="001D61A9">
      <w:pPr>
        <w:pStyle w:val="Heading2"/>
      </w:pPr>
      <w:bookmarkStart w:id="5" w:name="_Toc156236620"/>
      <w:r w:rsidRPr="00CC7C54">
        <w:t xml:space="preserve">Osebna zgodovina </w:t>
      </w:r>
      <w:proofErr w:type="spellStart"/>
      <w:r w:rsidRPr="00CC7C54">
        <w:t>progrmairanja</w:t>
      </w:r>
      <w:proofErr w:type="spellEnd"/>
      <w:r w:rsidRPr="00CC7C54">
        <w:t>.</w:t>
      </w:r>
      <w:bookmarkEnd w:id="5"/>
    </w:p>
    <w:p w14:paraId="60D5C6E2" w14:textId="1DCF7BA1" w:rsidR="001D61A9" w:rsidRPr="00CC7C54" w:rsidRDefault="001D61A9" w:rsidP="001D61A9">
      <w:pPr>
        <w:pStyle w:val="Navadenodstavek"/>
      </w:pPr>
      <w:r w:rsidRPr="00CC7C54">
        <w:t xml:space="preserve">//Pred začetkom tega projekta sem dobro poznal programske jezike c# in </w:t>
      </w:r>
      <w:proofErr w:type="spellStart"/>
      <w:r w:rsidRPr="00CC7C54">
        <w:t>python</w:t>
      </w:r>
      <w:proofErr w:type="spellEnd"/>
      <w:r w:rsidRPr="00CC7C54">
        <w:t xml:space="preserve">. C# sem se naučil s programskim orodjem </w:t>
      </w:r>
      <w:proofErr w:type="spellStart"/>
      <w:r w:rsidRPr="00CC7C54">
        <w:t>Unity</w:t>
      </w:r>
      <w:proofErr w:type="spellEnd"/>
      <w:r w:rsidRPr="00CC7C54">
        <w:t xml:space="preserve">. Tam sem naredil nekaj prototipov videoiger. S </w:t>
      </w:r>
      <w:proofErr w:type="spellStart"/>
      <w:r w:rsidRPr="00CC7C54">
        <w:t>pythonom</w:t>
      </w:r>
      <w:proofErr w:type="spellEnd"/>
      <w:r w:rsidRPr="00CC7C54">
        <w:t xml:space="preserve"> sem pa delal nekaj orodij za avtomatizacijo vsakdanjih opravil. Imel sem izkušnje tudi z mikroprocesorjema </w:t>
      </w:r>
      <w:proofErr w:type="spellStart"/>
      <w:r w:rsidRPr="00CC7C54">
        <w:t>Arduino</w:t>
      </w:r>
      <w:proofErr w:type="spellEnd"/>
      <w:r w:rsidRPr="00CC7C54">
        <w:t xml:space="preserve"> in </w:t>
      </w:r>
      <w:proofErr w:type="spellStart"/>
      <w:r w:rsidRPr="00CC7C54">
        <w:t>Raspberry</w:t>
      </w:r>
      <w:proofErr w:type="spellEnd"/>
      <w:r w:rsidRPr="00CC7C54">
        <w:t xml:space="preserve"> Pi. </w:t>
      </w:r>
    </w:p>
    <w:p w14:paraId="1BDDD3AE" w14:textId="280E7A47" w:rsidR="00593235" w:rsidRPr="00CC7C54" w:rsidRDefault="00593235" w:rsidP="00593235">
      <w:pPr>
        <w:widowControl/>
        <w:spacing w:after="160" w:line="259" w:lineRule="auto"/>
      </w:pPr>
      <w:r w:rsidRPr="00CC7C54">
        <w:br w:type="page"/>
      </w:r>
    </w:p>
    <w:p w14:paraId="3788B61C" w14:textId="453552C8" w:rsidR="0093676C" w:rsidRPr="00CC7C54" w:rsidRDefault="0093676C" w:rsidP="0093676C">
      <w:pPr>
        <w:pStyle w:val="Heading2"/>
      </w:pPr>
      <w:bookmarkStart w:id="6" w:name="_Toc156236621"/>
      <w:r w:rsidRPr="00CC7C54">
        <w:lastRenderedPageBreak/>
        <w:t xml:space="preserve">Obstoječi </w:t>
      </w:r>
      <w:proofErr w:type="spellStart"/>
      <w:r w:rsidRPr="00CC7C54">
        <w:t>emulatorji</w:t>
      </w:r>
      <w:proofErr w:type="spellEnd"/>
      <w:r w:rsidRPr="00CC7C54">
        <w:t>.</w:t>
      </w:r>
      <w:bookmarkEnd w:id="6"/>
    </w:p>
    <w:p w14:paraId="02A2EC26" w14:textId="443017CB" w:rsidR="00780484" w:rsidRPr="00CC7C54" w:rsidRDefault="00780484" w:rsidP="00780484">
      <w:pPr>
        <w:pStyle w:val="Heading3"/>
      </w:pPr>
      <w:bookmarkStart w:id="7" w:name="_Toc156236622"/>
      <w:r w:rsidRPr="00CC7C54">
        <w:t>Motorola 6800 Simulator različica 1.33p 2.cR</w:t>
      </w:r>
      <w:bookmarkEnd w:id="7"/>
    </w:p>
    <w:p w14:paraId="4649C7C3" w14:textId="79483787" w:rsidR="00084892" w:rsidRPr="00CC7C54" w:rsidRDefault="006C74DA" w:rsidP="00FD0A31">
      <w:pPr>
        <w:pStyle w:val="Navadenodstavek"/>
      </w:pPr>
      <w:r w:rsidRPr="00CC7C54">
        <w:t>Z</w:t>
      </w:r>
      <w:r w:rsidR="00FD0A31" w:rsidRPr="00CC7C54">
        <w:t xml:space="preserve"> </w:t>
      </w:r>
      <w:r w:rsidRPr="00CC7C54">
        <w:t>MC8600</w:t>
      </w:r>
      <w:r w:rsidR="00FD0A31" w:rsidRPr="00CC7C54">
        <w:t xml:space="preserve"> sem se prvič ukvarjal med poukom računalništva</w:t>
      </w:r>
      <w:r w:rsidR="0093676C" w:rsidRPr="00CC7C54">
        <w:t xml:space="preserve"> v srednji šoli</w:t>
      </w:r>
      <w:r w:rsidR="00FD0A31" w:rsidRPr="00CC7C54">
        <w:t>. Uporabljali smo zastarel</w:t>
      </w:r>
      <w:r w:rsidR="0093676C" w:rsidRPr="00CC7C54">
        <w:t xml:space="preserve"> </w:t>
      </w:r>
      <w:proofErr w:type="spellStart"/>
      <w:r w:rsidR="0093676C" w:rsidRPr="00CC7C54">
        <w:t>emulator</w:t>
      </w:r>
      <w:proofErr w:type="spellEnd"/>
      <w:r w:rsidR="0093676C" w:rsidRPr="00CC7C54">
        <w:t xml:space="preserve"> procesorja </w:t>
      </w:r>
      <w:r w:rsidR="00FD0A31" w:rsidRPr="00CC7C54">
        <w:t>Motorola</w:t>
      </w:r>
      <w:r w:rsidR="00200444" w:rsidRPr="00CC7C54">
        <w:t xml:space="preserve"> MC6800</w:t>
      </w:r>
      <w:r w:rsidR="0093676C" w:rsidRPr="00CC7C54">
        <w:t xml:space="preserve"> imenovan »</w:t>
      </w:r>
      <w:r w:rsidR="00780484" w:rsidRPr="00CC7C54">
        <w:t>Motorola 6800 Simulator različica 1.33p 2.cR</w:t>
      </w:r>
      <w:r w:rsidR="0093676C" w:rsidRPr="00CC7C54">
        <w:t>«</w:t>
      </w:r>
      <w:r w:rsidR="00D35637" w:rsidRPr="00CC7C54">
        <w:t xml:space="preserve">, katerega avtor je Darko </w:t>
      </w:r>
      <w:proofErr w:type="spellStart"/>
      <w:r w:rsidR="00D35637" w:rsidRPr="00CC7C54">
        <w:t>Kropf</w:t>
      </w:r>
      <w:proofErr w:type="spellEnd"/>
      <w:r w:rsidR="00D35637" w:rsidRPr="00CC7C54">
        <w:t>.</w:t>
      </w:r>
      <w:r w:rsidR="00FD0A31" w:rsidRPr="00CC7C54">
        <w:t xml:space="preserve"> </w:t>
      </w:r>
      <w:r w:rsidR="00D35637" w:rsidRPr="00CC7C54">
        <w:t xml:space="preserve">Ta </w:t>
      </w:r>
      <w:proofErr w:type="spellStart"/>
      <w:r w:rsidR="00D35637" w:rsidRPr="00CC7C54">
        <w:t>emulator</w:t>
      </w:r>
      <w:proofErr w:type="spellEnd"/>
      <w:r w:rsidR="00FD0A31" w:rsidRPr="00CC7C54">
        <w:t xml:space="preserve"> im</w:t>
      </w:r>
      <w:r w:rsidR="00200444" w:rsidRPr="00CC7C54">
        <w:t xml:space="preserve">a </w:t>
      </w:r>
      <w:r w:rsidR="00084892" w:rsidRPr="00CC7C54">
        <w:t>mnoge</w:t>
      </w:r>
      <w:r w:rsidR="00200444" w:rsidRPr="00CC7C54">
        <w:t xml:space="preserve"> </w:t>
      </w:r>
      <w:r w:rsidRPr="00CC7C54">
        <w:t>pomanjkljivosti</w:t>
      </w:r>
      <w:r w:rsidR="00200444" w:rsidRPr="00CC7C54">
        <w:t>.</w:t>
      </w:r>
      <w:r w:rsidR="00084892" w:rsidRPr="00CC7C54">
        <w:t xml:space="preserve"> Ene izmed teh so:</w:t>
      </w:r>
    </w:p>
    <w:p w14:paraId="6A72A5E5" w14:textId="77777777" w:rsidR="00084892" w:rsidRPr="00CC7C54" w:rsidRDefault="00200444" w:rsidP="00084892">
      <w:pPr>
        <w:pStyle w:val="Navadenodstavek"/>
        <w:numPr>
          <w:ilvl w:val="0"/>
          <w:numId w:val="13"/>
        </w:numPr>
      </w:pPr>
      <w:r w:rsidRPr="00CC7C54">
        <w:t xml:space="preserve">Urejevalnik </w:t>
      </w:r>
      <w:r w:rsidR="0093676C" w:rsidRPr="00CC7C54">
        <w:t xml:space="preserve">deluje </w:t>
      </w:r>
      <w:r w:rsidRPr="00CC7C54">
        <w:t>počasi in nepredvidljivo.</w:t>
      </w:r>
      <w:r w:rsidR="00780484" w:rsidRPr="00CC7C54">
        <w:t xml:space="preserve"> </w:t>
      </w:r>
    </w:p>
    <w:p w14:paraId="538BB559" w14:textId="576DC8AB" w:rsidR="00084892" w:rsidRPr="00CC7C54" w:rsidRDefault="00780484" w:rsidP="00084892">
      <w:pPr>
        <w:pStyle w:val="Navadenodstavek"/>
        <w:numPr>
          <w:ilvl w:val="0"/>
          <w:numId w:val="13"/>
        </w:numPr>
      </w:pPr>
      <w:r w:rsidRPr="00CC7C54">
        <w:t>Največja hitrost izvajanja</w:t>
      </w:r>
      <w:r w:rsidR="005801B1" w:rsidRPr="00CC7C54">
        <w:t>,</w:t>
      </w:r>
      <w:r w:rsidRPr="00CC7C54">
        <w:t xml:space="preserve"> ki sem jo izmeril je bila okoli sedem ukazov na sekundo.</w:t>
      </w:r>
    </w:p>
    <w:p w14:paraId="1DD284A0" w14:textId="3A50CE43" w:rsidR="00084892" w:rsidRPr="00CC7C54" w:rsidRDefault="00200444" w:rsidP="00084892">
      <w:pPr>
        <w:pStyle w:val="Navadenodstavek"/>
        <w:numPr>
          <w:ilvl w:val="0"/>
          <w:numId w:val="13"/>
        </w:numPr>
      </w:pPr>
      <w:r w:rsidRPr="00CC7C54">
        <w:t xml:space="preserve">Ima tudi </w:t>
      </w:r>
      <w:r w:rsidR="00FD0A31" w:rsidRPr="00CC7C54">
        <w:t>omejen pomnilnik</w:t>
      </w:r>
      <w:r w:rsidRPr="00CC7C54">
        <w:t xml:space="preserve"> z </w:t>
      </w:r>
      <w:r w:rsidR="00A47214" w:rsidRPr="00CC7C54">
        <w:t>le štiri</w:t>
      </w:r>
      <w:r w:rsidR="006C74DA" w:rsidRPr="00CC7C54">
        <w:t xml:space="preserve"> </w:t>
      </w:r>
      <w:r w:rsidR="00A47214" w:rsidRPr="00CC7C54">
        <w:t xml:space="preserve">tisoč </w:t>
      </w:r>
      <w:r w:rsidR="006C74DA" w:rsidRPr="00CC7C54">
        <w:t>šestindevetdesetimi</w:t>
      </w:r>
      <w:r w:rsidR="00A47214" w:rsidRPr="00CC7C54">
        <w:t xml:space="preserve"> naslovi</w:t>
      </w:r>
      <w:r w:rsidR="0093676C" w:rsidRPr="00CC7C54">
        <w:t>.</w:t>
      </w:r>
      <w:r w:rsidR="00780484" w:rsidRPr="00CC7C54">
        <w:t xml:space="preserve"> </w:t>
      </w:r>
    </w:p>
    <w:p w14:paraId="3E467B90" w14:textId="7A265B01" w:rsidR="00084892" w:rsidRPr="00CC7C54" w:rsidRDefault="00780484" w:rsidP="00084892">
      <w:pPr>
        <w:pStyle w:val="Navadenodstavek"/>
        <w:numPr>
          <w:ilvl w:val="0"/>
          <w:numId w:val="13"/>
        </w:numPr>
      </w:pPr>
      <w:r w:rsidRPr="00CC7C54">
        <w:t>Ta</w:t>
      </w:r>
      <w:r w:rsidR="0093676C" w:rsidRPr="00CC7C54">
        <w:t xml:space="preserve"> </w:t>
      </w:r>
      <w:proofErr w:type="spellStart"/>
      <w:r w:rsidR="006C74DA" w:rsidRPr="00CC7C54">
        <w:t>e</w:t>
      </w:r>
      <w:r w:rsidRPr="00CC7C54">
        <w:t>mulator</w:t>
      </w:r>
      <w:proofErr w:type="spellEnd"/>
      <w:r w:rsidRPr="00CC7C54">
        <w:t xml:space="preserve"> je </w:t>
      </w:r>
      <w:r w:rsidR="00A258D4" w:rsidRPr="00CC7C54">
        <w:t>povprečnemu uporabniku</w:t>
      </w:r>
      <w:r w:rsidR="003D2C1E" w:rsidRPr="00CC7C54">
        <w:t xml:space="preserve"> </w:t>
      </w:r>
      <w:r w:rsidRPr="00CC7C54">
        <w:t xml:space="preserve">nadležen zaradi </w:t>
      </w:r>
      <w:r w:rsidR="0093676C" w:rsidRPr="00CC7C54">
        <w:t>nepotrebnih omejitev sintakse</w:t>
      </w:r>
      <w:r w:rsidR="003D2C1E" w:rsidRPr="00CC7C54">
        <w:t xml:space="preserve"> </w:t>
      </w:r>
      <w:r w:rsidR="0093676C" w:rsidRPr="00CC7C54">
        <w:t>(omejitev nazivov na 6 črk,</w:t>
      </w:r>
      <w:r w:rsidR="003D2C1E" w:rsidRPr="00CC7C54">
        <w:t xml:space="preserve"> nepotrebna pravila, kot je </w:t>
      </w:r>
      <w:proofErr w:type="spellStart"/>
      <w:r w:rsidR="003D2C1E" w:rsidRPr="00CC7C54">
        <w:t>obezno</w:t>
      </w:r>
      <w:proofErr w:type="spellEnd"/>
      <w:r w:rsidR="003D2C1E" w:rsidRPr="00CC7C54">
        <w:t xml:space="preserve"> definiranje imena programa s besedo »NAM«, prepoved ukazov</w:t>
      </w:r>
      <w:r w:rsidR="00C36396" w:rsidRPr="00CC7C54">
        <w:t xml:space="preserve"> za skoke,</w:t>
      </w:r>
      <w:r w:rsidR="003D2C1E" w:rsidRPr="00CC7C54">
        <w:t xml:space="preserve"> ki skačejo izven prevedenega programa, ipd.). </w:t>
      </w:r>
      <w:r w:rsidR="0067594A" w:rsidRPr="00CC7C54">
        <w:t xml:space="preserve"> </w:t>
      </w:r>
    </w:p>
    <w:p w14:paraId="437350D8" w14:textId="78218A8C" w:rsidR="00084892" w:rsidRPr="00CC7C54" w:rsidRDefault="0067594A" w:rsidP="00084892">
      <w:pPr>
        <w:pStyle w:val="Navadenodstavek"/>
        <w:numPr>
          <w:ilvl w:val="0"/>
          <w:numId w:val="13"/>
        </w:numPr>
      </w:pPr>
      <w:r w:rsidRPr="00CC7C54">
        <w:t xml:space="preserve">Ta </w:t>
      </w:r>
      <w:proofErr w:type="spellStart"/>
      <w:r w:rsidRPr="00CC7C54">
        <w:t>emulator</w:t>
      </w:r>
      <w:proofErr w:type="spellEnd"/>
      <w:r w:rsidR="00C36396" w:rsidRPr="00CC7C54">
        <w:t xml:space="preserve"> je ustvarjen za</w:t>
      </w:r>
      <w:r w:rsidRPr="00CC7C54">
        <w:t xml:space="preserve"> </w:t>
      </w:r>
      <w:r w:rsidR="00200444" w:rsidRPr="00CC7C54">
        <w:t>operativn</w:t>
      </w:r>
      <w:r w:rsidR="005801B1" w:rsidRPr="00CC7C54">
        <w:t xml:space="preserve">i </w:t>
      </w:r>
      <w:r w:rsidR="00200444" w:rsidRPr="00CC7C54">
        <w:t xml:space="preserve">sistem MS-DOS. </w:t>
      </w:r>
    </w:p>
    <w:p w14:paraId="05423166" w14:textId="0C512E0D" w:rsidR="005801B1" w:rsidRPr="00CC7C54" w:rsidRDefault="00694806" w:rsidP="005801B1">
      <w:pPr>
        <w:pStyle w:val="Navadenodstavek"/>
        <w:numPr>
          <w:ilvl w:val="0"/>
          <w:numId w:val="13"/>
        </w:numPr>
      </w:pPr>
      <w:r w:rsidRPr="00CC7C54">
        <w:t>Pomnilnik je nepregleden.</w:t>
      </w:r>
    </w:p>
    <w:p w14:paraId="58AA68AC" w14:textId="77777777" w:rsidR="00741762" w:rsidRPr="00CC7C54" w:rsidRDefault="00CB06F6" w:rsidP="00741762">
      <w:pPr>
        <w:pStyle w:val="Navadenodstavek"/>
        <w:numPr>
          <w:ilvl w:val="0"/>
          <w:numId w:val="14"/>
        </w:numPr>
      </w:pPr>
      <w:r w:rsidRPr="00CC7C54">
        <w:t xml:space="preserve">Na naslednji sliki je prikazan v </w:t>
      </w:r>
      <w:proofErr w:type="spellStart"/>
      <w:r w:rsidRPr="00CC7C54">
        <w:t>emulatorju</w:t>
      </w:r>
      <w:proofErr w:type="spellEnd"/>
      <w:r w:rsidRPr="00CC7C54">
        <w:t xml:space="preserve"> MS-</w:t>
      </w:r>
      <w:proofErr w:type="spellStart"/>
      <w:r w:rsidRPr="00CC7C54">
        <w:t>DOSa</w:t>
      </w:r>
      <w:proofErr w:type="spellEnd"/>
      <w:r w:rsidR="00780484" w:rsidRPr="00CC7C54">
        <w:t xml:space="preserve">, </w:t>
      </w:r>
      <w:r w:rsidRPr="00CC7C54">
        <w:t xml:space="preserve">ki se imenuje </w:t>
      </w:r>
      <w:proofErr w:type="spellStart"/>
      <w:r w:rsidRPr="00CC7C54">
        <w:t>DOSBox</w:t>
      </w:r>
      <w:proofErr w:type="spellEnd"/>
      <w:r w:rsidRPr="00CC7C54">
        <w:t>.</w:t>
      </w:r>
    </w:p>
    <w:p w14:paraId="1C7E7AE8" w14:textId="77777777" w:rsidR="00741762" w:rsidRPr="00CC7C54" w:rsidRDefault="00741762" w:rsidP="00741762">
      <w:pPr>
        <w:pStyle w:val="Navadenodstavek"/>
        <w:numPr>
          <w:ilvl w:val="0"/>
          <w:numId w:val="14"/>
        </w:numPr>
      </w:pPr>
      <w:proofErr w:type="spellStart"/>
      <w:r w:rsidRPr="00CC7C54">
        <w:t>Emulator</w:t>
      </w:r>
      <w:proofErr w:type="spellEnd"/>
      <w:r w:rsidRPr="00CC7C54">
        <w:t xml:space="preserve"> ne podpira prekinitve.</w:t>
      </w:r>
    </w:p>
    <w:p w14:paraId="67781193" w14:textId="3B3DE9C1" w:rsidR="00C76911" w:rsidRPr="00CC7C54" w:rsidRDefault="00C76911" w:rsidP="005801B1">
      <w:pPr>
        <w:pStyle w:val="Navadenodstavek"/>
      </w:pPr>
    </w:p>
    <w:p w14:paraId="14FF52CB" w14:textId="7E16FAC3" w:rsidR="00781EC9" w:rsidRPr="00CC7C54" w:rsidRDefault="00200444" w:rsidP="00E459D1">
      <w:pPr>
        <w:pStyle w:val="Navadenodstavek"/>
      </w:pPr>
      <w:r w:rsidRPr="00CC7C54">
        <w:rPr>
          <w:noProof/>
        </w:rPr>
        <w:drawing>
          <wp:inline distT="0" distB="0" distL="0" distR="0" wp14:anchorId="0B0352A5" wp14:editId="4DFF6643">
            <wp:extent cx="4600575" cy="3633135"/>
            <wp:effectExtent l="0" t="0" r="0" b="5715"/>
            <wp:docPr id="1936127170"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127170" name="Picture 1" descr="A computer screen shot of a computer&#10;&#10;Description automatically generated"/>
                    <pic:cNvPicPr/>
                  </pic:nvPicPr>
                  <pic:blipFill>
                    <a:blip r:embed="rId11"/>
                    <a:stretch>
                      <a:fillRect/>
                    </a:stretch>
                  </pic:blipFill>
                  <pic:spPr>
                    <a:xfrm>
                      <a:off x="0" y="0"/>
                      <a:ext cx="4631439" cy="3657509"/>
                    </a:xfrm>
                    <a:prstGeom prst="rect">
                      <a:avLst/>
                    </a:prstGeom>
                  </pic:spPr>
                </pic:pic>
              </a:graphicData>
            </a:graphic>
          </wp:inline>
        </w:drawing>
      </w:r>
    </w:p>
    <w:p w14:paraId="0C9427C7" w14:textId="3717546C" w:rsidR="00781EC9" w:rsidRPr="00CC7C54" w:rsidRDefault="00C36396" w:rsidP="00C36396">
      <w:pPr>
        <w:pStyle w:val="Heading3"/>
      </w:pPr>
      <w:bookmarkStart w:id="8" w:name="_Toc156236623"/>
      <w:r w:rsidRPr="00CC7C54">
        <w:lastRenderedPageBreak/>
        <w:t xml:space="preserve">SDK6800/6811 </w:t>
      </w:r>
      <w:proofErr w:type="spellStart"/>
      <w:r w:rsidRPr="00CC7C54">
        <w:t>Emulator</w:t>
      </w:r>
      <w:proofErr w:type="spellEnd"/>
      <w:r w:rsidRPr="00CC7C54">
        <w:t xml:space="preserve"> v1.14 (</w:t>
      </w:r>
      <w:hyperlink r:id="rId12" w:history="1">
        <w:r w:rsidRPr="00CC7C54">
          <w:rPr>
            <w:rStyle w:val="Hyperlink"/>
          </w:rPr>
          <w:t>www.HVRSoftware.com</w:t>
        </w:r>
      </w:hyperlink>
      <w:r w:rsidRPr="00CC7C54">
        <w:t>)</w:t>
      </w:r>
      <w:bookmarkEnd w:id="8"/>
    </w:p>
    <w:p w14:paraId="675D767C" w14:textId="63161ABA" w:rsidR="00C708F6" w:rsidRPr="00CC7C54" w:rsidRDefault="00C36396" w:rsidP="00C36396">
      <w:pPr>
        <w:pStyle w:val="Navadenodstavek"/>
      </w:pPr>
      <w:r w:rsidRPr="00CC7C54">
        <w:t xml:space="preserve">Ta </w:t>
      </w:r>
      <w:proofErr w:type="spellStart"/>
      <w:r w:rsidRPr="00CC7C54">
        <w:t>emulator</w:t>
      </w:r>
      <w:proofErr w:type="spellEnd"/>
      <w:r w:rsidRPr="00CC7C54">
        <w:t xml:space="preserve"> sem našel sam, je velik napredek od prej omenjenega saj tudi naravno deluje na OS Windows 10.</w:t>
      </w:r>
      <w:r w:rsidR="00BC341C" w:rsidRPr="00CC7C54">
        <w:t xml:space="preserve"> Ukazi se izvršujejo veliko hitreje</w:t>
      </w:r>
      <w:r w:rsidR="00084892" w:rsidRPr="00CC7C54">
        <w:t>. Ima</w:t>
      </w:r>
      <w:r w:rsidR="00BC341C" w:rsidRPr="00CC7C54">
        <w:t xml:space="preserve"> tudi možnost da ne prikazuje vseh informacij o trenutnem izvajanju</w:t>
      </w:r>
      <w:r w:rsidR="00084892" w:rsidRPr="00CC7C54">
        <w:t>, ki</w:t>
      </w:r>
      <w:r w:rsidR="006C74DA" w:rsidRPr="00CC7C54">
        <w:t xml:space="preserve"> </w:t>
      </w:r>
      <w:r w:rsidR="00BC341C" w:rsidRPr="00CC7C54">
        <w:t>pospeši izvr</w:t>
      </w:r>
      <w:r w:rsidR="006C74DA" w:rsidRPr="00CC7C54">
        <w:t>š</w:t>
      </w:r>
      <w:r w:rsidR="00BC341C" w:rsidRPr="00CC7C54">
        <w:t>evanje. Ko prikazuje vse informacije izvaja približno 256 ukazov na sekundo. Ko pa ne prikazuje</w:t>
      </w:r>
      <w:r w:rsidR="00682EA0" w:rsidRPr="00CC7C54">
        <w:t xml:space="preserve"> informacij(</w:t>
      </w:r>
      <w:r w:rsidR="006C74DA" w:rsidRPr="00CC7C54">
        <w:t>razen</w:t>
      </w:r>
      <w:r w:rsidR="00682EA0" w:rsidRPr="00CC7C54">
        <w:t xml:space="preserve"> zaslon</w:t>
      </w:r>
      <w:r w:rsidR="006C74DA" w:rsidRPr="00CC7C54">
        <w:t>a</w:t>
      </w:r>
      <w:r w:rsidR="00682EA0" w:rsidRPr="00CC7C54">
        <w:t xml:space="preserve"> in polj</w:t>
      </w:r>
      <w:r w:rsidR="006C74DA" w:rsidRPr="00CC7C54">
        <w:t>a</w:t>
      </w:r>
      <w:r w:rsidR="00682EA0" w:rsidRPr="00CC7C54">
        <w:t xml:space="preserve"> za prikaz spomina)</w:t>
      </w:r>
      <w:r w:rsidR="00BC341C" w:rsidRPr="00CC7C54">
        <w:t xml:space="preserve"> pa </w:t>
      </w:r>
      <w:r w:rsidR="00682EA0" w:rsidRPr="00CC7C54">
        <w:t>približno 1500</w:t>
      </w:r>
      <w:r w:rsidR="00BC341C" w:rsidRPr="00CC7C54">
        <w:t xml:space="preserve"> ukazov na sekundo. </w:t>
      </w:r>
    </w:p>
    <w:p w14:paraId="327D224F" w14:textId="620C4422" w:rsidR="00C708F6" w:rsidRPr="00CC7C54" w:rsidRDefault="00BC341C" w:rsidP="00C708F6">
      <w:pPr>
        <w:pStyle w:val="Navadenodstavek"/>
        <w:numPr>
          <w:ilvl w:val="0"/>
          <w:numId w:val="14"/>
        </w:numPr>
      </w:pPr>
      <w:r w:rsidRPr="00CC7C54">
        <w:t xml:space="preserve">Ta </w:t>
      </w:r>
      <w:proofErr w:type="spellStart"/>
      <w:r w:rsidRPr="00CC7C54">
        <w:t>emulator</w:t>
      </w:r>
      <w:proofErr w:type="spellEnd"/>
      <w:r w:rsidRPr="00CC7C54">
        <w:t xml:space="preserve"> je tudi dokaj n</w:t>
      </w:r>
      <w:r w:rsidR="006C74DA" w:rsidRPr="00CC7C54">
        <w:t>e</w:t>
      </w:r>
      <w:r w:rsidRPr="00CC7C54">
        <w:t xml:space="preserve">predvidljiv, saj pod neznanimi pogoji samodejno izvajanje ne deluje. </w:t>
      </w:r>
    </w:p>
    <w:p w14:paraId="026AB81C" w14:textId="77777777" w:rsidR="00C708F6" w:rsidRPr="00CC7C54" w:rsidRDefault="00BC341C" w:rsidP="00C708F6">
      <w:pPr>
        <w:pStyle w:val="Navadenodstavek"/>
        <w:numPr>
          <w:ilvl w:val="0"/>
          <w:numId w:val="14"/>
        </w:numPr>
      </w:pPr>
      <w:r w:rsidRPr="00CC7C54">
        <w:t xml:space="preserve">Na koncu samodejnega izvajanja se tudi </w:t>
      </w:r>
      <w:proofErr w:type="spellStart"/>
      <w:r w:rsidRPr="00CC7C54">
        <w:t>emulator</w:t>
      </w:r>
      <w:proofErr w:type="spellEnd"/>
      <w:r w:rsidRPr="00CC7C54">
        <w:t xml:space="preserve"> samodejno ponastavi kar onemogoči pregled spremenljivk ali registrov po izvajanju nekega programa.</w:t>
      </w:r>
      <w:r w:rsidR="00084892" w:rsidRPr="00CC7C54">
        <w:t xml:space="preserve"> </w:t>
      </w:r>
    </w:p>
    <w:p w14:paraId="425CBFF2" w14:textId="646A264A" w:rsidR="00C36396" w:rsidRPr="00CC7C54" w:rsidRDefault="00084892" w:rsidP="00C708F6">
      <w:pPr>
        <w:pStyle w:val="Navadenodstavek"/>
        <w:numPr>
          <w:ilvl w:val="0"/>
          <w:numId w:val="14"/>
        </w:numPr>
      </w:pPr>
      <w:r w:rsidRPr="00CC7C54">
        <w:t xml:space="preserve">Ta </w:t>
      </w:r>
      <w:proofErr w:type="spellStart"/>
      <w:r w:rsidRPr="00CC7C54">
        <w:t>emulator</w:t>
      </w:r>
      <w:proofErr w:type="spellEnd"/>
      <w:r w:rsidRPr="00CC7C54">
        <w:t xml:space="preserve"> tudi ne podpira izvrševanje po ciklih.</w:t>
      </w:r>
      <w:r w:rsidR="005A6DBD" w:rsidRPr="00CC7C54">
        <w:t xml:space="preserve"> In njegova hitrost je naključna in neenakomerna</w:t>
      </w:r>
    </w:p>
    <w:p w14:paraId="6984BF81" w14:textId="29BA26F3" w:rsidR="00C708F6" w:rsidRPr="00CC7C54" w:rsidRDefault="00C708F6" w:rsidP="00C708F6">
      <w:pPr>
        <w:pStyle w:val="Navadenodstavek"/>
        <w:numPr>
          <w:ilvl w:val="0"/>
          <w:numId w:val="14"/>
        </w:numPr>
      </w:pPr>
      <w:r w:rsidRPr="00CC7C54">
        <w:t>Nekateri ukazi ne delujejo pravilno</w:t>
      </w:r>
      <w:r w:rsidR="005A6DBD" w:rsidRPr="00CC7C54">
        <w:t>, npr. ukaz STS ki lahko uporablja direktno indeksirano ter razširjeno naslavljanje je v tem programu označen kot ukaz</w:t>
      </w:r>
      <w:r w:rsidRPr="00CC7C54">
        <w:t>.</w:t>
      </w:r>
    </w:p>
    <w:p w14:paraId="544B1CD7" w14:textId="6939583C" w:rsidR="005A6DBD" w:rsidRPr="00CC7C54" w:rsidRDefault="005A6DBD" w:rsidP="00C708F6">
      <w:pPr>
        <w:pStyle w:val="Navadenodstavek"/>
        <w:numPr>
          <w:ilvl w:val="0"/>
          <w:numId w:val="14"/>
        </w:numPr>
      </w:pPr>
      <w:proofErr w:type="spellStart"/>
      <w:r w:rsidRPr="00CC7C54">
        <w:t>Emulator</w:t>
      </w:r>
      <w:proofErr w:type="spellEnd"/>
      <w:r w:rsidRPr="00CC7C54">
        <w:t xml:space="preserve"> ne podpira prekinitve.</w:t>
      </w:r>
    </w:p>
    <w:p w14:paraId="60B56B80" w14:textId="023CFF4F" w:rsidR="00682EA0" w:rsidRPr="00CC7C54" w:rsidRDefault="00682EA0" w:rsidP="00C36396">
      <w:pPr>
        <w:pStyle w:val="Navadenodstavek"/>
      </w:pPr>
      <w:r w:rsidRPr="00CC7C54">
        <w:rPr>
          <w:noProof/>
        </w:rPr>
        <w:drawing>
          <wp:inline distT="0" distB="0" distL="0" distR="0" wp14:anchorId="791B2C59" wp14:editId="585906CF">
            <wp:extent cx="5580380" cy="2868295"/>
            <wp:effectExtent l="0" t="0" r="1270" b="8255"/>
            <wp:docPr id="12699913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991307" name="Picture 1" descr="A screenshot of a computer&#10;&#10;Description automatically generated"/>
                    <pic:cNvPicPr/>
                  </pic:nvPicPr>
                  <pic:blipFill>
                    <a:blip r:embed="rId13"/>
                    <a:stretch>
                      <a:fillRect/>
                    </a:stretch>
                  </pic:blipFill>
                  <pic:spPr>
                    <a:xfrm>
                      <a:off x="0" y="0"/>
                      <a:ext cx="5580380" cy="2868295"/>
                    </a:xfrm>
                    <a:prstGeom prst="rect">
                      <a:avLst/>
                    </a:prstGeom>
                  </pic:spPr>
                </pic:pic>
              </a:graphicData>
            </a:graphic>
          </wp:inline>
        </w:drawing>
      </w:r>
    </w:p>
    <w:p w14:paraId="0F7A671A" w14:textId="65D2117B" w:rsidR="009B794C" w:rsidRPr="00CC7C54" w:rsidRDefault="009B794C" w:rsidP="009B794C">
      <w:pPr>
        <w:widowControl/>
        <w:spacing w:after="160" w:line="259" w:lineRule="auto"/>
      </w:pPr>
      <w:r w:rsidRPr="00CC7C54">
        <w:br w:type="page"/>
      </w:r>
    </w:p>
    <w:p w14:paraId="21DA59DD" w14:textId="146EF82B" w:rsidR="00781EC9" w:rsidRPr="00CC7C54" w:rsidRDefault="00870A5D" w:rsidP="00870A5D">
      <w:pPr>
        <w:pStyle w:val="Heading3"/>
      </w:pPr>
      <w:bookmarkStart w:id="9" w:name="_Toc156236624"/>
      <w:r w:rsidRPr="00CC7C54">
        <w:lastRenderedPageBreak/>
        <w:t>Ostale alternative</w:t>
      </w:r>
      <w:bookmarkEnd w:id="9"/>
    </w:p>
    <w:p w14:paraId="3D0B5CB9" w14:textId="77777777" w:rsidR="009B794C" w:rsidRPr="00CC7C54" w:rsidRDefault="00870A5D" w:rsidP="00870A5D">
      <w:pPr>
        <w:pStyle w:val="Navadenodstavek"/>
      </w:pPr>
      <w:r w:rsidRPr="00CC7C54">
        <w:t xml:space="preserve">Našel sem še nekaj </w:t>
      </w:r>
      <w:proofErr w:type="spellStart"/>
      <w:r w:rsidRPr="00CC7C54">
        <w:t>emulatorov</w:t>
      </w:r>
      <w:proofErr w:type="spellEnd"/>
      <w:r w:rsidRPr="00CC7C54">
        <w:t>, ki jih nisem uspel niti zagnat.</w:t>
      </w:r>
      <w:r w:rsidR="009B794C" w:rsidRPr="00CC7C54">
        <w:t xml:space="preserve"> Našel sem pa enega ki deluje preko spletne strani. Ta nima </w:t>
      </w:r>
      <w:proofErr w:type="spellStart"/>
      <w:r w:rsidR="009B794C" w:rsidRPr="00CC7C54">
        <w:t>assemblerja</w:t>
      </w:r>
      <w:proofErr w:type="spellEnd"/>
      <w:r w:rsidR="009B794C" w:rsidRPr="00CC7C54">
        <w:t xml:space="preserve"> saj deluje tako, da uporabnik s klikom na operacijsko kodo vstavi ukaz v spomin in ga izvrši.</w:t>
      </w:r>
    </w:p>
    <w:p w14:paraId="4BBE1718" w14:textId="6C34B4DC" w:rsidR="00870A5D" w:rsidRPr="00CC7C54" w:rsidRDefault="009B794C" w:rsidP="00870A5D">
      <w:pPr>
        <w:pStyle w:val="Navadenodstavek"/>
      </w:pPr>
      <w:r w:rsidRPr="00CC7C54">
        <w:t xml:space="preserve"> </w:t>
      </w:r>
      <w:r w:rsidRPr="00CC7C54">
        <w:rPr>
          <w:noProof/>
        </w:rPr>
        <w:drawing>
          <wp:inline distT="0" distB="0" distL="0" distR="0" wp14:anchorId="42405E62" wp14:editId="2B629E45">
            <wp:extent cx="5450321" cy="2581275"/>
            <wp:effectExtent l="0" t="0" r="0" b="0"/>
            <wp:docPr id="854554037"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554037" name=""/>
                    <pic:cNvPicPr/>
                  </pic:nvPicPr>
                  <pic:blipFill>
                    <a:blip r:embed="rId14"/>
                    <a:stretch>
                      <a:fillRect/>
                    </a:stretch>
                  </pic:blipFill>
                  <pic:spPr>
                    <a:xfrm>
                      <a:off x="0" y="0"/>
                      <a:ext cx="5503756" cy="2606582"/>
                    </a:xfrm>
                    <a:prstGeom prst="rect">
                      <a:avLst/>
                    </a:prstGeom>
                  </pic:spPr>
                </pic:pic>
              </a:graphicData>
            </a:graphic>
          </wp:inline>
        </w:drawing>
      </w:r>
    </w:p>
    <w:p w14:paraId="7CD1BE5B" w14:textId="0F2ADCED" w:rsidR="002C0C4C" w:rsidRPr="00CC7C54" w:rsidRDefault="002C0C4C" w:rsidP="002C0C4C">
      <w:pPr>
        <w:pStyle w:val="Heading2"/>
      </w:pPr>
      <w:bookmarkStart w:id="10" w:name="_Toc156236625"/>
      <w:r w:rsidRPr="00CC7C54">
        <w:t>Načrt</w:t>
      </w:r>
      <w:bookmarkEnd w:id="10"/>
    </w:p>
    <w:p w14:paraId="5CA50CBD" w14:textId="1364806F" w:rsidR="00AF2263" w:rsidRPr="00CC7C54" w:rsidRDefault="002C0C4C" w:rsidP="00AF2263">
      <w:pPr>
        <w:pStyle w:val="Navadenodstavek"/>
      </w:pPr>
      <w:r w:rsidRPr="00CC7C54">
        <w:t xml:space="preserve">Projekt sem začel z </w:t>
      </w:r>
      <w:r w:rsidR="007F7315" w:rsidRPr="00CC7C54">
        <w:t>grobo skico</w:t>
      </w:r>
      <w:r w:rsidR="001D61A9" w:rsidRPr="00CC7C54">
        <w:t xml:space="preserve"> izgleda </w:t>
      </w:r>
      <w:proofErr w:type="spellStart"/>
      <w:r w:rsidR="001D61A9" w:rsidRPr="00CC7C54">
        <w:t>emulatorja</w:t>
      </w:r>
      <w:proofErr w:type="spellEnd"/>
      <w:r w:rsidR="007F7315" w:rsidRPr="00CC7C54">
        <w:t>. Odločil sem se</w:t>
      </w:r>
      <w:r w:rsidR="001D61A9" w:rsidRPr="00CC7C54">
        <w:t>,</w:t>
      </w:r>
      <w:r w:rsidR="007F7315" w:rsidRPr="00CC7C54">
        <w:t xml:space="preserve"> da </w:t>
      </w:r>
      <w:r w:rsidR="001D61A9" w:rsidRPr="00CC7C54">
        <w:t xml:space="preserve">bo </w:t>
      </w:r>
      <w:r w:rsidR="007F7315" w:rsidRPr="00CC7C54">
        <w:t xml:space="preserve">uporabniški vmesnik podoben prej omenjenem </w:t>
      </w:r>
      <w:proofErr w:type="spellStart"/>
      <w:r w:rsidR="007F7315" w:rsidRPr="00CC7C54">
        <w:t>emulatorju</w:t>
      </w:r>
      <w:proofErr w:type="spellEnd"/>
      <w:r w:rsidR="007F7315" w:rsidRPr="00CC7C54">
        <w:t xml:space="preserve"> »SDK6800/6811 </w:t>
      </w:r>
      <w:proofErr w:type="spellStart"/>
      <w:r w:rsidR="007F7315" w:rsidRPr="00CC7C54">
        <w:t>Emulator</w:t>
      </w:r>
      <w:proofErr w:type="spellEnd"/>
      <w:r w:rsidR="007F7315" w:rsidRPr="00CC7C54">
        <w:t>«.</w:t>
      </w:r>
      <w:r w:rsidR="00AF2263" w:rsidRPr="00CC7C54">
        <w:t xml:space="preserve"> Postavil sem si tudi cilje in kriterije kateri bi zagotovili, da je moj </w:t>
      </w:r>
      <w:proofErr w:type="spellStart"/>
      <w:r w:rsidR="00AF2263" w:rsidRPr="00CC7C54">
        <w:t>emulator</w:t>
      </w:r>
      <w:proofErr w:type="spellEnd"/>
      <w:r w:rsidR="00AF2263" w:rsidRPr="00CC7C54">
        <w:t xml:space="preserve"> boljši in uporabnejši od že obstoječih. Prvotni cilj projekta je razvoj popolnoma funkcionalnega </w:t>
      </w:r>
      <w:proofErr w:type="spellStart"/>
      <w:r w:rsidR="00AF2263" w:rsidRPr="00CC7C54">
        <w:t>emulatorja</w:t>
      </w:r>
      <w:proofErr w:type="spellEnd"/>
      <w:r w:rsidR="00AF2263" w:rsidRPr="00CC7C54">
        <w:t xml:space="preserve"> za procesor Motorola M6800. V njega bom vključil vse ali vsaj večino funkcij ter orodij, ki so že na voljo ter jih dopolnil in dodal svoje.</w:t>
      </w:r>
      <w:r w:rsidR="00785D21" w:rsidRPr="00CC7C54">
        <w:t xml:space="preserve"> </w:t>
      </w:r>
    </w:p>
    <w:p w14:paraId="51BE9D87" w14:textId="57284F5D" w:rsidR="00781EC9" w:rsidRPr="00CC7C54" w:rsidRDefault="00AF2263" w:rsidP="00785D21">
      <w:pPr>
        <w:pStyle w:val="Navadenodstavek"/>
      </w:pPr>
      <w:r w:rsidRPr="00CC7C54">
        <w:t xml:space="preserve">Za dosego teh ciljev sem določil ključne kriterije za uspeh. Prvič, </w:t>
      </w:r>
      <w:proofErr w:type="spellStart"/>
      <w:r w:rsidRPr="00CC7C54">
        <w:t>emulator</w:t>
      </w:r>
      <w:proofErr w:type="spellEnd"/>
      <w:r w:rsidRPr="00CC7C54">
        <w:t xml:space="preserve"> mora zagotavljati natančno emulacijo, ki omogoča pravilno izvajanje M6800 instrukcij. Hitrost emulacije je prav tako ključna, saj želim, da je </w:t>
      </w:r>
      <w:proofErr w:type="spellStart"/>
      <w:r w:rsidRPr="00CC7C54">
        <w:t>emulator</w:t>
      </w:r>
      <w:proofErr w:type="spellEnd"/>
      <w:r w:rsidRPr="00CC7C54">
        <w:t xml:space="preserve"> dovolj hiter za tekoče izvajanje programov. Stabilnost delovanja je pomembna za preprečevanje nepredvidenih napak, medtem ko je oblikovanje uporabniškega vmesnika ključno za enostavno upravljanje z </w:t>
      </w:r>
      <w:proofErr w:type="spellStart"/>
      <w:r w:rsidRPr="00CC7C54">
        <w:t>emulatorjem</w:t>
      </w:r>
      <w:proofErr w:type="spellEnd"/>
      <w:r w:rsidRPr="00CC7C54">
        <w:t>.</w:t>
      </w:r>
    </w:p>
    <w:p w14:paraId="29112E5A" w14:textId="132C0B6A" w:rsidR="00785D21" w:rsidRPr="00CC7C54" w:rsidRDefault="00785D21" w:rsidP="00785D21">
      <w:pPr>
        <w:widowControl/>
        <w:spacing w:after="160" w:line="259" w:lineRule="auto"/>
      </w:pPr>
      <w:r w:rsidRPr="00CC7C54">
        <w:br w:type="page"/>
      </w:r>
    </w:p>
    <w:p w14:paraId="6E4C6FC6" w14:textId="609B8595" w:rsidR="00781EC9" w:rsidRPr="00CC7C54" w:rsidRDefault="00785D21" w:rsidP="00785D21">
      <w:pPr>
        <w:pStyle w:val="Heading2"/>
      </w:pPr>
      <w:bookmarkStart w:id="11" w:name="_Toc156236626"/>
      <w:r w:rsidRPr="00CC7C54">
        <w:lastRenderedPageBreak/>
        <w:t xml:space="preserve">Iskanje primernega </w:t>
      </w:r>
      <w:r w:rsidR="004E2010" w:rsidRPr="00CC7C54">
        <w:t xml:space="preserve">programskega </w:t>
      </w:r>
      <w:r w:rsidRPr="00CC7C54">
        <w:t>okolja</w:t>
      </w:r>
      <w:bookmarkEnd w:id="11"/>
    </w:p>
    <w:p w14:paraId="27B1B171" w14:textId="656D3E8B" w:rsidR="00781EC9" w:rsidRPr="00CC7C54" w:rsidRDefault="00A90826" w:rsidP="00E459D1">
      <w:pPr>
        <w:pStyle w:val="Navadenodstavek"/>
      </w:pPr>
      <w:r w:rsidRPr="00CC7C54">
        <w:t xml:space="preserve">Programsko okolje je program, ki ima implementirane funkcije kot so urejevalnik izvorne kode, prevajalnik, povezovalnik, razhroščevalnik in razna orodja za preverjanje in izboljšave delovanja programa. Nekaj znanih programskih okolij za razvoj namiznih aplikacij </w:t>
      </w:r>
      <w:r w:rsidR="004E2010" w:rsidRPr="00CC7C54">
        <w:t xml:space="preserve">so </w:t>
      </w:r>
      <w:proofErr w:type="spellStart"/>
      <w:r w:rsidR="004E2010" w:rsidRPr="00CC7C54">
        <w:t>WinForms</w:t>
      </w:r>
      <w:proofErr w:type="spellEnd"/>
      <w:r w:rsidR="004E2010" w:rsidRPr="00CC7C54">
        <w:t xml:space="preserve">, </w:t>
      </w:r>
      <w:proofErr w:type="spellStart"/>
      <w:r w:rsidR="004E2010" w:rsidRPr="00CC7C54">
        <w:t>Qt</w:t>
      </w:r>
      <w:proofErr w:type="spellEnd"/>
      <w:r w:rsidR="004E2010" w:rsidRPr="00CC7C54">
        <w:t xml:space="preserve">, </w:t>
      </w:r>
      <w:proofErr w:type="spellStart"/>
      <w:r w:rsidR="004E2010" w:rsidRPr="00CC7C54">
        <w:t>JavaFX</w:t>
      </w:r>
      <w:proofErr w:type="spellEnd"/>
      <w:r w:rsidR="004E2010" w:rsidRPr="00CC7C54">
        <w:t xml:space="preserve">, WPF, </w:t>
      </w:r>
      <w:proofErr w:type="spellStart"/>
      <w:r w:rsidR="004E2010" w:rsidRPr="00CC7C54">
        <w:t>Xamarin</w:t>
      </w:r>
      <w:proofErr w:type="spellEnd"/>
      <w:r w:rsidR="004E2010" w:rsidRPr="00CC7C54">
        <w:t>, Swift</w:t>
      </w:r>
      <w:r w:rsidRPr="00CC7C54">
        <w:t xml:space="preserve">. </w:t>
      </w:r>
    </w:p>
    <w:p w14:paraId="646CD8DF" w14:textId="60120DC4" w:rsidR="00634553" w:rsidRPr="00CC7C54" w:rsidRDefault="008D0766" w:rsidP="00E459D1">
      <w:pPr>
        <w:pStyle w:val="Navadenodstavek"/>
      </w:pPr>
      <w:r w:rsidRPr="00CC7C54">
        <w:t>Osebno sem delal na projektih, ki so prevladujoče uporabljali programski jezik c#. Zaradi tega sem iskal okolja, ki uporabljajo c# kot primarni programski jezik.</w:t>
      </w:r>
    </w:p>
    <w:p w14:paraId="1D398830" w14:textId="377BBD0E" w:rsidR="00781EC9" w:rsidRPr="00CC7C54" w:rsidRDefault="004E23BF" w:rsidP="00E459D1">
      <w:pPr>
        <w:pStyle w:val="Navadenodstavek"/>
      </w:pPr>
      <w:r w:rsidRPr="00CC7C54">
        <w:t xml:space="preserve">Program sem začel </w:t>
      </w:r>
      <w:r w:rsidR="001D193F" w:rsidRPr="00CC7C54">
        <w:t>razvijati</w:t>
      </w:r>
      <w:r w:rsidRPr="00CC7C54">
        <w:t xml:space="preserve"> v okolju </w:t>
      </w:r>
      <w:proofErr w:type="spellStart"/>
      <w:r w:rsidRPr="00CC7C54">
        <w:t>WinForms</w:t>
      </w:r>
      <w:proofErr w:type="spellEnd"/>
      <w:r w:rsidRPr="00CC7C54">
        <w:t xml:space="preserve"> z jezikom c#. </w:t>
      </w:r>
      <w:r w:rsidR="001D193F" w:rsidRPr="00CC7C54">
        <w:t xml:space="preserve">Naredil sem nekaj okenc ki prikazujejo vrednosti registrov, polje za vnos programske </w:t>
      </w:r>
      <w:proofErr w:type="spellStart"/>
      <w:r w:rsidR="001D193F" w:rsidRPr="00CC7C54">
        <w:t>koge</w:t>
      </w:r>
      <w:proofErr w:type="spellEnd"/>
      <w:r w:rsidR="001D193F" w:rsidRPr="00CC7C54">
        <w:t xml:space="preserve"> in polje za prikaz spominskih celic. Dodal sem tudi nekaj nastavitev in konzolo v kateri bodo se izpisala sporočila namenjena uporabniku.</w:t>
      </w:r>
    </w:p>
    <w:p w14:paraId="14C1EA34" w14:textId="091D1933" w:rsidR="001D193F" w:rsidRPr="00CC7C54" w:rsidRDefault="001D193F" w:rsidP="00E459D1">
      <w:pPr>
        <w:pStyle w:val="Navadenodstavek"/>
      </w:pPr>
      <w:r w:rsidRPr="00CC7C54">
        <w:t xml:space="preserve">Napisal sem nekaj funkcij, ki uporabniku omogočajo urejanje kode in funkcijo ki prevede/sestavi ukaze v strojno kodo. Dodal sem tudi funkcijo ki izvršuje ukaz. Ta poskusna različica </w:t>
      </w:r>
      <w:proofErr w:type="spellStart"/>
      <w:r w:rsidRPr="00CC7C54">
        <w:t>emulatorja</w:t>
      </w:r>
      <w:proofErr w:type="spellEnd"/>
      <w:r w:rsidRPr="00CC7C54">
        <w:t xml:space="preserve"> je podpirala le nekaj osnovnih ukazov kot so »LDA« in tele samo pri vsebovanem naslavljanju.</w:t>
      </w:r>
    </w:p>
    <w:p w14:paraId="4AD3C9EC" w14:textId="3809A651" w:rsidR="001D193F" w:rsidRPr="00CC7C54" w:rsidRDefault="001D193F" w:rsidP="001D193F">
      <w:pPr>
        <w:pStyle w:val="Navadenodstavek"/>
        <w:keepNext/>
      </w:pPr>
      <w:r w:rsidRPr="00CC7C54">
        <w:rPr>
          <w:noProof/>
        </w:rPr>
        <w:drawing>
          <wp:inline distT="0" distB="0" distL="0" distR="0" wp14:anchorId="600E5175" wp14:editId="3175189E">
            <wp:extent cx="5580380" cy="2769870"/>
            <wp:effectExtent l="0" t="0" r="1270" b="0"/>
            <wp:docPr id="13383983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398363" name="Picture 1" descr="A screenshot of a computer&#10;&#10;Description automatically generated"/>
                    <pic:cNvPicPr/>
                  </pic:nvPicPr>
                  <pic:blipFill>
                    <a:blip r:embed="rId15"/>
                    <a:stretch>
                      <a:fillRect/>
                    </a:stretch>
                  </pic:blipFill>
                  <pic:spPr>
                    <a:xfrm>
                      <a:off x="0" y="0"/>
                      <a:ext cx="5580380" cy="2769870"/>
                    </a:xfrm>
                    <a:prstGeom prst="rect">
                      <a:avLst/>
                    </a:prstGeom>
                  </pic:spPr>
                </pic:pic>
              </a:graphicData>
            </a:graphic>
          </wp:inline>
        </w:drawing>
      </w:r>
    </w:p>
    <w:p w14:paraId="48F69E8F" w14:textId="71A58C50" w:rsidR="001D193F" w:rsidRPr="00CC7C54" w:rsidRDefault="001D193F" w:rsidP="001D193F">
      <w:pPr>
        <w:pStyle w:val="Caption"/>
        <w:jc w:val="both"/>
      </w:pPr>
      <w:bookmarkStart w:id="12" w:name="_Toc155733326"/>
      <w:r w:rsidRPr="00CC7C54">
        <w:t xml:space="preserve">Slika </w:t>
      </w:r>
      <w:fldSimple w:instr=" SEQ Slika \* ARABIC ">
        <w:r w:rsidR="00F524B5">
          <w:rPr>
            <w:noProof/>
          </w:rPr>
          <w:t>1</w:t>
        </w:r>
      </w:fldSimple>
      <w:r w:rsidRPr="00CC7C54">
        <w:t>:</w:t>
      </w:r>
      <w:r w:rsidR="007853D5" w:rsidRPr="00CC7C54">
        <w:t xml:space="preserve"> </w:t>
      </w:r>
      <w:r w:rsidRPr="00CC7C54">
        <w:t xml:space="preserve">Uporabniški vmesnik </w:t>
      </w:r>
      <w:proofErr w:type="spellStart"/>
      <w:r w:rsidRPr="00CC7C54">
        <w:t>emulatorja</w:t>
      </w:r>
      <w:proofErr w:type="spellEnd"/>
      <w:r w:rsidRPr="00CC7C54">
        <w:t xml:space="preserve"> razvit v </w:t>
      </w:r>
      <w:proofErr w:type="spellStart"/>
      <w:r w:rsidRPr="00CC7C54">
        <w:t>WinFormsu</w:t>
      </w:r>
      <w:bookmarkEnd w:id="12"/>
      <w:proofErr w:type="spellEnd"/>
    </w:p>
    <w:p w14:paraId="564E3623" w14:textId="2DBD94CA" w:rsidR="001D193F" w:rsidRPr="00CC7C54" w:rsidRDefault="001D193F">
      <w:pPr>
        <w:widowControl/>
        <w:spacing w:after="160" w:line="259" w:lineRule="auto"/>
      </w:pPr>
      <w:r w:rsidRPr="00CC7C54">
        <w:t xml:space="preserve">To različico in njeno okolje sem kmalu zapustil saj se je izkazalo da je </w:t>
      </w:r>
      <w:proofErr w:type="spellStart"/>
      <w:r w:rsidRPr="00CC7C54">
        <w:t>WinForms</w:t>
      </w:r>
      <w:proofErr w:type="spellEnd"/>
      <w:r w:rsidRPr="00CC7C54">
        <w:t xml:space="preserve"> zelo počasen pri spreminjanju vrednosti v elementih kot so registri in spomin</w:t>
      </w:r>
      <w:r w:rsidR="00261CBD" w:rsidRPr="00CC7C54">
        <w:t>.</w:t>
      </w:r>
    </w:p>
    <w:p w14:paraId="5E5485EC" w14:textId="2F597E55" w:rsidR="00261CBD" w:rsidRPr="00CC7C54" w:rsidRDefault="00261CBD">
      <w:pPr>
        <w:widowControl/>
        <w:spacing w:after="160" w:line="259" w:lineRule="auto"/>
      </w:pPr>
      <w:r w:rsidRPr="00CC7C54">
        <w:t xml:space="preserve">Projekt sem kmalu obudil v novem okolju za katerega sem predpostavljal da bom zapolnil pomanjkljivosti </w:t>
      </w:r>
      <w:proofErr w:type="spellStart"/>
      <w:r w:rsidRPr="00CC7C54">
        <w:t>WinFormsa</w:t>
      </w:r>
      <w:proofErr w:type="spellEnd"/>
      <w:r w:rsidRPr="00CC7C54">
        <w:t xml:space="preserve">. Imenuje se WPF ali »Windows </w:t>
      </w:r>
      <w:proofErr w:type="spellStart"/>
      <w:r w:rsidRPr="00CC7C54">
        <w:t>Presentation</w:t>
      </w:r>
      <w:proofErr w:type="spellEnd"/>
      <w:r w:rsidRPr="00CC7C54">
        <w:t xml:space="preserve"> </w:t>
      </w:r>
      <w:proofErr w:type="spellStart"/>
      <w:r w:rsidRPr="00CC7C54">
        <w:t>Foundation</w:t>
      </w:r>
      <w:proofErr w:type="spellEnd"/>
      <w:r w:rsidRPr="00CC7C54">
        <w:t xml:space="preserve">«. Žal se je tudi to okolje izkazalo za moje potrebe </w:t>
      </w:r>
      <w:proofErr w:type="spellStart"/>
      <w:r w:rsidRPr="00CC7C54">
        <w:t>prekompleksno</w:t>
      </w:r>
      <w:proofErr w:type="spellEnd"/>
      <w:r w:rsidRPr="00CC7C54">
        <w:t xml:space="preserve"> in prepočasno. Datoteke povezane z tem projektom sem izgubil.</w:t>
      </w:r>
    </w:p>
    <w:p w14:paraId="3574C8A1" w14:textId="77E9BC07" w:rsidR="001D193F" w:rsidRPr="00CC7C54" w:rsidRDefault="00261CBD" w:rsidP="007D4063">
      <w:pPr>
        <w:widowControl/>
        <w:spacing w:after="160" w:line="259" w:lineRule="auto"/>
      </w:pPr>
      <w:r w:rsidRPr="00CC7C54">
        <w:t xml:space="preserve">Po nekaj dneh brskanja po spletu sem naletel na programsko okolje </w:t>
      </w:r>
      <w:proofErr w:type="spellStart"/>
      <w:r w:rsidRPr="00CC7C54">
        <w:t>Qt</w:t>
      </w:r>
      <w:proofErr w:type="spellEnd"/>
      <w:r w:rsidR="003B585E" w:rsidRPr="00CC7C54">
        <w:t xml:space="preserve">. Na prvi pogled me je zmotilo dejstvo, da imam opravka z programskim jezikom c++. Odločen priti do cilja </w:t>
      </w:r>
      <w:r w:rsidR="003B585E" w:rsidRPr="00CC7C54">
        <w:lastRenderedPageBreak/>
        <w:t>sem kljub temu preizkusil zmogljivosti enostavne aplikacije katera spreminja vsebino okenca. Kljub predsodkom sem bil nepričakovano in prijetno presenečen nad hitrostjo delovanja</w:t>
      </w:r>
      <w:r w:rsidR="007D4063" w:rsidRPr="00CC7C54">
        <w:t xml:space="preserve"> novega okolja</w:t>
      </w:r>
      <w:r w:rsidR="003B585E" w:rsidRPr="00CC7C54">
        <w:t>.</w:t>
      </w:r>
      <w:r w:rsidR="007D4063" w:rsidRPr="00CC7C54">
        <w:t xml:space="preserve"> Urejevalnik</w:t>
      </w:r>
      <w:r w:rsidR="0012497A" w:rsidRPr="00CC7C54">
        <w:t xml:space="preserve"> </w:t>
      </w:r>
      <w:proofErr w:type="spellStart"/>
      <w:r w:rsidR="0012497A" w:rsidRPr="00CC7C54">
        <w:t>Qt</w:t>
      </w:r>
      <w:proofErr w:type="spellEnd"/>
      <w:r w:rsidR="0012497A" w:rsidRPr="00CC7C54">
        <w:t xml:space="preserve"> </w:t>
      </w:r>
      <w:proofErr w:type="spellStart"/>
      <w:r w:rsidR="0012497A" w:rsidRPr="00CC7C54">
        <w:t>Creator</w:t>
      </w:r>
      <w:proofErr w:type="spellEnd"/>
      <w:r w:rsidR="0012497A" w:rsidRPr="00CC7C54">
        <w:t xml:space="preserve"> se mi je dopadel. Hitro sem osvojil osnove in </w:t>
      </w:r>
      <w:r w:rsidR="00852661" w:rsidRPr="00CC7C54">
        <w:t>se sproti naučil programirati v c++.</w:t>
      </w:r>
    </w:p>
    <w:p w14:paraId="341A76EB" w14:textId="169C9794" w:rsidR="005A037A" w:rsidRPr="00CC7C54" w:rsidRDefault="00426340" w:rsidP="005A037A">
      <w:pPr>
        <w:pStyle w:val="Heading1"/>
      </w:pPr>
      <w:bookmarkStart w:id="13" w:name="_Toc156236627"/>
      <w:r w:rsidRPr="00CC7C54">
        <w:t>RAZVOJ</w:t>
      </w:r>
      <w:bookmarkEnd w:id="13"/>
    </w:p>
    <w:p w14:paraId="642A50F6" w14:textId="27E1CAEC" w:rsidR="001C0819" w:rsidRPr="00CC7C54" w:rsidRDefault="001C0819" w:rsidP="001C0819">
      <w:pPr>
        <w:pStyle w:val="Heading2"/>
      </w:pPr>
      <w:bookmarkStart w:id="14" w:name="_Toc156236628"/>
      <w:r w:rsidRPr="00CC7C54">
        <w:t xml:space="preserve">Razvoj prve različice </w:t>
      </w:r>
      <w:proofErr w:type="spellStart"/>
      <w:r w:rsidRPr="00CC7C54">
        <w:t>emulatorja</w:t>
      </w:r>
      <w:proofErr w:type="spellEnd"/>
      <w:r w:rsidRPr="00CC7C54">
        <w:t>.</w:t>
      </w:r>
      <w:bookmarkEnd w:id="14"/>
    </w:p>
    <w:p w14:paraId="578EA3DF" w14:textId="3855921E" w:rsidR="001C0819" w:rsidRPr="00CC7C54" w:rsidRDefault="001C0819" w:rsidP="001C0819">
      <w:pPr>
        <w:pStyle w:val="Navadenodstavek"/>
      </w:pPr>
      <w:r w:rsidRPr="00CC7C54">
        <w:t xml:space="preserve">Odločil sem se da bom </w:t>
      </w:r>
      <w:proofErr w:type="spellStart"/>
      <w:r w:rsidRPr="00CC7C54">
        <w:t>emulator</w:t>
      </w:r>
      <w:proofErr w:type="spellEnd"/>
      <w:r w:rsidRPr="00CC7C54">
        <w:t xml:space="preserve"> razvil modularno in to tako</w:t>
      </w:r>
      <w:r w:rsidR="0049605F" w:rsidRPr="00CC7C54">
        <w:t>,</w:t>
      </w:r>
      <w:r w:rsidRPr="00CC7C54">
        <w:t xml:space="preserve"> da </w:t>
      </w:r>
      <w:r w:rsidR="0049605F" w:rsidRPr="00CC7C54">
        <w:t>bom začel z uporabniškim vmesnikom</w:t>
      </w:r>
      <w:r w:rsidRPr="00CC7C54">
        <w:t xml:space="preserve"> dokončam </w:t>
      </w:r>
      <w:r w:rsidR="00852661" w:rsidRPr="00CC7C54">
        <w:t>sestavljanje</w:t>
      </w:r>
      <w:r w:rsidRPr="00CC7C54">
        <w:t xml:space="preserve"> ukazov in se nato lotim izvajanja ukazov in drugih stvari.</w:t>
      </w:r>
      <w:r w:rsidR="00F07919" w:rsidRPr="00CC7C54">
        <w:t xml:space="preserve"> </w:t>
      </w:r>
      <w:r w:rsidR="008679AD" w:rsidRPr="00CC7C54">
        <w:t xml:space="preserve">Pravilnost prevajanja </w:t>
      </w:r>
      <w:r w:rsidR="00F07919" w:rsidRPr="00CC7C54">
        <w:t>sem</w:t>
      </w:r>
      <w:r w:rsidR="008679AD" w:rsidRPr="00CC7C54">
        <w:t xml:space="preserve"> preverjal</w:t>
      </w:r>
      <w:r w:rsidR="00F07919" w:rsidRPr="00CC7C54">
        <w:t xml:space="preserve"> s pomočjo dokumenta »M6800 </w:t>
      </w:r>
      <w:proofErr w:type="spellStart"/>
      <w:r w:rsidR="00F07919" w:rsidRPr="00CC7C54">
        <w:t>Programming</w:t>
      </w:r>
      <w:proofErr w:type="spellEnd"/>
      <w:r w:rsidR="00F07919" w:rsidRPr="00CC7C54">
        <w:t xml:space="preserve"> reference manual«, ki je bil izdan leta 1976. </w:t>
      </w:r>
      <w:r w:rsidR="00536D37" w:rsidRPr="00CC7C54">
        <w:t>Največ težav pri prevajanju sem imel z nazivi. Ukaz ali vrstica v sestavljanju z M6800 lahko ima naziv(</w:t>
      </w:r>
      <w:proofErr w:type="spellStart"/>
      <w:r w:rsidR="00536D37" w:rsidRPr="00CC7C54">
        <w:t>label</w:t>
      </w:r>
      <w:proofErr w:type="spellEnd"/>
      <w:r w:rsidR="00536D37" w:rsidRPr="00CC7C54">
        <w:t>) drug ukaz lahko kliče ta naziv</w:t>
      </w:r>
      <w:r w:rsidR="0088222E" w:rsidRPr="00CC7C54">
        <w:t>, ki vrne</w:t>
      </w:r>
      <w:r w:rsidR="00536D37" w:rsidRPr="00CC7C54">
        <w:t xml:space="preserve"> neko pomnilniško lokacijo ali vrednost. Težava se pojavi ko nek ukaz kliče naziv ki še ni bil definiran. Primer:</w:t>
      </w:r>
    </w:p>
    <w:p w14:paraId="13F341D5" w14:textId="5D46C2EB" w:rsidR="00536D37" w:rsidRPr="00CC7C54" w:rsidRDefault="00C77036" w:rsidP="001C0819">
      <w:pPr>
        <w:widowControl/>
        <w:spacing w:after="160" w:line="259" w:lineRule="auto"/>
      </w:pPr>
      <w:r w:rsidRPr="00CC7C54">
        <w:rPr>
          <w:noProof/>
        </w:rPr>
        <w:drawing>
          <wp:inline distT="0" distB="0" distL="0" distR="0" wp14:anchorId="7EB09865" wp14:editId="13599483">
            <wp:extent cx="5580380" cy="993775"/>
            <wp:effectExtent l="0" t="0" r="1270" b="0"/>
            <wp:docPr id="535515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51514" name="Picture 1" descr="A screenshot of a computer&#10;&#10;Description automatically generated"/>
                    <pic:cNvPicPr/>
                  </pic:nvPicPr>
                  <pic:blipFill>
                    <a:blip r:embed="rId16"/>
                    <a:stretch>
                      <a:fillRect/>
                    </a:stretch>
                  </pic:blipFill>
                  <pic:spPr>
                    <a:xfrm>
                      <a:off x="0" y="0"/>
                      <a:ext cx="5580380" cy="993775"/>
                    </a:xfrm>
                    <a:prstGeom prst="rect">
                      <a:avLst/>
                    </a:prstGeom>
                  </pic:spPr>
                </pic:pic>
              </a:graphicData>
            </a:graphic>
          </wp:inline>
        </w:drawing>
      </w:r>
    </w:p>
    <w:p w14:paraId="309AE4A5" w14:textId="706BEAFA" w:rsidR="00536D37" w:rsidRPr="00CC7C54" w:rsidRDefault="00536D37" w:rsidP="001C0819">
      <w:pPr>
        <w:widowControl/>
        <w:spacing w:after="160" w:line="259" w:lineRule="auto"/>
      </w:pPr>
      <w:r w:rsidRPr="00CC7C54">
        <w:t>Ukaz »JMP« ali skok ima za operand »</w:t>
      </w:r>
      <w:proofErr w:type="spellStart"/>
      <w:r w:rsidRPr="00CC7C54">
        <w:t>label</w:t>
      </w:r>
      <w:proofErr w:type="spellEnd"/>
      <w:r w:rsidRPr="00CC7C54">
        <w:t>«. Ko se ta koda prevaja bo v strojni kodi začasno bil operand prazen. Ko se pa enkrat vsi ukazi zapišejo in se njihovi nazivi shranijo, pa prevajalnik znova gre skozi vse ukaze ki so klicali nazive in v prazna mesta operandov zapiše ustrezno vrednost.</w:t>
      </w:r>
    </w:p>
    <w:p w14:paraId="01FD68BF" w14:textId="269AFBA2" w:rsidR="005F5927" w:rsidRPr="00CC7C54" w:rsidRDefault="005F5927" w:rsidP="001C0819">
      <w:pPr>
        <w:widowControl/>
        <w:spacing w:after="160" w:line="259" w:lineRule="auto"/>
      </w:pPr>
      <w:r w:rsidRPr="00CC7C54">
        <w:t xml:space="preserve">Slab mesec dni sem porabil na </w:t>
      </w:r>
      <w:proofErr w:type="spellStart"/>
      <w:r w:rsidRPr="00CC7C54">
        <w:t>vplejavi</w:t>
      </w:r>
      <w:proofErr w:type="spellEnd"/>
      <w:r w:rsidRPr="00CC7C54">
        <w:t xml:space="preserve"> izvajanja ukazov. Rabil sem prebrat veliko dokumentacije in skozi čas se je sistem izvajanja mnogo krat spremenil. Še sploh pri posodabljanju UI(</w:t>
      </w:r>
      <w:r w:rsidR="00D71F5B" w:rsidRPr="00CC7C54">
        <w:t>uporabniški vmesnik)</w:t>
      </w:r>
      <w:r w:rsidRPr="00CC7C54">
        <w:t xml:space="preserve"> elementov.</w:t>
      </w:r>
      <w:r w:rsidR="00D71F5B" w:rsidRPr="00CC7C54">
        <w:t xml:space="preserve"> </w:t>
      </w:r>
      <w:r w:rsidR="00367F52" w:rsidRPr="00CC7C54">
        <w:t xml:space="preserve">V prvih različicah je vsak ukaz javil programu katere UI elemente rabi posodobit, po testiranju hitrosti pa sem ugotovil, da pri večjih hitrostih je hitrejše in bolj optimalno za enakomerno delovanje </w:t>
      </w:r>
      <w:proofErr w:type="spellStart"/>
      <w:r w:rsidR="00367F52" w:rsidRPr="00CC7C54">
        <w:t>emulatora</w:t>
      </w:r>
      <w:proofErr w:type="spellEnd"/>
      <w:r w:rsidR="00367F52" w:rsidRPr="00CC7C54">
        <w:t xml:space="preserve">, da se vsi UI elementi posodobijo na enkrat, ko je temu čas prav. </w:t>
      </w:r>
    </w:p>
    <w:p w14:paraId="246D8E3B" w14:textId="1A85925C" w:rsidR="008E025F" w:rsidRPr="00CC7C54" w:rsidRDefault="0088222E" w:rsidP="001C0819">
      <w:pPr>
        <w:widowControl/>
        <w:spacing w:after="160" w:line="259" w:lineRule="auto"/>
      </w:pPr>
      <w:r w:rsidRPr="00CC7C54">
        <w:t xml:space="preserve">V </w:t>
      </w:r>
      <w:r w:rsidR="008E025F" w:rsidRPr="00CC7C54">
        <w:t xml:space="preserve">prevajalnik </w:t>
      </w:r>
      <w:r w:rsidRPr="00CC7C54">
        <w:t xml:space="preserve">sem </w:t>
      </w:r>
      <w:r w:rsidR="008E025F" w:rsidRPr="00CC7C54">
        <w:t xml:space="preserve">vključil </w:t>
      </w:r>
      <w:r w:rsidRPr="00CC7C54">
        <w:t xml:space="preserve">tudi nekaj sestavljalnih </w:t>
      </w:r>
      <w:r w:rsidR="008E025F" w:rsidRPr="00CC7C54">
        <w:t>direktiv</w:t>
      </w:r>
      <w:r w:rsidRPr="00CC7C54">
        <w:t>. To</w:t>
      </w:r>
      <w:r w:rsidR="008E025F" w:rsidRPr="00CC7C54">
        <w:t xml:space="preserve"> so navodila, ki jih </w:t>
      </w:r>
      <w:proofErr w:type="spellStart"/>
      <w:r w:rsidRPr="00CC7C54">
        <w:t>sestavljalcu</w:t>
      </w:r>
      <w:proofErr w:type="spellEnd"/>
      <w:r w:rsidR="008E025F" w:rsidRPr="00CC7C54">
        <w:t xml:space="preserve"> podamo, da nadzoruj</w:t>
      </w:r>
      <w:r w:rsidRPr="00CC7C54">
        <w:t>emo ali prilagajamo</w:t>
      </w:r>
      <w:r w:rsidR="008E025F" w:rsidRPr="00CC7C54">
        <w:t xml:space="preserve"> proces sestavljanja. Moj </w:t>
      </w:r>
      <w:proofErr w:type="spellStart"/>
      <w:r w:rsidR="008E025F" w:rsidRPr="00CC7C54">
        <w:t>emulator</w:t>
      </w:r>
      <w:proofErr w:type="spellEnd"/>
      <w:r w:rsidR="008E025F" w:rsidRPr="00CC7C54">
        <w:t xml:space="preserve"> podpira naslednje:</w:t>
      </w:r>
    </w:p>
    <w:p w14:paraId="38EC1139" w14:textId="6680B06E" w:rsidR="008E025F" w:rsidRPr="00CC7C54" w:rsidRDefault="008E025F" w:rsidP="008E025F">
      <w:pPr>
        <w:pStyle w:val="ListParagraph"/>
        <w:widowControl/>
        <w:numPr>
          <w:ilvl w:val="0"/>
          <w:numId w:val="10"/>
        </w:numPr>
        <w:spacing w:after="160" w:line="259" w:lineRule="auto"/>
      </w:pPr>
      <w:r w:rsidRPr="00CC7C54">
        <w:t xml:space="preserve">.ORG: Določi izhodiščni ali začetni naslov programa ali odseka. To se zgodi tako da </w:t>
      </w:r>
      <w:proofErr w:type="spellStart"/>
      <w:r w:rsidR="0088222E" w:rsidRPr="00CC7C54">
        <w:t>sestavljalec</w:t>
      </w:r>
      <w:proofErr w:type="spellEnd"/>
      <w:r w:rsidRPr="00CC7C54">
        <w:t xml:space="preserve"> sestavi sledeče ukaze na določenem pomnilniškem naslovu.</w:t>
      </w:r>
      <w:r w:rsidR="0088222E" w:rsidRPr="00CC7C54">
        <w:t xml:space="preserve"> </w:t>
      </w:r>
      <w:r w:rsidR="006818DF" w:rsidRPr="00CC7C54">
        <w:t>V prekinitveni vektor za ponastavljanje procesorja vstavi podan naslov.</w:t>
      </w:r>
    </w:p>
    <w:p w14:paraId="05EA9044" w14:textId="4428C54E" w:rsidR="00112966" w:rsidRPr="00CC7C54" w:rsidRDefault="00112966" w:rsidP="00112966">
      <w:pPr>
        <w:pStyle w:val="ListParagraph"/>
        <w:widowControl/>
        <w:numPr>
          <w:ilvl w:val="0"/>
          <w:numId w:val="10"/>
        </w:numPr>
        <w:spacing w:after="160" w:line="259" w:lineRule="auto"/>
      </w:pPr>
      <w:r w:rsidRPr="00CC7C54">
        <w:lastRenderedPageBreak/>
        <w:t>.RMB: Rezervira spomin oziroma preskoči pomnilniške lokacije med sestavljanjem.</w:t>
      </w:r>
    </w:p>
    <w:p w14:paraId="3E116275" w14:textId="276C0C32" w:rsidR="008E025F" w:rsidRPr="00CC7C54" w:rsidRDefault="008E025F" w:rsidP="008E025F">
      <w:pPr>
        <w:pStyle w:val="ListParagraph"/>
        <w:widowControl/>
        <w:numPr>
          <w:ilvl w:val="0"/>
          <w:numId w:val="10"/>
        </w:numPr>
        <w:spacing w:after="160" w:line="259" w:lineRule="auto"/>
      </w:pPr>
      <w:r w:rsidRPr="00CC7C54">
        <w:t>.EQU: Nazivu pod katerim je klican .EQU je prirejena vrednost katero določi uporabnik. V primeru: »test</w:t>
      </w:r>
      <w:r w:rsidRPr="00CC7C54">
        <w:tab/>
        <w:t>.EQU 24« bo naziv test vseboval število 24.</w:t>
      </w:r>
    </w:p>
    <w:p w14:paraId="203B7E2E" w14:textId="57971313" w:rsidR="008E025F" w:rsidRPr="00CC7C54" w:rsidRDefault="008E025F" w:rsidP="008E025F">
      <w:pPr>
        <w:pStyle w:val="ListParagraph"/>
        <w:widowControl/>
        <w:numPr>
          <w:ilvl w:val="0"/>
          <w:numId w:val="10"/>
        </w:numPr>
        <w:spacing w:after="160" w:line="259" w:lineRule="auto"/>
      </w:pPr>
      <w:r w:rsidRPr="00CC7C54">
        <w:t>.BYTE: V trenutnem naslovu sestavljanja se shrani en ali več</w:t>
      </w:r>
      <w:r w:rsidR="008D6DF0" w:rsidRPr="00CC7C54">
        <w:t xml:space="preserve"> zaporednih</w:t>
      </w:r>
      <w:r w:rsidRPr="00CC7C54">
        <w:t xml:space="preserve"> bajtov. Primer: </w:t>
      </w:r>
    </w:p>
    <w:p w14:paraId="735B2FA4" w14:textId="7B68D1F7" w:rsidR="001D055D" w:rsidRPr="00CC7C54" w:rsidRDefault="001D055D" w:rsidP="001D055D">
      <w:pPr>
        <w:widowControl/>
        <w:spacing w:after="160" w:line="259" w:lineRule="auto"/>
      </w:pPr>
      <w:r w:rsidRPr="00CC7C54">
        <w:rPr>
          <w:noProof/>
        </w:rPr>
        <w:drawing>
          <wp:inline distT="0" distB="0" distL="0" distR="0" wp14:anchorId="7F4BE324" wp14:editId="469C1904">
            <wp:extent cx="5580380" cy="473710"/>
            <wp:effectExtent l="0" t="0" r="1270" b="2540"/>
            <wp:docPr id="168690250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902503" name="Picture 1" descr="A white background with black text&#10;&#10;Description automatically generated"/>
                    <pic:cNvPicPr/>
                  </pic:nvPicPr>
                  <pic:blipFill>
                    <a:blip r:embed="rId17"/>
                    <a:stretch>
                      <a:fillRect/>
                    </a:stretch>
                  </pic:blipFill>
                  <pic:spPr>
                    <a:xfrm>
                      <a:off x="0" y="0"/>
                      <a:ext cx="5580380" cy="473710"/>
                    </a:xfrm>
                    <a:prstGeom prst="rect">
                      <a:avLst/>
                    </a:prstGeom>
                  </pic:spPr>
                </pic:pic>
              </a:graphicData>
            </a:graphic>
          </wp:inline>
        </w:drawing>
      </w:r>
    </w:p>
    <w:p w14:paraId="464A9D50" w14:textId="2445B53C" w:rsidR="001D055D" w:rsidRPr="00CC7C54" w:rsidRDefault="00355B91" w:rsidP="00112966">
      <w:pPr>
        <w:pStyle w:val="ListParagraph"/>
        <w:widowControl/>
        <w:numPr>
          <w:ilvl w:val="0"/>
          <w:numId w:val="10"/>
        </w:numPr>
        <w:spacing w:after="160" w:line="259" w:lineRule="auto"/>
      </w:pPr>
      <w:r w:rsidRPr="00CC7C54">
        <w:t>.WORD: V trenutni naslov sestavljanja se shrani ena ali več besed(2 bajta).</w:t>
      </w:r>
    </w:p>
    <w:p w14:paraId="294C9A11" w14:textId="15F38A0B" w:rsidR="00355B91" w:rsidRPr="00CC7C54" w:rsidRDefault="00355B91" w:rsidP="00112966">
      <w:pPr>
        <w:pStyle w:val="ListParagraph"/>
        <w:widowControl/>
        <w:numPr>
          <w:ilvl w:val="0"/>
          <w:numId w:val="10"/>
        </w:numPr>
        <w:spacing w:after="160" w:line="259" w:lineRule="auto"/>
      </w:pPr>
      <w:r w:rsidRPr="00CC7C54">
        <w:t>.SETB: V podan naslov shrani podan bajt. Primer: ».SETB $FB00,24«.</w:t>
      </w:r>
    </w:p>
    <w:p w14:paraId="129B807D" w14:textId="574F9473" w:rsidR="00355B91" w:rsidRPr="00CC7C54" w:rsidRDefault="00355B91" w:rsidP="00112966">
      <w:pPr>
        <w:pStyle w:val="ListParagraph"/>
        <w:widowControl/>
        <w:numPr>
          <w:ilvl w:val="0"/>
          <w:numId w:val="10"/>
        </w:numPr>
        <w:spacing w:after="160" w:line="259" w:lineRule="auto"/>
      </w:pPr>
      <w:r w:rsidRPr="00CC7C54">
        <w:t>.SETW: V podan naslov shrani besedo.</w:t>
      </w:r>
    </w:p>
    <w:p w14:paraId="36A1177C" w14:textId="4224EC5E" w:rsidR="00355B91" w:rsidRPr="00CC7C54" w:rsidRDefault="00355B91" w:rsidP="00355B91">
      <w:pPr>
        <w:pStyle w:val="ListParagraph"/>
        <w:widowControl/>
        <w:numPr>
          <w:ilvl w:val="0"/>
          <w:numId w:val="10"/>
        </w:numPr>
        <w:spacing w:after="160" w:line="259" w:lineRule="auto"/>
      </w:pPr>
      <w:r w:rsidRPr="00CC7C54">
        <w:t>.STR: Shrani niz ali več nizov v trenutni naslov. ».STR "primer1","primer2"«</w:t>
      </w:r>
    </w:p>
    <w:p w14:paraId="44C0B3C1" w14:textId="51401F3A" w:rsidR="00355B91" w:rsidRPr="00CC7C54" w:rsidRDefault="007E5046" w:rsidP="00355B91">
      <w:pPr>
        <w:widowControl/>
        <w:spacing w:after="160" w:line="259" w:lineRule="auto"/>
      </w:pPr>
      <w:r w:rsidRPr="00CC7C54">
        <w:t>Dodal sem tudi konzolo ki kaže napake, opozorila in podobno ter polje, ki označuje vrstice v polju za vpis kode. Ustvaril sem tudi nekaj osnovnih nastavitev.</w:t>
      </w:r>
    </w:p>
    <w:p w14:paraId="22473730" w14:textId="3A04DAA7" w:rsidR="00EE1C29" w:rsidRPr="00CC7C54" w:rsidRDefault="00EE1C29" w:rsidP="00355B91">
      <w:pPr>
        <w:widowControl/>
        <w:spacing w:after="160" w:line="259" w:lineRule="auto"/>
      </w:pPr>
      <w:r w:rsidRPr="00CC7C54">
        <w:t xml:space="preserve">Nato sem se lotil programiranja delovanja procesorja M6800. Dodal sem vse registre in okenca ki jih prikazujejo ter gumbe, ki upravljajo s procesorjem. Dodal sem tudi gumbe, ki kodo shranjujejo in nalagajo. </w:t>
      </w:r>
    </w:p>
    <w:p w14:paraId="611D28CD" w14:textId="1F318C2A" w:rsidR="00EE1C29" w:rsidRPr="00CC7C54" w:rsidRDefault="00EE1C29" w:rsidP="00355B91">
      <w:pPr>
        <w:widowControl/>
        <w:spacing w:after="160" w:line="259" w:lineRule="auto"/>
      </w:pPr>
      <w:r w:rsidRPr="00CC7C54">
        <w:t>Ko sem dodal še možnost direktnega urejanja spomina sem zraven dodal še sistem označevanja ukazov, ki označijo napake, naslednji ukaz, zabeležene ukaze ter lokacijo urejanja spomina.</w:t>
      </w:r>
    </w:p>
    <w:p w14:paraId="4D6A1D67" w14:textId="303EBAC8" w:rsidR="00EE1C29" w:rsidRPr="00CC7C54" w:rsidRDefault="00EE1C29" w:rsidP="00355B91">
      <w:pPr>
        <w:widowControl/>
        <w:spacing w:after="160" w:line="259" w:lineRule="auto"/>
      </w:pPr>
      <w:r w:rsidRPr="00CC7C54">
        <w:t xml:space="preserve">Po veliko optimizacije in prilagajanja uporabniškega vmesnika sem dodal tudi ukaze ter </w:t>
      </w:r>
      <w:proofErr w:type="spellStart"/>
      <w:r w:rsidRPr="00CC7C54">
        <w:t>assembler</w:t>
      </w:r>
      <w:proofErr w:type="spellEnd"/>
      <w:r w:rsidRPr="00CC7C54">
        <w:t xml:space="preserve"> za</w:t>
      </w:r>
      <w:r w:rsidR="00480457" w:rsidRPr="00CC7C54">
        <w:t xml:space="preserve"> procesor</w:t>
      </w:r>
      <w:r w:rsidRPr="00CC7C54">
        <w:t xml:space="preserve"> M6803.</w:t>
      </w:r>
      <w:r w:rsidR="00480457" w:rsidRPr="00CC7C54">
        <w:t xml:space="preserve"> Začel sem tudi implementirat zaslon, ki je viden ko je okno zadosti široko. </w:t>
      </w:r>
      <w:r w:rsidR="00480457" w:rsidRPr="00CC7C54">
        <w:rPr>
          <w:noProof/>
        </w:rPr>
        <w:drawing>
          <wp:inline distT="0" distB="0" distL="0" distR="0" wp14:anchorId="402D67CD" wp14:editId="082D5017">
            <wp:extent cx="5580380" cy="3243580"/>
            <wp:effectExtent l="0" t="0" r="1270" b="0"/>
            <wp:docPr id="2297676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767603" name="Picture 1" descr="A screenshot of a computer&#10;&#10;Description automatically generated"/>
                    <pic:cNvPicPr/>
                  </pic:nvPicPr>
                  <pic:blipFill>
                    <a:blip r:embed="rId18"/>
                    <a:stretch>
                      <a:fillRect/>
                    </a:stretch>
                  </pic:blipFill>
                  <pic:spPr>
                    <a:xfrm>
                      <a:off x="0" y="0"/>
                      <a:ext cx="5580380" cy="3243580"/>
                    </a:xfrm>
                    <a:prstGeom prst="rect">
                      <a:avLst/>
                    </a:prstGeom>
                  </pic:spPr>
                </pic:pic>
              </a:graphicData>
            </a:graphic>
          </wp:inline>
        </w:drawing>
      </w:r>
    </w:p>
    <w:p w14:paraId="44DEF05F" w14:textId="77777777" w:rsidR="00823EC5" w:rsidRPr="00CC7C54" w:rsidRDefault="00823EC5" w:rsidP="00355B91">
      <w:pPr>
        <w:widowControl/>
        <w:spacing w:after="160" w:line="259" w:lineRule="auto"/>
      </w:pPr>
    </w:p>
    <w:p w14:paraId="2AB193BC" w14:textId="4AE7EDF2" w:rsidR="00823EC5" w:rsidRPr="00CC7C54" w:rsidRDefault="00823EC5" w:rsidP="00355B91">
      <w:pPr>
        <w:widowControl/>
        <w:spacing w:after="160" w:line="259" w:lineRule="auto"/>
      </w:pPr>
      <w:r w:rsidRPr="00CC7C54">
        <w:br w:type="page"/>
      </w:r>
    </w:p>
    <w:p w14:paraId="6756C517" w14:textId="3CF821BE" w:rsidR="00480457" w:rsidRPr="00CC7C54" w:rsidRDefault="00480457" w:rsidP="00480457">
      <w:pPr>
        <w:pStyle w:val="Heading2"/>
      </w:pPr>
      <w:bookmarkStart w:id="15" w:name="_Toc156236629"/>
      <w:r w:rsidRPr="00CC7C54">
        <w:lastRenderedPageBreak/>
        <w:t>Nadaljnji razvoj</w:t>
      </w:r>
      <w:bookmarkEnd w:id="15"/>
    </w:p>
    <w:p w14:paraId="4DDD80D2" w14:textId="77777777" w:rsidR="00823EC5" w:rsidRPr="00CC7C54" w:rsidRDefault="003F123E" w:rsidP="003F123E">
      <w:pPr>
        <w:pStyle w:val="Navadenodstavek"/>
      </w:pPr>
      <w:r w:rsidRPr="00CC7C54">
        <w:t>Nadaljnji razvoj je imel velik poudarek na optimizaciji ter odpravljanju napak.</w:t>
      </w:r>
      <w:r w:rsidR="00A61D19" w:rsidRPr="00CC7C54">
        <w:t xml:space="preserve"> Dodal sem tudi enostavnejšo različico prikaza spomina, ki se vključi v nastavitvah.</w:t>
      </w:r>
    </w:p>
    <w:p w14:paraId="264F5153" w14:textId="201B3D29" w:rsidR="00823EC5" w:rsidRPr="00CC7C54" w:rsidRDefault="00823EC5" w:rsidP="003F123E">
      <w:pPr>
        <w:pStyle w:val="Navadenodstavek"/>
      </w:pPr>
      <w:r w:rsidRPr="00CC7C54">
        <w:rPr>
          <w:noProof/>
        </w:rPr>
        <w:drawing>
          <wp:inline distT="0" distB="0" distL="0" distR="0" wp14:anchorId="35426642" wp14:editId="4B3A97BF">
            <wp:extent cx="5580380" cy="5231958"/>
            <wp:effectExtent l="0" t="0" r="1270" b="6985"/>
            <wp:docPr id="18905695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569537" name="Picture 1" descr="A screenshot of a computer&#10;&#10;Description automatically generated"/>
                    <pic:cNvPicPr/>
                  </pic:nvPicPr>
                  <pic:blipFill rotWithShape="1">
                    <a:blip r:embed="rId19"/>
                    <a:srcRect b="25912"/>
                    <a:stretch/>
                  </pic:blipFill>
                  <pic:spPr bwMode="auto">
                    <a:xfrm>
                      <a:off x="0" y="0"/>
                      <a:ext cx="5580380" cy="5231958"/>
                    </a:xfrm>
                    <a:prstGeom prst="rect">
                      <a:avLst/>
                    </a:prstGeom>
                    <a:ln>
                      <a:noFill/>
                    </a:ln>
                    <a:extLst>
                      <a:ext uri="{53640926-AAD7-44D8-BBD7-CCE9431645EC}">
                        <a14:shadowObscured xmlns:a14="http://schemas.microsoft.com/office/drawing/2010/main"/>
                      </a:ext>
                    </a:extLst>
                  </pic:spPr>
                </pic:pic>
              </a:graphicData>
            </a:graphic>
          </wp:inline>
        </w:drawing>
      </w:r>
    </w:p>
    <w:p w14:paraId="478BF9FA" w14:textId="66CB74DE" w:rsidR="00480457" w:rsidRPr="00CC7C54" w:rsidRDefault="003F123E" w:rsidP="003F123E">
      <w:pPr>
        <w:pStyle w:val="Navadenodstavek"/>
      </w:pPr>
      <w:r w:rsidRPr="00CC7C54">
        <w:t xml:space="preserve"> Največji dodatek je bil uvedba </w:t>
      </w:r>
      <w:proofErr w:type="spellStart"/>
      <w:r w:rsidRPr="00CC7C54">
        <w:t>disassembliranja</w:t>
      </w:r>
      <w:proofErr w:type="spellEnd"/>
      <w:r w:rsidRPr="00CC7C54">
        <w:t xml:space="preserve"> ali razstavljanja. To omogoča uporabniku da iz strojne kode razstavi ukaze v </w:t>
      </w:r>
      <w:proofErr w:type="spellStart"/>
      <w:r w:rsidRPr="00CC7C54">
        <w:t>assembly</w:t>
      </w:r>
      <w:proofErr w:type="spellEnd"/>
      <w:r w:rsidRPr="00CC7C54">
        <w:t xml:space="preserve"> jezik. Ta funkcija je dostopna ko je način pisanja nastavljen na spomin(direktno pisanje v spomin). Ko se </w:t>
      </w:r>
      <w:proofErr w:type="spellStart"/>
      <w:r w:rsidRPr="00CC7C54">
        <w:t>disassembler</w:t>
      </w:r>
      <w:proofErr w:type="spellEnd"/>
      <w:r w:rsidRPr="00CC7C54">
        <w:t xml:space="preserve"> zažene bo uporabnik vprašan kje se program začne, to omogoča uporabo prvih pomnilniških naslovov za spremenljivke. Podatke pred tem bo </w:t>
      </w:r>
      <w:proofErr w:type="spellStart"/>
      <w:r w:rsidRPr="00CC7C54">
        <w:t>disassembler</w:t>
      </w:r>
      <w:proofErr w:type="spellEnd"/>
      <w:r w:rsidRPr="00CC7C54">
        <w:t xml:space="preserve"> zapisal z ukazom ».BYTE«. Če </w:t>
      </w:r>
      <w:proofErr w:type="spellStart"/>
      <w:r w:rsidRPr="00CC7C54">
        <w:t>dissasembler</w:t>
      </w:r>
      <w:proofErr w:type="spellEnd"/>
      <w:r w:rsidRPr="00CC7C54">
        <w:t xml:space="preserve"> naleti na neznan ali </w:t>
      </w:r>
      <w:r w:rsidR="007A3F86" w:rsidRPr="00CC7C54">
        <w:t>ne podpiran</w:t>
      </w:r>
      <w:r w:rsidRPr="00CC7C54">
        <w:t xml:space="preserve"> ukaz bo uporabnik vprašan kje naj se razstavljanje nadaljuje. Tudi tu bodo manjkajoči podatki zapisani z ukazom</w:t>
      </w:r>
      <w:r w:rsidR="007A3F86" w:rsidRPr="00CC7C54">
        <w:t xml:space="preserve"> </w:t>
      </w:r>
      <w:r w:rsidRPr="00CC7C54">
        <w:t>».BYTE«.</w:t>
      </w:r>
    </w:p>
    <w:p w14:paraId="018CBFE9" w14:textId="2913C575" w:rsidR="00AF6A6D" w:rsidRPr="00CC7C54" w:rsidRDefault="003F123E" w:rsidP="0039336E">
      <w:pPr>
        <w:pStyle w:val="Navadenodstavek"/>
      </w:pPr>
      <w:r w:rsidRPr="00CC7C54">
        <w:t xml:space="preserve">Še en omembe vreden dodatek je uvedba možnosti da procesor deluje po hitrosti »ciklov« na sekundo. Tako deluje tudi pravi procesor. Vsak ukaz </w:t>
      </w:r>
      <w:r w:rsidR="004E0641" w:rsidRPr="00CC7C54">
        <w:t>zahteva nekaj ciklov procesorja. Privzeta nastavitev je še vedno ukazi na sekundo, saj je tako</w:t>
      </w:r>
      <w:r w:rsidR="0092660D" w:rsidRPr="00CC7C54">
        <w:t xml:space="preserve"> začetnikom</w:t>
      </w:r>
      <w:r w:rsidR="004E0641" w:rsidRPr="00CC7C54">
        <w:t xml:space="preserve"> </w:t>
      </w:r>
      <w:r w:rsidR="00E6555F" w:rsidRPr="00CC7C54">
        <w:t>enostavnejše</w:t>
      </w:r>
      <w:r w:rsidR="004E0641" w:rsidRPr="00CC7C54">
        <w:t xml:space="preserve"> </w:t>
      </w:r>
      <w:r w:rsidR="004E0641" w:rsidRPr="00CC7C54">
        <w:lastRenderedPageBreak/>
        <w:t xml:space="preserve">upravljati z hitrostjo programa. </w:t>
      </w:r>
      <w:r w:rsidR="002924F0" w:rsidRPr="00CC7C54">
        <w:t xml:space="preserve">Ta funkcija se je skozi čas veliko spreminjala saj sem imel težave z enakomernostjo izvajanja in maksimalno hitrostjo. </w:t>
      </w:r>
      <w:r w:rsidR="002924F0" w:rsidRPr="002535FE">
        <w:rPr>
          <w:highlight w:val="yellow"/>
        </w:rPr>
        <w:t xml:space="preserve">Ko sem začel implementirati to funkcijo sem si dal ambiciozen cilj da bi </w:t>
      </w:r>
      <w:proofErr w:type="spellStart"/>
      <w:r w:rsidR="002924F0" w:rsidRPr="002535FE">
        <w:rPr>
          <w:highlight w:val="yellow"/>
        </w:rPr>
        <w:t>emulator</w:t>
      </w:r>
      <w:proofErr w:type="spellEnd"/>
      <w:r w:rsidR="002924F0" w:rsidRPr="002535FE">
        <w:rPr>
          <w:highlight w:val="yellow"/>
        </w:rPr>
        <w:t xml:space="preserve"> lahko izvajal s enako hitrostjo kot avtentičen procesor to je frekvenca en MHz ciklov ali en milijon</w:t>
      </w:r>
      <w:r w:rsidR="001C4B27" w:rsidRPr="002535FE">
        <w:rPr>
          <w:highlight w:val="yellow"/>
        </w:rPr>
        <w:t xml:space="preserve"> ciklov na sekundo.</w:t>
      </w:r>
      <w:r w:rsidR="00741762" w:rsidRPr="002535FE">
        <w:rPr>
          <w:highlight w:val="yellow"/>
        </w:rPr>
        <w:t xml:space="preserve"> Zaradi neizkušenosti z</w:t>
      </w:r>
      <w:r w:rsidR="0039336E" w:rsidRPr="002535FE">
        <w:rPr>
          <w:highlight w:val="yellow"/>
        </w:rPr>
        <w:t xml:space="preserve"> takim projektom sem to začasno rešil z </w:t>
      </w:r>
      <w:proofErr w:type="spellStart"/>
      <w:r w:rsidR="0039336E" w:rsidRPr="002535FE">
        <w:rPr>
          <w:highlight w:val="yellow"/>
        </w:rPr>
        <w:t>Qt</w:t>
      </w:r>
      <w:proofErr w:type="spellEnd"/>
      <w:r w:rsidR="0039336E" w:rsidRPr="002535FE">
        <w:rPr>
          <w:highlight w:val="yellow"/>
        </w:rPr>
        <w:t xml:space="preserve"> c++ razredom </w:t>
      </w:r>
      <w:proofErr w:type="spellStart"/>
      <w:r w:rsidR="0039336E" w:rsidRPr="002535FE">
        <w:rPr>
          <w:highlight w:val="yellow"/>
        </w:rPr>
        <w:t>QTimer</w:t>
      </w:r>
      <w:proofErr w:type="spellEnd"/>
      <w:r w:rsidR="0039336E" w:rsidRPr="002535FE">
        <w:rPr>
          <w:highlight w:val="yellow"/>
        </w:rPr>
        <w:t xml:space="preserve">. </w:t>
      </w:r>
      <w:proofErr w:type="spellStart"/>
      <w:r w:rsidR="0039336E" w:rsidRPr="002535FE">
        <w:rPr>
          <w:highlight w:val="yellow"/>
        </w:rPr>
        <w:t>QTimer</w:t>
      </w:r>
      <w:proofErr w:type="spellEnd"/>
      <w:r w:rsidR="0039336E" w:rsidRPr="002535FE">
        <w:rPr>
          <w:highlight w:val="yellow"/>
        </w:rPr>
        <w:t xml:space="preserve"> razred omogoča uporabo programske štoparice, katero lahko z »</w:t>
      </w:r>
      <w:proofErr w:type="spellStart"/>
      <w:r w:rsidR="0039336E" w:rsidRPr="002535FE">
        <w:rPr>
          <w:highlight w:val="yellow"/>
        </w:rPr>
        <w:t>connect</w:t>
      </w:r>
      <w:proofErr w:type="spellEnd"/>
      <w:r w:rsidR="0039336E" w:rsidRPr="002535FE">
        <w:rPr>
          <w:highlight w:val="yellow"/>
        </w:rPr>
        <w:t>« funkcijo povežeš z neko drugo funkcijo, katero želiš izvajati na določenem intervalu.</w:t>
      </w:r>
      <w:r w:rsidR="004229CA" w:rsidRPr="002535FE">
        <w:rPr>
          <w:highlight w:val="yellow"/>
        </w:rPr>
        <w:t xml:space="preserve"> </w:t>
      </w:r>
      <w:r w:rsidR="001B23E0" w:rsidRPr="002535FE">
        <w:rPr>
          <w:highlight w:val="yellow"/>
        </w:rPr>
        <w:t xml:space="preserve">Težava se pojavi pri </w:t>
      </w:r>
      <w:proofErr w:type="spellStart"/>
      <w:r w:rsidR="001B23E0" w:rsidRPr="002535FE">
        <w:rPr>
          <w:highlight w:val="yellow"/>
        </w:rPr>
        <w:t>omejitevi</w:t>
      </w:r>
      <w:proofErr w:type="spellEnd"/>
      <w:r w:rsidR="001B23E0" w:rsidRPr="002535FE">
        <w:rPr>
          <w:highlight w:val="yellow"/>
        </w:rPr>
        <w:t xml:space="preserve"> </w:t>
      </w:r>
      <w:proofErr w:type="spellStart"/>
      <w:r w:rsidR="001B23E0" w:rsidRPr="002535FE">
        <w:rPr>
          <w:highlight w:val="yellow"/>
        </w:rPr>
        <w:t>QTimera</w:t>
      </w:r>
      <w:proofErr w:type="spellEnd"/>
      <w:r w:rsidR="001B23E0" w:rsidRPr="002535FE">
        <w:rPr>
          <w:highlight w:val="yellow"/>
        </w:rPr>
        <w:t xml:space="preserve">, da je najmanjši interval možen 1ms. To pomeni, da bo teoretično najhitrejša hitrost 1000 ukazov na sekundo. Proti koncu razvoja sem to staro ogrodje uravnavanja hitrosti zavrgel in znova začel načrtovati sistem za urejanje </w:t>
      </w:r>
      <w:proofErr w:type="spellStart"/>
      <w:r w:rsidR="001B23E0" w:rsidRPr="002535FE">
        <w:rPr>
          <w:highlight w:val="yellow"/>
        </w:rPr>
        <w:t>hitrsoti</w:t>
      </w:r>
      <w:proofErr w:type="spellEnd"/>
      <w:r w:rsidR="001B23E0" w:rsidRPr="002535FE">
        <w:rPr>
          <w:highlight w:val="yellow"/>
        </w:rPr>
        <w:t xml:space="preserve">. V </w:t>
      </w:r>
      <w:proofErr w:type="spellStart"/>
      <w:r w:rsidR="001B23E0" w:rsidRPr="002535FE">
        <w:rPr>
          <w:highlight w:val="yellow"/>
        </w:rPr>
        <w:t>noven</w:t>
      </w:r>
      <w:proofErr w:type="spellEnd"/>
      <w:r w:rsidR="001B23E0" w:rsidRPr="002535FE">
        <w:rPr>
          <w:highlight w:val="yellow"/>
        </w:rPr>
        <w:t xml:space="preserve"> sistemu sem </w:t>
      </w:r>
      <w:proofErr w:type="spellStart"/>
      <w:r w:rsidR="001B23E0" w:rsidRPr="002535FE">
        <w:rPr>
          <w:highlight w:val="yellow"/>
        </w:rPr>
        <w:t>vplejlal</w:t>
      </w:r>
      <w:proofErr w:type="spellEnd"/>
      <w:r w:rsidR="001B23E0" w:rsidRPr="002535FE">
        <w:rPr>
          <w:highlight w:val="yellow"/>
        </w:rPr>
        <w:t xml:space="preserve"> uporabo </w:t>
      </w:r>
      <w:proofErr w:type="spellStart"/>
      <w:r w:rsidR="001B23E0" w:rsidRPr="002535FE">
        <w:rPr>
          <w:highlight w:val="yellow"/>
        </w:rPr>
        <w:t>večnitnosti</w:t>
      </w:r>
      <w:proofErr w:type="spellEnd"/>
      <w:r w:rsidR="001B23E0" w:rsidRPr="002535FE">
        <w:rPr>
          <w:highlight w:val="yellow"/>
        </w:rPr>
        <w:t xml:space="preserve">. Definiral sem da se na posebni niti dogaja vse, kar je povezano s samodejnim izvajanjem ukazov. Posodobitve uporabniškega vmesnika in </w:t>
      </w:r>
      <w:r w:rsidR="00AF6A6D" w:rsidRPr="002535FE">
        <w:rPr>
          <w:highlight w:val="yellow"/>
        </w:rPr>
        <w:t>vse ostalo pa se bo dogajalo na glavni niti programa. Izvajanje deluje tako</w:t>
      </w:r>
      <w:r w:rsidR="009E0616" w:rsidRPr="002535FE">
        <w:rPr>
          <w:highlight w:val="yellow"/>
        </w:rPr>
        <w:t xml:space="preserve"> da v neskončni zanki primerja trenuten čas in čas zadnjega izvajanja. Če je hitrost izvajanja dvakrat večja kot hitrost posodabljanja zaslona se bodo izvajali </w:t>
      </w:r>
      <w:r w:rsidR="002877DD" w:rsidRPr="002535FE">
        <w:rPr>
          <w:highlight w:val="yellow"/>
        </w:rPr>
        <w:t xml:space="preserve">zaporedni </w:t>
      </w:r>
      <w:r w:rsidR="009E0616" w:rsidRPr="002535FE">
        <w:rPr>
          <w:highlight w:val="yellow"/>
        </w:rPr>
        <w:t>paketi ukazov ali ciklov</w:t>
      </w:r>
      <w:r w:rsidR="002877DD" w:rsidRPr="002535FE">
        <w:rPr>
          <w:highlight w:val="yellow"/>
        </w:rPr>
        <w:t xml:space="preserve"> tako da bo časovno in navidezno neopazno</w:t>
      </w:r>
      <w:r w:rsidR="00A74D0D" w:rsidRPr="002535FE">
        <w:rPr>
          <w:highlight w:val="yellow"/>
        </w:rPr>
        <w:t>,</w:t>
      </w:r>
      <w:r w:rsidR="002877DD" w:rsidRPr="002535FE">
        <w:rPr>
          <w:highlight w:val="yellow"/>
        </w:rPr>
        <w:t xml:space="preserve"> da se ukazi</w:t>
      </w:r>
      <w:r w:rsidR="00A74D0D" w:rsidRPr="002535FE">
        <w:rPr>
          <w:highlight w:val="yellow"/>
        </w:rPr>
        <w:t xml:space="preserve"> v ozadju </w:t>
      </w:r>
      <w:r w:rsidR="002877DD" w:rsidRPr="002535FE">
        <w:rPr>
          <w:highlight w:val="yellow"/>
        </w:rPr>
        <w:t>ne izvajajo en za drugim z stalnim intervalom</w:t>
      </w:r>
      <w:r w:rsidR="00A74D0D" w:rsidRPr="002535FE">
        <w:rPr>
          <w:highlight w:val="yellow"/>
        </w:rPr>
        <w:t>. Po vsakem zadnjem ciklu ali ukaz</w:t>
      </w:r>
      <w:r w:rsidR="00CB5D31" w:rsidRPr="002535FE">
        <w:rPr>
          <w:highlight w:val="yellow"/>
        </w:rPr>
        <w:t xml:space="preserve">u </w:t>
      </w:r>
      <w:r w:rsidR="00A74D0D" w:rsidRPr="002535FE">
        <w:rPr>
          <w:highlight w:val="yellow"/>
        </w:rPr>
        <w:t>v paketu se v glavno nit pošlje zahtev</w:t>
      </w:r>
      <w:r w:rsidR="00CB5D31" w:rsidRPr="002535FE">
        <w:rPr>
          <w:highlight w:val="yellow"/>
        </w:rPr>
        <w:t>a</w:t>
      </w:r>
      <w:r w:rsidR="00A74D0D" w:rsidRPr="002535FE">
        <w:rPr>
          <w:highlight w:val="yellow"/>
        </w:rPr>
        <w:t xml:space="preserve"> za posodobitev zaslona.</w:t>
      </w:r>
      <w:r w:rsidR="00CB5D31" w:rsidRPr="00CC7C54">
        <w:t xml:space="preserve"> </w:t>
      </w:r>
    </w:p>
    <w:p w14:paraId="4970021E" w14:textId="77777777" w:rsidR="00CB5D31" w:rsidRPr="00CC7C54" w:rsidRDefault="00CB5D31" w:rsidP="0039336E">
      <w:pPr>
        <w:pStyle w:val="Navadenodstavek"/>
      </w:pPr>
    </w:p>
    <w:p w14:paraId="124C2994" w14:textId="77777777" w:rsidR="000F511C" w:rsidRPr="00CC7C54" w:rsidRDefault="000F511C" w:rsidP="0039336E">
      <w:pPr>
        <w:pStyle w:val="Navadenodstavek"/>
      </w:pPr>
    </w:p>
    <w:p w14:paraId="2426337A" w14:textId="77777777" w:rsidR="0039336E" w:rsidRPr="00CC7C54" w:rsidRDefault="0039336E" w:rsidP="0039336E">
      <w:pPr>
        <w:pStyle w:val="Navadenodstavek"/>
      </w:pPr>
    </w:p>
    <w:p w14:paraId="1F5D29DE" w14:textId="41959FF4" w:rsidR="00207016" w:rsidRPr="00CC7C54" w:rsidRDefault="00207016" w:rsidP="0039336E">
      <w:pPr>
        <w:pStyle w:val="Navadenodstavek"/>
      </w:pPr>
      <w:r w:rsidRPr="00CC7C54">
        <w:br w:type="page"/>
      </w:r>
    </w:p>
    <w:p w14:paraId="22395C50" w14:textId="502E796C" w:rsidR="008D34DF" w:rsidRPr="00CC7C54" w:rsidRDefault="00D74292" w:rsidP="000D2A6C">
      <w:pPr>
        <w:pStyle w:val="Heading1"/>
      </w:pPr>
      <w:bookmarkStart w:id="16" w:name="_Toc156236630"/>
      <w:r w:rsidRPr="00CC7C54">
        <w:lastRenderedPageBreak/>
        <w:t>Model</w:t>
      </w:r>
      <w:bookmarkEnd w:id="16"/>
    </w:p>
    <w:p w14:paraId="1D6E9C98" w14:textId="6E3FEB87" w:rsidR="00466C3F" w:rsidRPr="00CC7C54" w:rsidRDefault="005D4B78" w:rsidP="008D34DF">
      <w:pPr>
        <w:pStyle w:val="Heading2"/>
      </w:pPr>
      <w:bookmarkStart w:id="17" w:name="_Toc156236631"/>
      <w:r w:rsidRPr="00CC7C54">
        <w:t>Uporabniški vmesnik</w:t>
      </w:r>
      <w:bookmarkEnd w:id="17"/>
    </w:p>
    <w:p w14:paraId="5E2E6103" w14:textId="4D95BC02" w:rsidR="00FE2824" w:rsidRPr="00CC7C54" w:rsidRDefault="00FE2824" w:rsidP="00FE2824">
      <w:pPr>
        <w:pStyle w:val="Heading3"/>
      </w:pPr>
      <w:bookmarkStart w:id="18" w:name="_Toc156236632"/>
      <w:r w:rsidRPr="00CC7C54">
        <w:t>Števec vrstic</w:t>
      </w:r>
      <w:bookmarkEnd w:id="18"/>
      <w:r w:rsidRPr="00CC7C54">
        <w:t xml:space="preserve"> </w:t>
      </w:r>
    </w:p>
    <w:p w14:paraId="2F766E25" w14:textId="4996EAC7" w:rsidR="007C758E" w:rsidRPr="00CC7C54" w:rsidRDefault="00D05691" w:rsidP="005D4B78">
      <w:pPr>
        <w:pStyle w:val="Navadenodstavek"/>
      </w:pPr>
      <w:r w:rsidRPr="00CC7C54">
        <w:rPr>
          <w:noProof/>
        </w:rPr>
        <mc:AlternateContent>
          <mc:Choice Requires="wps">
            <w:drawing>
              <wp:anchor distT="0" distB="0" distL="114300" distR="114300" simplePos="0" relativeHeight="251664384" behindDoc="0" locked="0" layoutInCell="1" allowOverlap="1" wp14:anchorId="52DAB03E" wp14:editId="3ECF4F49">
                <wp:simplePos x="0" y="0"/>
                <wp:positionH relativeFrom="column">
                  <wp:posOffset>-3810</wp:posOffset>
                </wp:positionH>
                <wp:positionV relativeFrom="paragraph">
                  <wp:posOffset>2983230</wp:posOffset>
                </wp:positionV>
                <wp:extent cx="2781300" cy="635"/>
                <wp:effectExtent l="0" t="0" r="0" b="0"/>
                <wp:wrapSquare wrapText="bothSides"/>
                <wp:docPr id="772057127" name="Text Box 1"/>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wps:spPr>
                      <wps:txbx>
                        <w:txbxContent>
                          <w:p w14:paraId="6FBB9BC3" w14:textId="0B8C4337" w:rsidR="00D05691" w:rsidRPr="00811967" w:rsidRDefault="00D05691" w:rsidP="00376A3B">
                            <w:pPr>
                              <w:pStyle w:val="Caption"/>
                              <w:jc w:val="left"/>
                              <w:rPr>
                                <w:noProof/>
                              </w:rPr>
                            </w:pPr>
                            <w:bookmarkStart w:id="19" w:name="_Toc155733327"/>
                            <w:r>
                              <w:t xml:space="preserve">Slika </w:t>
                            </w:r>
                            <w:fldSimple w:instr=" SEQ Slika \* ARABIC ">
                              <w:r w:rsidR="00F524B5">
                                <w:rPr>
                                  <w:noProof/>
                                </w:rPr>
                                <w:t>2</w:t>
                              </w:r>
                            </w:fldSimple>
                            <w:r>
                              <w:t>: Element</w:t>
                            </w:r>
                            <w:r>
                              <w:rPr>
                                <w:noProof/>
                              </w:rPr>
                              <w:t xml:space="preserve">  uporabniškega vmesnika: Števec vrstic</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2DAB03E" id="_x0000_t202" coordsize="21600,21600" o:spt="202" path="m,l,21600r21600,l21600,xe">
                <v:stroke joinstyle="miter"/>
                <v:path gradientshapeok="t" o:connecttype="rect"/>
              </v:shapetype>
              <v:shape id="Text Box 1" o:spid="_x0000_s1026" type="#_x0000_t202" style="position:absolute;left:0;text-align:left;margin-left:-.3pt;margin-top:234.9pt;width:219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" stroked="f">
                <v:textbox style="mso-fit-shape-to-text:t" inset="0,0,0,0">
                  <w:txbxContent>
                    <w:p w14:paraId="6FBB9BC3" w14:textId="0B8C4337" w:rsidR="00D05691" w:rsidRPr="00811967" w:rsidRDefault="00D05691" w:rsidP="00376A3B">
                      <w:pPr>
                        <w:pStyle w:val="Caption"/>
                        <w:jc w:val="left"/>
                        <w:rPr>
                          <w:noProof/>
                        </w:rPr>
                      </w:pPr>
                      <w:bookmarkStart w:id="20" w:name="_Toc155733327"/>
                      <w:r>
                        <w:t xml:space="preserve">Slika </w:t>
                      </w:r>
                      <w:fldSimple w:instr=" SEQ Slika \* ARABIC ">
                        <w:r w:rsidR="00F524B5">
                          <w:rPr>
                            <w:noProof/>
                          </w:rPr>
                          <w:t>2</w:t>
                        </w:r>
                      </w:fldSimple>
                      <w:r>
                        <w:t>: Element</w:t>
                      </w:r>
                      <w:r>
                        <w:rPr>
                          <w:noProof/>
                        </w:rPr>
                        <w:t xml:space="preserve">  uporabniškega vmesnika: Števec vrstic</w:t>
                      </w:r>
                      <w:bookmarkEnd w:id="20"/>
                    </w:p>
                  </w:txbxContent>
                </v:textbox>
                <w10:wrap type="square"/>
              </v:shape>
            </w:pict>
          </mc:Fallback>
        </mc:AlternateContent>
      </w:r>
      <w:r w:rsidRPr="00CC7C54">
        <w:rPr>
          <w:noProof/>
        </w:rPr>
        <w:drawing>
          <wp:anchor distT="0" distB="0" distL="114300" distR="114300" simplePos="0" relativeHeight="251662336" behindDoc="0" locked="0" layoutInCell="1" allowOverlap="1" wp14:anchorId="5F94D9DA" wp14:editId="69EC1EF6">
            <wp:simplePos x="0" y="0"/>
            <wp:positionH relativeFrom="column">
              <wp:posOffset>-3810</wp:posOffset>
            </wp:positionH>
            <wp:positionV relativeFrom="paragraph">
              <wp:posOffset>1905</wp:posOffset>
            </wp:positionV>
            <wp:extent cx="2781300" cy="2924175"/>
            <wp:effectExtent l="0" t="0" r="0" b="9525"/>
            <wp:wrapSquare wrapText="bothSides"/>
            <wp:docPr id="1448173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81300" cy="2924175"/>
                    </a:xfrm>
                    <a:prstGeom prst="rect">
                      <a:avLst/>
                    </a:prstGeom>
                    <a:noFill/>
                    <a:ln>
                      <a:noFill/>
                    </a:ln>
                  </pic:spPr>
                </pic:pic>
              </a:graphicData>
            </a:graphic>
          </wp:anchor>
        </w:drawing>
      </w:r>
      <w:r w:rsidR="00FE2824" w:rsidRPr="00CC7C54">
        <w:t xml:space="preserve">Na levi strani glavnega okna je polje namenjeno štetju vrstic </w:t>
      </w:r>
      <w:proofErr w:type="spellStart"/>
      <w:r w:rsidR="00FE2824" w:rsidRPr="00CC7C54">
        <w:t>assembly</w:t>
      </w:r>
      <w:proofErr w:type="spellEnd"/>
      <w:r w:rsidR="00FE2824" w:rsidRPr="00CC7C54">
        <w:t xml:space="preserve"> programa.</w:t>
      </w:r>
      <w:r w:rsidR="000D5D5B" w:rsidRPr="00CC7C54">
        <w:t xml:space="preserve"> Privzeto prikazuje dva podatka ločena s </w:t>
      </w:r>
      <w:r w:rsidRPr="00CC7C54">
        <w:t>dvopičjem</w:t>
      </w:r>
      <w:r w:rsidR="000D5D5B" w:rsidRPr="00CC7C54">
        <w:t xml:space="preserve">. Levo število je število vrstice kjer je napisan ukaz v polju za vpis </w:t>
      </w:r>
      <w:proofErr w:type="spellStart"/>
      <w:r w:rsidR="000D5D5B" w:rsidRPr="00CC7C54">
        <w:t>assmebly</w:t>
      </w:r>
      <w:proofErr w:type="spellEnd"/>
      <w:r w:rsidR="000D5D5B" w:rsidRPr="00CC7C54">
        <w:t xml:space="preserve"> kode. Če je program trenutno sestavljen, bo na desni </w:t>
      </w:r>
      <w:r w:rsidR="0093056C" w:rsidRPr="00CC7C54">
        <w:t>šestnajstiško</w:t>
      </w:r>
      <w:r w:rsidR="000D5D5B" w:rsidRPr="00CC7C54">
        <w:t xml:space="preserve"> število, ki uporabniku sporoča pomnilniški naslov, kjer je shranjen prvi bajt sestavljenega ukaza. </w:t>
      </w:r>
      <w:r w:rsidR="00143565" w:rsidRPr="00CC7C54">
        <w:t xml:space="preserve">Ukaz na katerega trenutno kaže programski števec bo obarvan rumeno.  </w:t>
      </w:r>
      <w:r w:rsidRPr="00CC7C54">
        <w:t>V primeru prikazanem na priloženi sliki 2, je to vrstica dve saj ima PC(programski števec) vrednost štiri in ukaz na pomnilniški lokaciji 4 je ABA.</w:t>
      </w:r>
    </w:p>
    <w:p w14:paraId="083CB9DB" w14:textId="5FE104E6" w:rsidR="001E5D78" w:rsidRPr="00CC7C54" w:rsidRDefault="001E5D78" w:rsidP="005D4B78">
      <w:pPr>
        <w:pStyle w:val="Navadenodstavek"/>
      </w:pPr>
    </w:p>
    <w:p w14:paraId="7794DC04" w14:textId="77777777" w:rsidR="000D5D5B" w:rsidRPr="00CC7C54" w:rsidRDefault="000D5D5B" w:rsidP="005D4B78">
      <w:pPr>
        <w:pStyle w:val="Navadenodstavek"/>
      </w:pPr>
    </w:p>
    <w:p w14:paraId="4920AB36" w14:textId="5D26E8B7" w:rsidR="00C77036" w:rsidRPr="00CC7C54" w:rsidRDefault="00162A31" w:rsidP="005D4B78">
      <w:pPr>
        <w:pStyle w:val="Navadenodstavek"/>
      </w:pPr>
      <w:r w:rsidRPr="00CC7C54">
        <w:t xml:space="preserve">V primeru da je vklopljena nastavitev »napredne informacije </w:t>
      </w:r>
      <w:r w:rsidR="00D05691" w:rsidRPr="00CC7C54">
        <w:t>kode</w:t>
      </w:r>
      <w:r w:rsidRPr="00CC7C54">
        <w:t>« pa bodo ob pomnilniški lokaciji bili izpisani vsi bajti v katere se ukaz na ustrezni vrstici sestavi ločeni z dvopičjem</w:t>
      </w:r>
      <w:r w:rsidR="001E5D78" w:rsidRPr="00CC7C54">
        <w:t>.</w:t>
      </w:r>
      <w:r w:rsidR="00C77036" w:rsidRPr="00CC7C54">
        <w:t xml:space="preserve"> </w:t>
      </w:r>
      <w:r w:rsidR="00D05691" w:rsidRPr="00CC7C54">
        <w:br/>
        <w:t>Prvi bajt je operacijska koda ukaza, drugi in tretji pa sta operanda ukaza(število operandov je odvisno od ukaza in načina naslavljanja).</w:t>
      </w:r>
    </w:p>
    <w:p w14:paraId="088DD2BE" w14:textId="77777777" w:rsidR="00D05691" w:rsidRPr="00CC7C54" w:rsidRDefault="00D05691" w:rsidP="00D05691">
      <w:pPr>
        <w:pStyle w:val="Navadenodstavek"/>
        <w:keepNext/>
      </w:pPr>
      <w:r w:rsidRPr="00CC7C54">
        <w:rPr>
          <w:noProof/>
        </w:rPr>
        <w:drawing>
          <wp:inline distT="0" distB="0" distL="0" distR="0" wp14:anchorId="0DF94C78" wp14:editId="5060D9EB">
            <wp:extent cx="3637013" cy="2543175"/>
            <wp:effectExtent l="0" t="0" r="1905" b="0"/>
            <wp:docPr id="1381801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56343" cy="2556691"/>
                    </a:xfrm>
                    <a:prstGeom prst="rect">
                      <a:avLst/>
                    </a:prstGeom>
                    <a:noFill/>
                    <a:ln>
                      <a:noFill/>
                    </a:ln>
                  </pic:spPr>
                </pic:pic>
              </a:graphicData>
            </a:graphic>
          </wp:inline>
        </w:drawing>
      </w:r>
    </w:p>
    <w:p w14:paraId="58AA616F" w14:textId="28643180" w:rsidR="00C77036" w:rsidRPr="00CC7C54" w:rsidRDefault="00D05691" w:rsidP="00D05691">
      <w:pPr>
        <w:pStyle w:val="Caption"/>
        <w:jc w:val="both"/>
      </w:pPr>
      <w:bookmarkStart w:id="21" w:name="_Toc155733328"/>
      <w:r w:rsidRPr="00CC7C54">
        <w:t xml:space="preserve">Slika </w:t>
      </w:r>
      <w:fldSimple w:instr=" SEQ Slika \* ARABIC ">
        <w:r w:rsidR="00F524B5">
          <w:rPr>
            <w:noProof/>
          </w:rPr>
          <w:t>3</w:t>
        </w:r>
      </w:fldSimple>
      <w:r w:rsidRPr="00CC7C54">
        <w:t>: Element uporabniškega vmesnika: Števec vrstic - napredne informacije kode</w:t>
      </w:r>
      <w:bookmarkEnd w:id="21"/>
    </w:p>
    <w:p w14:paraId="2E5E289F" w14:textId="77777777" w:rsidR="005D68AF" w:rsidRPr="00CC7C54" w:rsidRDefault="008B7640" w:rsidP="005D4B78">
      <w:pPr>
        <w:pStyle w:val="Navadenodstavek"/>
      </w:pPr>
      <w:r w:rsidRPr="00CC7C54">
        <w:lastRenderedPageBreak/>
        <w:t>Ko je koda sestavljena, bo k</w:t>
      </w:r>
      <w:r w:rsidR="00162A31" w:rsidRPr="00CC7C54">
        <w:t xml:space="preserve">lik na vrstico tega polja obarval </w:t>
      </w:r>
      <w:r w:rsidRPr="00CC7C54">
        <w:t xml:space="preserve">število vrstice, </w:t>
      </w:r>
      <w:r w:rsidR="00162A31" w:rsidRPr="00CC7C54">
        <w:t>ukaz</w:t>
      </w:r>
      <w:r w:rsidRPr="00CC7C54">
        <w:t xml:space="preserve"> in </w:t>
      </w:r>
      <w:r w:rsidR="00162A31" w:rsidRPr="00CC7C54">
        <w:t xml:space="preserve">naslov prvega bajta tega ukaza v spominu z zeleno barvo. </w:t>
      </w:r>
      <w:r w:rsidRPr="00CC7C54">
        <w:t xml:space="preserve">Uporabnik lahko oznako izbriše z ponovnim klikom na označeno vrstico. Vse oznake se izbrišejo ob desnem kliku miške in ob spremembi kode. </w:t>
      </w:r>
    </w:p>
    <w:p w14:paraId="507BD905" w14:textId="77777777" w:rsidR="005D68AF" w:rsidRPr="00CC7C54" w:rsidRDefault="005D68AF" w:rsidP="005D68AF">
      <w:pPr>
        <w:pStyle w:val="Navadenodstavek"/>
        <w:keepNext/>
      </w:pPr>
      <w:r w:rsidRPr="00CC7C54">
        <w:rPr>
          <w:noProof/>
        </w:rPr>
        <w:drawing>
          <wp:inline distT="0" distB="0" distL="0" distR="0" wp14:anchorId="220EC0F4" wp14:editId="3A139FE4">
            <wp:extent cx="5580380" cy="1114425"/>
            <wp:effectExtent l="0" t="0" r="1270" b="9525"/>
            <wp:docPr id="10912350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235059" name="Picture 1" descr="A screenshot of a computer&#10;&#10;Description automatically generated"/>
                    <pic:cNvPicPr/>
                  </pic:nvPicPr>
                  <pic:blipFill>
                    <a:blip r:embed="rId22"/>
                    <a:stretch>
                      <a:fillRect/>
                    </a:stretch>
                  </pic:blipFill>
                  <pic:spPr>
                    <a:xfrm>
                      <a:off x="0" y="0"/>
                      <a:ext cx="5580380" cy="1114425"/>
                    </a:xfrm>
                    <a:prstGeom prst="rect">
                      <a:avLst/>
                    </a:prstGeom>
                  </pic:spPr>
                </pic:pic>
              </a:graphicData>
            </a:graphic>
          </wp:inline>
        </w:drawing>
      </w:r>
    </w:p>
    <w:p w14:paraId="3CFDF7B0" w14:textId="5AD6A8D8" w:rsidR="00207016" w:rsidRPr="00CC7C54" w:rsidRDefault="005D68AF" w:rsidP="005D68AF">
      <w:pPr>
        <w:pStyle w:val="Caption"/>
        <w:jc w:val="both"/>
      </w:pPr>
      <w:bookmarkStart w:id="22" w:name="_Toc155733329"/>
      <w:r w:rsidRPr="00CC7C54">
        <w:t xml:space="preserve">Slika </w:t>
      </w:r>
      <w:fldSimple w:instr=" SEQ Slika \* ARABIC ">
        <w:r w:rsidR="00F524B5">
          <w:rPr>
            <w:noProof/>
          </w:rPr>
          <w:t>4</w:t>
        </w:r>
      </w:fldSimple>
      <w:r w:rsidRPr="00CC7C54">
        <w:t>: Element uporabniškega vmesnika: Števec vrstic - primer oznak</w:t>
      </w:r>
      <w:bookmarkEnd w:id="22"/>
    </w:p>
    <w:p w14:paraId="4D99BA9E" w14:textId="58AD0A16" w:rsidR="00162A31" w:rsidRPr="00CC7C54" w:rsidRDefault="00162A31" w:rsidP="00162A31">
      <w:pPr>
        <w:pStyle w:val="Heading3"/>
      </w:pPr>
      <w:bookmarkStart w:id="23" w:name="_Toc156236633"/>
      <w:r w:rsidRPr="00CC7C54">
        <w:t xml:space="preserve">Polje za vpis </w:t>
      </w:r>
      <w:proofErr w:type="spellStart"/>
      <w:r w:rsidRPr="00CC7C54">
        <w:t>assembly</w:t>
      </w:r>
      <w:proofErr w:type="spellEnd"/>
      <w:r w:rsidRPr="00CC7C54">
        <w:t xml:space="preserve"> kode</w:t>
      </w:r>
      <w:bookmarkEnd w:id="23"/>
    </w:p>
    <w:p w14:paraId="101F59F8" w14:textId="5BAF2C67" w:rsidR="00162A31" w:rsidRPr="00CC7C54" w:rsidRDefault="00CF0C7A" w:rsidP="00162A31">
      <w:pPr>
        <w:pStyle w:val="Navadenodstavek"/>
      </w:pPr>
      <w:r w:rsidRPr="00CC7C54">
        <w:rPr>
          <w:noProof/>
        </w:rPr>
        <w:drawing>
          <wp:anchor distT="0" distB="0" distL="114300" distR="114300" simplePos="0" relativeHeight="251665408" behindDoc="0" locked="0" layoutInCell="1" allowOverlap="1" wp14:anchorId="42F5B5BA" wp14:editId="1161B6B4">
            <wp:simplePos x="0" y="0"/>
            <wp:positionH relativeFrom="column">
              <wp:posOffset>-3810</wp:posOffset>
            </wp:positionH>
            <wp:positionV relativeFrom="paragraph">
              <wp:posOffset>3175</wp:posOffset>
            </wp:positionV>
            <wp:extent cx="2838846" cy="1895740"/>
            <wp:effectExtent l="0" t="0" r="0" b="9525"/>
            <wp:wrapSquare wrapText="bothSides"/>
            <wp:docPr id="8869349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934984" name="Picture 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838846" cy="1895740"/>
                    </a:xfrm>
                    <a:prstGeom prst="rect">
                      <a:avLst/>
                    </a:prstGeom>
                  </pic:spPr>
                </pic:pic>
              </a:graphicData>
            </a:graphic>
          </wp:anchor>
        </w:drawing>
      </w:r>
      <w:r w:rsidRPr="00CC7C54">
        <w:t xml:space="preserve"> </w:t>
      </w:r>
      <w:r w:rsidR="00162A31" w:rsidRPr="00CC7C54">
        <w:t xml:space="preserve">Ob števcu vrstic je polje za vpis </w:t>
      </w:r>
      <w:proofErr w:type="spellStart"/>
      <w:r w:rsidR="00162A31" w:rsidRPr="00CC7C54">
        <w:t>assembly</w:t>
      </w:r>
      <w:proofErr w:type="spellEnd"/>
      <w:r w:rsidR="00162A31" w:rsidRPr="00CC7C54">
        <w:t xml:space="preserve"> kode. Vpis v polje je mogoč, ko je </w:t>
      </w:r>
      <w:proofErr w:type="spellStart"/>
      <w:r w:rsidR="00162A31" w:rsidRPr="00CC7C54">
        <w:t>emulator</w:t>
      </w:r>
      <w:proofErr w:type="spellEnd"/>
      <w:r w:rsidR="00162A31" w:rsidRPr="00CC7C54">
        <w:t xml:space="preserve"> nastavljen na način vpisa kode.</w:t>
      </w:r>
      <w:r w:rsidR="00AD53CD" w:rsidRPr="00CC7C54">
        <w:t xml:space="preserve"> Desni klik na to polje bo ob navadnem meniju uporabniku podal še eno možnost »informacije ukaza«, ki bo prikazala opis ter vse o</w:t>
      </w:r>
      <w:r w:rsidR="008B3025" w:rsidRPr="00CC7C54">
        <w:t>s</w:t>
      </w:r>
      <w:r w:rsidR="00AD53CD" w:rsidRPr="00CC7C54">
        <w:t xml:space="preserve">tale informacije o ukazu </w:t>
      </w:r>
      <w:r w:rsidR="008B3025" w:rsidRPr="00CC7C54">
        <w:t xml:space="preserve">nad katerim je </w:t>
      </w:r>
      <w:proofErr w:type="spellStart"/>
      <w:r w:rsidR="008B3025" w:rsidRPr="00CC7C54">
        <w:t>kursor</w:t>
      </w:r>
      <w:proofErr w:type="spellEnd"/>
      <w:r w:rsidR="00730D9C" w:rsidRPr="00CC7C54">
        <w:t xml:space="preserve"> v okencu za dialog.</w:t>
      </w:r>
      <w:r w:rsidR="00AD53CD" w:rsidRPr="00CC7C54">
        <w:t xml:space="preserve"> </w:t>
      </w:r>
    </w:p>
    <w:p w14:paraId="3ED9254B" w14:textId="77777777" w:rsidR="00CF0C7A" w:rsidRPr="00CC7C54" w:rsidRDefault="00CF0C7A" w:rsidP="00162A31">
      <w:pPr>
        <w:pStyle w:val="Navadenodstavek"/>
      </w:pPr>
    </w:p>
    <w:p w14:paraId="373F571B" w14:textId="6DA92E2C" w:rsidR="00FE2824" w:rsidRPr="00CC7C54" w:rsidRDefault="00162A31" w:rsidP="005D4B78">
      <w:pPr>
        <w:pStyle w:val="Heading3"/>
      </w:pPr>
      <w:bookmarkStart w:id="24" w:name="_Toc156236634"/>
      <w:r w:rsidRPr="00CC7C54">
        <w:t>Polje za prikaz spomina</w:t>
      </w:r>
      <w:bookmarkEnd w:id="24"/>
    </w:p>
    <w:p w14:paraId="5DA052C5" w14:textId="77777777" w:rsidR="00E21A97" w:rsidRPr="00CC7C54" w:rsidRDefault="009F33D9" w:rsidP="005D4B78">
      <w:pPr>
        <w:pStyle w:val="Navadenodstavek"/>
      </w:pPr>
      <w:r w:rsidRPr="00CC7C54">
        <w:t>Polje za prikaz spomina, ki je na</w:t>
      </w:r>
      <w:r w:rsidR="005D4B78" w:rsidRPr="00CC7C54">
        <w:t xml:space="preserve"> sredini </w:t>
      </w:r>
      <w:r w:rsidRPr="00CC7C54">
        <w:t xml:space="preserve">glavnega okna v </w:t>
      </w:r>
      <w:r w:rsidR="005D4B78" w:rsidRPr="00CC7C54">
        <w:t xml:space="preserve">podobi tabele </w:t>
      </w:r>
      <w:r w:rsidRPr="00CC7C54">
        <w:t xml:space="preserve">prikazuje </w:t>
      </w:r>
      <w:r w:rsidR="005D4B78" w:rsidRPr="00CC7C54">
        <w:t>vse pomnilniške celice ter vrednosti ki jih hranij</w:t>
      </w:r>
      <w:r w:rsidR="00E21A97" w:rsidRPr="00CC7C54">
        <w:t>o</w:t>
      </w:r>
      <w:r w:rsidR="005D4B78" w:rsidRPr="00CC7C54">
        <w:t>.</w:t>
      </w:r>
      <w:r w:rsidR="00E21A97" w:rsidRPr="00CC7C54">
        <w:t xml:space="preserve"> Privzeto so celice prikazane v šestnajstiškem številskem sistemu možna pa je nastavitev na desetiški številski sistem.</w:t>
      </w:r>
      <w:r w:rsidR="005D4B78" w:rsidRPr="00CC7C54">
        <w:t xml:space="preserve"> </w:t>
      </w:r>
    </w:p>
    <w:p w14:paraId="70FFA7BE" w14:textId="77777777" w:rsidR="00CF0C7A" w:rsidRPr="00CC7C54" w:rsidRDefault="00CF0C7A" w:rsidP="00CF0C7A">
      <w:pPr>
        <w:pStyle w:val="Navadenodstavek"/>
        <w:keepNext/>
      </w:pPr>
      <w:r w:rsidRPr="00CC7C54">
        <w:rPr>
          <w:noProof/>
        </w:rPr>
        <w:drawing>
          <wp:inline distT="0" distB="0" distL="0" distR="0" wp14:anchorId="0D40175D" wp14:editId="6ECCF079">
            <wp:extent cx="5020376" cy="1962424"/>
            <wp:effectExtent l="0" t="0" r="8890" b="0"/>
            <wp:docPr id="7956124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612499" name="Picture 1" descr="A screenshot of a computer&#10;&#10;Description automatically generated"/>
                    <pic:cNvPicPr/>
                  </pic:nvPicPr>
                  <pic:blipFill>
                    <a:blip r:embed="rId24"/>
                    <a:stretch>
                      <a:fillRect/>
                    </a:stretch>
                  </pic:blipFill>
                  <pic:spPr>
                    <a:xfrm>
                      <a:off x="0" y="0"/>
                      <a:ext cx="5020376" cy="1962424"/>
                    </a:xfrm>
                    <a:prstGeom prst="rect">
                      <a:avLst/>
                    </a:prstGeom>
                  </pic:spPr>
                </pic:pic>
              </a:graphicData>
            </a:graphic>
          </wp:inline>
        </w:drawing>
      </w:r>
    </w:p>
    <w:p w14:paraId="1A7E20D3" w14:textId="2BC15A6B" w:rsidR="00CF0C7A" w:rsidRPr="00CC7C54" w:rsidRDefault="00CF0C7A" w:rsidP="00CF0C7A">
      <w:pPr>
        <w:pStyle w:val="Caption"/>
        <w:jc w:val="both"/>
      </w:pPr>
      <w:r w:rsidRPr="00CC7C54">
        <w:t xml:space="preserve">Slika </w:t>
      </w:r>
      <w:fldSimple w:instr=" SEQ Slika \* ARABIC ">
        <w:r w:rsidR="00F524B5">
          <w:rPr>
            <w:noProof/>
          </w:rPr>
          <w:t>5</w:t>
        </w:r>
      </w:fldSimple>
      <w:r w:rsidRPr="00CC7C54">
        <w:t>: Element uporabniškega vmesnika: Prikaz spomina</w:t>
      </w:r>
    </w:p>
    <w:p w14:paraId="0AC613EC" w14:textId="3CF79213" w:rsidR="00466C3F" w:rsidRPr="00CC7C54" w:rsidRDefault="00466C3F" w:rsidP="005D4B78">
      <w:pPr>
        <w:pStyle w:val="Navadenodstavek"/>
      </w:pPr>
    </w:p>
    <w:p w14:paraId="2A4DA9AB" w14:textId="5DF4FD46" w:rsidR="00CF0C7A" w:rsidRPr="00CC7C54" w:rsidRDefault="00CF0C7A" w:rsidP="005D4B78">
      <w:pPr>
        <w:pStyle w:val="Navadenodstavek"/>
      </w:pPr>
      <w:proofErr w:type="spellStart"/>
      <w:r w:rsidRPr="00CC7C54">
        <w:lastRenderedPageBreak/>
        <w:t>Emulator</w:t>
      </w:r>
      <w:proofErr w:type="spellEnd"/>
      <w:r w:rsidRPr="00CC7C54">
        <w:t xml:space="preserve"> ima nastavitev, ki nastavi </w:t>
      </w:r>
      <w:proofErr w:type="spellStart"/>
      <w:r w:rsidRPr="00CC7C54">
        <w:t>emulator</w:t>
      </w:r>
      <w:proofErr w:type="spellEnd"/>
      <w:r w:rsidRPr="00CC7C54">
        <w:t xml:space="preserve"> na »način pisanja v spomina«. Takrat lahko uporabnik ročno spreminja vrednost spominskih celic. Če je celica spremenjena med izvajanjem bodo se te spremembe ob kliku na gumb »ponastavi« ponastavile</w:t>
      </w:r>
      <w:r w:rsidR="005A6181" w:rsidRPr="00CC7C54">
        <w:t xml:space="preserve">. Če pa </w:t>
      </w:r>
      <w:proofErr w:type="spellStart"/>
      <w:r w:rsidR="005A6181" w:rsidRPr="00CC7C54">
        <w:t>emulator</w:t>
      </w:r>
      <w:proofErr w:type="spellEnd"/>
      <w:r w:rsidR="005A6181" w:rsidRPr="00CC7C54">
        <w:t xml:space="preserve"> trenutno ne izvaja ukaze pa se bo se stanje spomina ob zadnji spremembi zabeležilo kot privzeto. Posledično bo gumb za ponastavljanje </w:t>
      </w:r>
      <w:proofErr w:type="spellStart"/>
      <w:r w:rsidR="005A6181" w:rsidRPr="00CC7C54">
        <w:t>emulatorja</w:t>
      </w:r>
      <w:proofErr w:type="spellEnd"/>
      <w:r w:rsidR="005A6181" w:rsidRPr="00CC7C54">
        <w:t xml:space="preserve"> vrnil takratno vsebino spomina.</w:t>
      </w:r>
    </w:p>
    <w:p w14:paraId="567A3809" w14:textId="77777777" w:rsidR="005A6181" w:rsidRPr="00CC7C54" w:rsidRDefault="005A6181" w:rsidP="005A6181">
      <w:pPr>
        <w:pStyle w:val="Navadenodstavek"/>
        <w:keepNext/>
      </w:pPr>
      <w:r w:rsidRPr="00CC7C54">
        <w:rPr>
          <w:noProof/>
        </w:rPr>
        <w:drawing>
          <wp:inline distT="0" distB="0" distL="0" distR="0" wp14:anchorId="65EFF3E7" wp14:editId="0B77D680">
            <wp:extent cx="4933950" cy="1743075"/>
            <wp:effectExtent l="0" t="0" r="0" b="9525"/>
            <wp:docPr id="18806188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33950" cy="1743075"/>
                    </a:xfrm>
                    <a:prstGeom prst="rect">
                      <a:avLst/>
                    </a:prstGeom>
                    <a:noFill/>
                    <a:ln>
                      <a:noFill/>
                    </a:ln>
                  </pic:spPr>
                </pic:pic>
              </a:graphicData>
            </a:graphic>
          </wp:inline>
        </w:drawing>
      </w:r>
    </w:p>
    <w:p w14:paraId="536E0868" w14:textId="1DDD64F7" w:rsidR="005A6181" w:rsidRPr="00CC7C54" w:rsidRDefault="005A6181" w:rsidP="005A6181">
      <w:pPr>
        <w:pStyle w:val="Caption"/>
        <w:jc w:val="both"/>
      </w:pPr>
      <w:r w:rsidRPr="00CC7C54">
        <w:t xml:space="preserve">Slika </w:t>
      </w:r>
      <w:fldSimple w:instr=" SEQ Slika \* ARABIC ">
        <w:r w:rsidR="00F524B5">
          <w:rPr>
            <w:noProof/>
          </w:rPr>
          <w:t>6</w:t>
        </w:r>
      </w:fldSimple>
      <w:r w:rsidRPr="00CC7C54">
        <w:t>: Element uporabniškega vmesnika: Prikaz spomina – sprememba celice pri načinu pisanja v spomin</w:t>
      </w:r>
    </w:p>
    <w:p w14:paraId="19BE9B43" w14:textId="114D2377" w:rsidR="00466C3F" w:rsidRPr="00CC7C54" w:rsidRDefault="005A6181" w:rsidP="005D4B78">
      <w:pPr>
        <w:pStyle w:val="Navadenodstavek"/>
      </w:pPr>
      <w:r w:rsidRPr="00CC7C54">
        <w:t>Obstaja e</w:t>
      </w:r>
      <w:r w:rsidR="00446206" w:rsidRPr="00CC7C54">
        <w:t>nostavn</w:t>
      </w:r>
      <w:r w:rsidRPr="00CC7C54">
        <w:t>ejši prikaz spomina</w:t>
      </w:r>
      <w:r w:rsidR="00B71B9E" w:rsidRPr="00CC7C54">
        <w:t xml:space="preserve">, ki je uporaben ko je pomembno pozorno </w:t>
      </w:r>
      <w:r w:rsidR="0093056C" w:rsidRPr="00CC7C54">
        <w:t>spremljanje</w:t>
      </w:r>
      <w:r w:rsidR="00B71B9E" w:rsidRPr="00CC7C54">
        <w:t xml:space="preserve"> sprememb nekaj celic ali pa če je uporabniku privzeti prikaz spomina preveč zapleten</w:t>
      </w:r>
      <w:r w:rsidR="00446206" w:rsidRPr="00CC7C54">
        <w:t>.</w:t>
      </w:r>
      <w:r w:rsidR="00B71B9E" w:rsidRPr="00CC7C54">
        <w:t xml:space="preserve"> Inspiracijo za ta prikaz sem dobil iz </w:t>
      </w:r>
      <w:r w:rsidR="00E12E10" w:rsidRPr="00CC7C54">
        <w:t>prej omenjenega</w:t>
      </w:r>
      <w:r w:rsidR="00B71B9E" w:rsidRPr="00CC7C54">
        <w:t xml:space="preserve"> </w:t>
      </w:r>
      <w:proofErr w:type="spellStart"/>
      <w:r w:rsidR="00B71B9E" w:rsidRPr="00CC7C54">
        <w:t>emulatorja</w:t>
      </w:r>
      <w:proofErr w:type="spellEnd"/>
      <w:r w:rsidR="00B71B9E" w:rsidRPr="00CC7C54">
        <w:t xml:space="preserve"> »</w:t>
      </w:r>
      <w:r w:rsidR="00E12E10" w:rsidRPr="00CC7C54">
        <w:t>Motorola 6800 Simulator«. Le da v tistem primeru tak prikaz deluje bolj kot omejitev, saj je pregled nad razpršenimi variablami skoraj nemogoč.</w:t>
      </w:r>
      <w:r w:rsidR="00446206" w:rsidRPr="00CC7C54">
        <w:t xml:space="preserve"> V levem stolpcu je pomnilniški naslov, v desnem pa vrednost spomina na tem naslovu. Prikazani naslovi se spreminjajo s števcem, ki je na levi strani tabele.</w:t>
      </w:r>
    </w:p>
    <w:p w14:paraId="408A51AE" w14:textId="77777777" w:rsidR="00E12E10" w:rsidRPr="00CC7C54" w:rsidRDefault="00E12E10" w:rsidP="00E12E10">
      <w:pPr>
        <w:keepNext/>
        <w:widowControl/>
        <w:spacing w:after="160" w:line="259" w:lineRule="auto"/>
      </w:pPr>
      <w:r w:rsidRPr="00CC7C54">
        <w:rPr>
          <w:noProof/>
        </w:rPr>
        <w:drawing>
          <wp:inline distT="0" distB="0" distL="0" distR="0" wp14:anchorId="3A729886" wp14:editId="08AB3984">
            <wp:extent cx="5580380" cy="3239770"/>
            <wp:effectExtent l="0" t="0" r="1270" b="0"/>
            <wp:docPr id="14499821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0380" cy="3239770"/>
                    </a:xfrm>
                    <a:prstGeom prst="rect">
                      <a:avLst/>
                    </a:prstGeom>
                    <a:noFill/>
                    <a:ln>
                      <a:noFill/>
                    </a:ln>
                  </pic:spPr>
                </pic:pic>
              </a:graphicData>
            </a:graphic>
          </wp:inline>
        </w:drawing>
      </w:r>
    </w:p>
    <w:p w14:paraId="13E127A0" w14:textId="4D18F597" w:rsidR="00446206" w:rsidRPr="00CC7C54" w:rsidRDefault="00E12E10" w:rsidP="00CA26D9">
      <w:pPr>
        <w:pStyle w:val="Caption"/>
        <w:jc w:val="left"/>
      </w:pPr>
      <w:r w:rsidRPr="00CC7C54">
        <w:t xml:space="preserve">Slika </w:t>
      </w:r>
      <w:fldSimple w:instr=" SEQ Slika \* ARABIC ">
        <w:r w:rsidR="00F524B5">
          <w:rPr>
            <w:noProof/>
          </w:rPr>
          <w:t>7</w:t>
        </w:r>
      </w:fldSimple>
      <w:r w:rsidRPr="00CC7C54">
        <w:t>: Element uporabniškega vmesnika: Prikaz spomina – enostaven spomin</w:t>
      </w:r>
    </w:p>
    <w:p w14:paraId="1330471D" w14:textId="7A29BFB0" w:rsidR="009C7284" w:rsidRPr="00CC7C54" w:rsidRDefault="00834BB8" w:rsidP="00834BB8">
      <w:pPr>
        <w:pStyle w:val="Heading3"/>
      </w:pPr>
      <w:bookmarkStart w:id="25" w:name="_Toc156236635"/>
      <w:r w:rsidRPr="00CC7C54">
        <w:lastRenderedPageBreak/>
        <w:t>Registri</w:t>
      </w:r>
      <w:bookmarkEnd w:id="25"/>
    </w:p>
    <w:p w14:paraId="5B4F9A2C" w14:textId="4A05E30F" w:rsidR="00C4498C" w:rsidRPr="00CC7C54" w:rsidRDefault="005D4B78" w:rsidP="005D4B78">
      <w:pPr>
        <w:pStyle w:val="Navadenodstavek"/>
      </w:pPr>
      <w:r w:rsidRPr="00CC7C54">
        <w:t>Desno zgoraj je polje ki prikazuje vsebine registrov</w:t>
      </w:r>
      <w:r w:rsidR="0093056C" w:rsidRPr="00CC7C54">
        <w:t xml:space="preserve"> mikroprocesorja, hitrost trenutnega izvajanja, trenutni cikel ukaza in kontrole prekinitev. Vrednosti shranjene v registrih so privzeto prikazane v šestnajstiškem sistemu.</w:t>
      </w:r>
    </w:p>
    <w:p w14:paraId="03EF589B" w14:textId="77777777" w:rsidR="001A423C" w:rsidRPr="00CC7C54" w:rsidRDefault="0093056C" w:rsidP="001A423C">
      <w:pPr>
        <w:pStyle w:val="Navadenodstavek"/>
        <w:keepNext/>
      </w:pPr>
      <w:r w:rsidRPr="00CC7C54">
        <w:rPr>
          <w:noProof/>
        </w:rPr>
        <w:drawing>
          <wp:inline distT="0" distB="0" distL="0" distR="0" wp14:anchorId="763246DC" wp14:editId="01D556D8">
            <wp:extent cx="3496163" cy="2705478"/>
            <wp:effectExtent l="0" t="0" r="9525"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96163" cy="2705478"/>
                    </a:xfrm>
                    <a:prstGeom prst="rect">
                      <a:avLst/>
                    </a:prstGeom>
                  </pic:spPr>
                </pic:pic>
              </a:graphicData>
            </a:graphic>
          </wp:inline>
        </w:drawing>
      </w:r>
    </w:p>
    <w:p w14:paraId="317F8BED" w14:textId="647FE9FC" w:rsidR="00834BB8" w:rsidRPr="00CC7C54" w:rsidRDefault="001A423C" w:rsidP="001A423C">
      <w:pPr>
        <w:pStyle w:val="Caption"/>
        <w:jc w:val="both"/>
      </w:pPr>
      <w:r w:rsidRPr="00CC7C54">
        <w:t xml:space="preserve">Slika </w:t>
      </w:r>
      <w:fldSimple w:instr=" SEQ Slika \* ARABIC ">
        <w:r w:rsidR="00F524B5">
          <w:rPr>
            <w:noProof/>
          </w:rPr>
          <w:t>8</w:t>
        </w:r>
      </w:fldSimple>
      <w:r w:rsidRPr="00CC7C54">
        <w:t>: Element uporabniškega vmesnika: Prikaz registrov</w:t>
      </w:r>
    </w:p>
    <w:p w14:paraId="69D91990" w14:textId="11CF4540" w:rsidR="007342CF" w:rsidRPr="00CC7C54" w:rsidRDefault="00834BB8" w:rsidP="00834BB8">
      <w:pPr>
        <w:pStyle w:val="Heading3"/>
      </w:pPr>
      <w:bookmarkStart w:id="26" w:name="_Toc156236636"/>
      <w:r w:rsidRPr="00CC7C54">
        <w:t xml:space="preserve">Stran z </w:t>
      </w:r>
      <w:proofErr w:type="spellStart"/>
      <w:r w:rsidRPr="00CC7C54">
        <w:t>večmi</w:t>
      </w:r>
      <w:proofErr w:type="spellEnd"/>
      <w:r w:rsidRPr="00CC7C54">
        <w:t xml:space="preserve"> zavihki</w:t>
      </w:r>
      <w:bookmarkEnd w:id="26"/>
      <w:r w:rsidR="005D4B78" w:rsidRPr="00CC7C54">
        <w:t xml:space="preserve"> </w:t>
      </w:r>
    </w:p>
    <w:p w14:paraId="34D3613C" w14:textId="0FAF2346" w:rsidR="007342CF" w:rsidRPr="00CC7C54" w:rsidRDefault="005D4B78" w:rsidP="005D4B78">
      <w:pPr>
        <w:pStyle w:val="Navadenodstavek"/>
      </w:pPr>
      <w:r w:rsidRPr="00CC7C54">
        <w:t xml:space="preserve">Desno spodaj je </w:t>
      </w:r>
      <w:r w:rsidR="007342CF" w:rsidRPr="00CC7C54">
        <w:t xml:space="preserve">stran za izbiro </w:t>
      </w:r>
      <w:proofErr w:type="spellStart"/>
      <w:r w:rsidR="007342CF" w:rsidRPr="00CC7C54">
        <w:t>večih</w:t>
      </w:r>
      <w:proofErr w:type="spellEnd"/>
      <w:r w:rsidR="007342CF" w:rsidRPr="00CC7C54">
        <w:t xml:space="preserve"> zavihkov. </w:t>
      </w:r>
    </w:p>
    <w:p w14:paraId="1C6D86F1" w14:textId="14C7A8AE" w:rsidR="005D4B78" w:rsidRPr="00CC7C54" w:rsidRDefault="007342CF" w:rsidP="007342CF">
      <w:pPr>
        <w:pStyle w:val="Navadenodstavek"/>
        <w:numPr>
          <w:ilvl w:val="0"/>
          <w:numId w:val="6"/>
        </w:numPr>
      </w:pPr>
      <w:r w:rsidRPr="00CC7C54">
        <w:t>Prvi je okno</w:t>
      </w:r>
      <w:r w:rsidR="009961F7" w:rsidRPr="00CC7C54">
        <w:t xml:space="preserve"> konzole</w:t>
      </w:r>
      <w:r w:rsidRPr="00CC7C54">
        <w:t xml:space="preserve"> ki prikazuje napake, opozorila in informacije ki jih </w:t>
      </w:r>
      <w:proofErr w:type="spellStart"/>
      <w:r w:rsidRPr="00CC7C54">
        <w:t>emulator</w:t>
      </w:r>
      <w:proofErr w:type="spellEnd"/>
      <w:r w:rsidRPr="00CC7C54">
        <w:t xml:space="preserve"> posreduje uporabniku.</w:t>
      </w:r>
      <w:r w:rsidR="00066A88" w:rsidRPr="00CC7C54">
        <w:t xml:space="preserve"> </w:t>
      </w:r>
    </w:p>
    <w:p w14:paraId="3430F4CA" w14:textId="7AF06ACB" w:rsidR="00066A88" w:rsidRPr="00CC7C54" w:rsidRDefault="004B63BF" w:rsidP="00066A88">
      <w:pPr>
        <w:pStyle w:val="Navadenodstavek"/>
      </w:pPr>
      <w:r w:rsidRPr="00CC7C54">
        <w:rPr>
          <w:noProof/>
        </w:rPr>
        <mc:AlternateContent>
          <mc:Choice Requires="wps">
            <w:drawing>
              <wp:anchor distT="0" distB="0" distL="114300" distR="114300" simplePos="0" relativeHeight="251668480" behindDoc="1" locked="0" layoutInCell="1" allowOverlap="1" wp14:anchorId="743DE51B" wp14:editId="54EFCBA3">
                <wp:simplePos x="0" y="0"/>
                <wp:positionH relativeFrom="column">
                  <wp:posOffset>103505</wp:posOffset>
                </wp:positionH>
                <wp:positionV relativeFrom="paragraph">
                  <wp:posOffset>1069975</wp:posOffset>
                </wp:positionV>
                <wp:extent cx="3480435" cy="635"/>
                <wp:effectExtent l="0" t="0" r="0" b="0"/>
                <wp:wrapTight wrapText="bothSides">
                  <wp:wrapPolygon edited="0">
                    <wp:start x="0" y="0"/>
                    <wp:lineTo x="0" y="21600"/>
                    <wp:lineTo x="21600" y="21600"/>
                    <wp:lineTo x="21600" y="0"/>
                  </wp:wrapPolygon>
                </wp:wrapTight>
                <wp:docPr id="1498432966" name="Polje z besedilom 1"/>
                <wp:cNvGraphicFramePr/>
                <a:graphic xmlns:a="http://schemas.openxmlformats.org/drawingml/2006/main">
                  <a:graphicData uri="http://schemas.microsoft.com/office/word/2010/wordprocessingShape">
                    <wps:wsp>
                      <wps:cNvSpPr txBox="1"/>
                      <wps:spPr>
                        <a:xfrm>
                          <a:off x="0" y="0"/>
                          <a:ext cx="3480435" cy="635"/>
                        </a:xfrm>
                        <a:prstGeom prst="rect">
                          <a:avLst/>
                        </a:prstGeom>
                        <a:solidFill>
                          <a:prstClr val="white"/>
                        </a:solidFill>
                        <a:ln>
                          <a:noFill/>
                        </a:ln>
                      </wps:spPr>
                      <wps:txbx>
                        <w:txbxContent>
                          <w:p w14:paraId="52C8C312" w14:textId="0C60E132" w:rsidR="004B63BF" w:rsidRPr="001C54CE" w:rsidRDefault="004B63BF" w:rsidP="004B63BF">
                            <w:pPr>
                              <w:pStyle w:val="Caption"/>
                              <w:rPr>
                                <w:noProof/>
                                <w:sz w:val="24"/>
                              </w:rPr>
                            </w:pPr>
                            <w:r>
                              <w:t xml:space="preserve">Slika </w:t>
                            </w:r>
                            <w:fldSimple w:instr=" SEQ Slika \* ARABIC ">
                              <w:r w:rsidR="00F524B5">
                                <w:rPr>
                                  <w:noProof/>
                                </w:rPr>
                                <w:t>9</w:t>
                              </w:r>
                            </w:fldSimple>
                            <w:r>
                              <w:t xml:space="preserve">: </w:t>
                            </w:r>
                            <w:r w:rsidRPr="001A6FE6">
                              <w:t xml:space="preserve">Element uporabniškega vmesnika: </w:t>
                            </w:r>
                            <w:r>
                              <w:t>Konzola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3DE51B" id="Polje z besedilom 1" o:spid="_x0000_s1027" type="#_x0000_t202" style="position:absolute;left:0;text-align:left;margin-left:8.15pt;margin-top:84.25pt;width:274.0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" stroked="f">
                <v:textbox style="mso-fit-shape-to-text:t" inset="0,0,0,0">
                  <w:txbxContent>
                    <w:p w14:paraId="52C8C312" w14:textId="0C60E132" w:rsidR="004B63BF" w:rsidRPr="001C54CE" w:rsidRDefault="004B63BF" w:rsidP="004B63BF">
                      <w:pPr>
                        <w:pStyle w:val="Caption"/>
                        <w:rPr>
                          <w:noProof/>
                          <w:sz w:val="24"/>
                        </w:rPr>
                      </w:pPr>
                      <w:r>
                        <w:t xml:space="preserve">Slika </w:t>
                      </w:r>
                      <w:fldSimple w:instr=" SEQ Slika \* ARABIC ">
                        <w:r w:rsidR="00F524B5">
                          <w:rPr>
                            <w:noProof/>
                          </w:rPr>
                          <w:t>9</w:t>
                        </w:r>
                      </w:fldSimple>
                      <w:r>
                        <w:t xml:space="preserve">: </w:t>
                      </w:r>
                      <w:r w:rsidRPr="001A6FE6">
                        <w:t xml:space="preserve">Element uporabniškega vmesnika: </w:t>
                      </w:r>
                      <w:r>
                        <w:t>Konzola</w:t>
                      </w:r>
                    </w:p>
                  </w:txbxContent>
                </v:textbox>
                <w10:wrap type="tight"/>
              </v:shape>
            </w:pict>
          </mc:Fallback>
        </mc:AlternateContent>
      </w:r>
      <w:r w:rsidRPr="00CC7C54">
        <w:rPr>
          <w:noProof/>
        </w:rPr>
        <w:drawing>
          <wp:anchor distT="0" distB="0" distL="114300" distR="114300" simplePos="0" relativeHeight="251659264" behindDoc="1" locked="0" layoutInCell="1" allowOverlap="1" wp14:anchorId="2B68C290" wp14:editId="01E11241">
            <wp:simplePos x="0" y="0"/>
            <wp:positionH relativeFrom="column">
              <wp:posOffset>103505</wp:posOffset>
            </wp:positionH>
            <wp:positionV relativeFrom="paragraph">
              <wp:posOffset>12700</wp:posOffset>
            </wp:positionV>
            <wp:extent cx="3480435" cy="1000125"/>
            <wp:effectExtent l="0" t="0" r="5715" b="9525"/>
            <wp:wrapTight wrapText="bothSides">
              <wp:wrapPolygon edited="0">
                <wp:start x="0" y="0"/>
                <wp:lineTo x="0" y="21394"/>
                <wp:lineTo x="21517" y="21394"/>
                <wp:lineTo x="21517" y="0"/>
                <wp:lineTo x="0" y="0"/>
              </wp:wrapPolygon>
            </wp:wrapTight>
            <wp:docPr id="21294400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440069" name="Picture 1"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480435" cy="1000125"/>
                    </a:xfrm>
                    <a:prstGeom prst="rect">
                      <a:avLst/>
                    </a:prstGeom>
                  </pic:spPr>
                </pic:pic>
              </a:graphicData>
            </a:graphic>
            <wp14:sizeRelH relativeFrom="page">
              <wp14:pctWidth>0</wp14:pctWidth>
            </wp14:sizeRelH>
            <wp14:sizeRelV relativeFrom="page">
              <wp14:pctHeight>0</wp14:pctHeight>
            </wp14:sizeRelV>
          </wp:anchor>
        </w:drawing>
      </w:r>
    </w:p>
    <w:p w14:paraId="7B0F1913" w14:textId="1A0F4E41" w:rsidR="00066A88" w:rsidRPr="00CC7C54" w:rsidRDefault="00066A88" w:rsidP="00066A88">
      <w:pPr>
        <w:pStyle w:val="Navadenodstavek"/>
      </w:pPr>
    </w:p>
    <w:p w14:paraId="328F73A1" w14:textId="0B7DD439" w:rsidR="00066A88" w:rsidRPr="00CC7C54" w:rsidRDefault="00066A88" w:rsidP="00066A88">
      <w:pPr>
        <w:pStyle w:val="Navadenodstavek"/>
      </w:pPr>
    </w:p>
    <w:p w14:paraId="6E11B1AD" w14:textId="77777777" w:rsidR="004B63BF" w:rsidRPr="00CC7C54" w:rsidRDefault="004B63BF" w:rsidP="004B63BF">
      <w:pPr>
        <w:widowControl/>
        <w:spacing w:after="160" w:line="259" w:lineRule="auto"/>
      </w:pPr>
    </w:p>
    <w:p w14:paraId="5CC65E5D" w14:textId="1E744898" w:rsidR="004B63BF" w:rsidRPr="00CC7C54" w:rsidRDefault="004B63BF" w:rsidP="004B63BF">
      <w:pPr>
        <w:widowControl/>
        <w:spacing w:after="160" w:line="259" w:lineRule="auto"/>
      </w:pPr>
      <w:r w:rsidRPr="00CC7C54">
        <w:br w:type="page"/>
      </w:r>
    </w:p>
    <w:p w14:paraId="46355B58" w14:textId="77777777" w:rsidR="00B42D10" w:rsidRPr="00CC7C54" w:rsidRDefault="007342CF" w:rsidP="00B42D10">
      <w:pPr>
        <w:pStyle w:val="Navadenodstavek"/>
        <w:numPr>
          <w:ilvl w:val="0"/>
          <w:numId w:val="6"/>
        </w:numPr>
      </w:pPr>
      <w:r w:rsidRPr="00CC7C54">
        <w:lastRenderedPageBreak/>
        <w:t>Drugi vsebuje orodja za odpravljanje napak</w:t>
      </w:r>
      <w:r w:rsidR="0093056C" w:rsidRPr="00CC7C54">
        <w:t xml:space="preserve"> kode</w:t>
      </w:r>
      <w:r w:rsidR="00B42D10" w:rsidRPr="00CC7C54">
        <w:t>(</w:t>
      </w:r>
      <w:proofErr w:type="spellStart"/>
      <w:r w:rsidR="00B42D10" w:rsidRPr="00CC7C54">
        <w:t>razhroščevanje</w:t>
      </w:r>
      <w:proofErr w:type="spellEnd"/>
      <w:r w:rsidR="00B42D10" w:rsidRPr="00CC7C54">
        <w:t>)</w:t>
      </w:r>
      <w:r w:rsidR="0093056C" w:rsidRPr="00CC7C54">
        <w:t>.</w:t>
      </w:r>
      <w:r w:rsidRPr="00CC7C54">
        <w:t xml:space="preserve"> </w:t>
      </w:r>
      <w:r w:rsidR="0093056C" w:rsidRPr="00CC7C54">
        <w:t>V</w:t>
      </w:r>
      <w:r w:rsidRPr="00CC7C54">
        <w:t>sebuje prevajalnik številskih sistemov ter sistem prelomnih točk</w:t>
      </w:r>
      <w:r w:rsidR="0093056C" w:rsidRPr="00CC7C54">
        <w:t>,</w:t>
      </w:r>
      <w:r w:rsidRPr="00CC7C54">
        <w:t xml:space="preserve"> ki </w:t>
      </w:r>
      <w:r w:rsidR="0093056C" w:rsidRPr="00CC7C54">
        <w:t xml:space="preserve">uporabniku </w:t>
      </w:r>
      <w:r w:rsidRPr="00CC7C54">
        <w:t>omogočajo samodejno ustavljanje izvajanja ukazov ob določenem dogodku ali pogoju. Na primer, program se lahko ustavi če po kateri register vseboval zaželeno vrednost, lahko se ustavi na določeni vrstici/ukazu ali pa, ko neka celica v spominu vsebuje zaželeno vrednos</w:t>
      </w:r>
      <w:r w:rsidR="00066A88" w:rsidRPr="00CC7C54">
        <w:t>t.</w:t>
      </w:r>
    </w:p>
    <w:p w14:paraId="3AC56677" w14:textId="792B4F4B" w:rsidR="00B42D10" w:rsidRPr="00CC7C54" w:rsidRDefault="00B42D10" w:rsidP="00B42D10">
      <w:pPr>
        <w:pStyle w:val="Navadenodstavek"/>
      </w:pPr>
      <w:r w:rsidRPr="00CC7C54">
        <w:rPr>
          <w:noProof/>
        </w:rPr>
        <mc:AlternateContent>
          <mc:Choice Requires="wps">
            <w:drawing>
              <wp:anchor distT="0" distB="0" distL="114300" distR="114300" simplePos="0" relativeHeight="251670528" behindDoc="0" locked="0" layoutInCell="1" allowOverlap="1" wp14:anchorId="56ED2C59" wp14:editId="2EE0C608">
                <wp:simplePos x="0" y="0"/>
                <wp:positionH relativeFrom="column">
                  <wp:posOffset>3081655</wp:posOffset>
                </wp:positionH>
                <wp:positionV relativeFrom="paragraph">
                  <wp:posOffset>10795</wp:posOffset>
                </wp:positionV>
                <wp:extent cx="1057275" cy="2733675"/>
                <wp:effectExtent l="0" t="0" r="9525" b="9525"/>
                <wp:wrapSquare wrapText="bothSides"/>
                <wp:docPr id="1004574943" name="Polje z besedilom 1"/>
                <wp:cNvGraphicFramePr/>
                <a:graphic xmlns:a="http://schemas.openxmlformats.org/drawingml/2006/main">
                  <a:graphicData uri="http://schemas.microsoft.com/office/word/2010/wordprocessingShape">
                    <wps:wsp>
                      <wps:cNvSpPr txBox="1"/>
                      <wps:spPr>
                        <a:xfrm>
                          <a:off x="0" y="0"/>
                          <a:ext cx="1057275" cy="2733675"/>
                        </a:xfrm>
                        <a:prstGeom prst="rect">
                          <a:avLst/>
                        </a:prstGeom>
                        <a:solidFill>
                          <a:prstClr val="white"/>
                        </a:solidFill>
                        <a:ln>
                          <a:noFill/>
                        </a:ln>
                      </wps:spPr>
                      <wps:txbx>
                        <w:txbxContent>
                          <w:p w14:paraId="6217E25E" w14:textId="0E5C4DC4" w:rsidR="004B63BF" w:rsidRPr="005A2E80" w:rsidRDefault="004B63BF" w:rsidP="004B63BF">
                            <w:pPr>
                              <w:pStyle w:val="Caption"/>
                              <w:rPr>
                                <w:noProof/>
                                <w:sz w:val="24"/>
                              </w:rPr>
                            </w:pPr>
                            <w:r>
                              <w:t xml:space="preserve">Slika </w:t>
                            </w:r>
                            <w:fldSimple w:instr=" SEQ Slika \* ARABIC ">
                              <w:r w:rsidR="00F524B5">
                                <w:rPr>
                                  <w:noProof/>
                                </w:rPr>
                                <w:t>10</w:t>
                              </w:r>
                            </w:fldSimple>
                            <w:r>
                              <w:t>:</w:t>
                            </w:r>
                            <w:r w:rsidRPr="004B63BF">
                              <w:t xml:space="preserve"> </w:t>
                            </w:r>
                            <w:r w:rsidRPr="001A6FE6">
                              <w:t xml:space="preserve">Element uporabniškega vmesnika: </w:t>
                            </w:r>
                            <w:r>
                              <w:t>Razhroščevalna orodja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ED2C59" id="_x0000_s1028" type="#_x0000_t202" style="position:absolute;left:0;text-align:left;margin-left:242.65pt;margin-top:.85pt;width:83.25pt;height:215.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" stroked="f">
                <v:textbox inset="0,0,0,0">
                  <w:txbxContent>
                    <w:p w14:paraId="6217E25E" w14:textId="0E5C4DC4" w:rsidR="004B63BF" w:rsidRPr="005A2E80" w:rsidRDefault="004B63BF" w:rsidP="004B63BF">
                      <w:pPr>
                        <w:pStyle w:val="Caption"/>
                        <w:rPr>
                          <w:noProof/>
                          <w:sz w:val="24"/>
                        </w:rPr>
                      </w:pPr>
                      <w:r>
                        <w:t xml:space="preserve">Slika </w:t>
                      </w:r>
                      <w:fldSimple w:instr=" SEQ Slika \* ARABIC ">
                        <w:r w:rsidR="00F524B5">
                          <w:rPr>
                            <w:noProof/>
                          </w:rPr>
                          <w:t>10</w:t>
                        </w:r>
                      </w:fldSimple>
                      <w:r>
                        <w:t>:</w:t>
                      </w:r>
                      <w:r w:rsidRPr="004B63BF">
                        <w:t xml:space="preserve"> </w:t>
                      </w:r>
                      <w:r w:rsidRPr="001A6FE6">
                        <w:t xml:space="preserve">Element uporabniškega vmesnika: </w:t>
                      </w:r>
                      <w:r>
                        <w:t>Razhroščevalna orodja</w:t>
                      </w:r>
                    </w:p>
                  </w:txbxContent>
                </v:textbox>
                <w10:wrap type="square"/>
              </v:shape>
            </w:pict>
          </mc:Fallback>
        </mc:AlternateContent>
      </w:r>
      <w:r w:rsidRPr="00CC7C54">
        <w:rPr>
          <w:noProof/>
        </w:rPr>
        <w:drawing>
          <wp:anchor distT="0" distB="0" distL="114300" distR="114300" simplePos="0" relativeHeight="251666432" behindDoc="0" locked="0" layoutInCell="1" allowOverlap="1" wp14:anchorId="654388E9" wp14:editId="26554FAD">
            <wp:simplePos x="0" y="0"/>
            <wp:positionH relativeFrom="margin">
              <wp:posOffset>443865</wp:posOffset>
            </wp:positionH>
            <wp:positionV relativeFrom="paragraph">
              <wp:posOffset>10160</wp:posOffset>
            </wp:positionV>
            <wp:extent cx="2600960" cy="2757170"/>
            <wp:effectExtent l="0" t="0" r="8890" b="5080"/>
            <wp:wrapSquare wrapText="bothSides"/>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600960" cy="2757170"/>
                    </a:xfrm>
                    <a:prstGeom prst="rect">
                      <a:avLst/>
                    </a:prstGeom>
                  </pic:spPr>
                </pic:pic>
              </a:graphicData>
            </a:graphic>
            <wp14:sizeRelH relativeFrom="margin">
              <wp14:pctWidth>0</wp14:pctWidth>
            </wp14:sizeRelH>
            <wp14:sizeRelV relativeFrom="margin">
              <wp14:pctHeight>0</wp14:pctHeight>
            </wp14:sizeRelV>
          </wp:anchor>
        </w:drawing>
      </w:r>
    </w:p>
    <w:p w14:paraId="7E82CCD2" w14:textId="2F4F0C34" w:rsidR="00B42D10" w:rsidRPr="00CC7C54" w:rsidRDefault="00B42D10" w:rsidP="00B42D10">
      <w:pPr>
        <w:pStyle w:val="Navadenodstavek"/>
      </w:pPr>
    </w:p>
    <w:p w14:paraId="2B79ED90" w14:textId="005D48D0" w:rsidR="00B42D10" w:rsidRPr="00CC7C54" w:rsidRDefault="00B42D10" w:rsidP="00B42D10">
      <w:pPr>
        <w:pStyle w:val="Navadenodstavek"/>
      </w:pPr>
    </w:p>
    <w:p w14:paraId="08EDDF43" w14:textId="77777777" w:rsidR="00B42D10" w:rsidRPr="00CC7C54" w:rsidRDefault="00B42D10" w:rsidP="00B42D10">
      <w:pPr>
        <w:pStyle w:val="Navadenodstavek"/>
      </w:pPr>
    </w:p>
    <w:p w14:paraId="55315498" w14:textId="28ECAC6E" w:rsidR="00B42D10" w:rsidRPr="00CC7C54" w:rsidRDefault="00B42D10" w:rsidP="00B42D10">
      <w:pPr>
        <w:pStyle w:val="Navadenodstavek"/>
      </w:pPr>
    </w:p>
    <w:p w14:paraId="3EAD9F34" w14:textId="77777777" w:rsidR="00B42D10" w:rsidRPr="00CC7C54" w:rsidRDefault="00B42D10" w:rsidP="00B42D10">
      <w:pPr>
        <w:pStyle w:val="Navadenodstavek"/>
      </w:pPr>
    </w:p>
    <w:p w14:paraId="079E43A5" w14:textId="15ED677A" w:rsidR="00B42D10" w:rsidRPr="00CC7C54" w:rsidRDefault="00B42D10" w:rsidP="00B42D10">
      <w:pPr>
        <w:pStyle w:val="Navadenodstavek"/>
      </w:pPr>
    </w:p>
    <w:p w14:paraId="54BCD8A1" w14:textId="77777777" w:rsidR="00B42D10" w:rsidRPr="00CC7C54" w:rsidRDefault="00B42D10" w:rsidP="00B42D10">
      <w:pPr>
        <w:pStyle w:val="Navadenodstavek"/>
      </w:pPr>
    </w:p>
    <w:p w14:paraId="127E39E1" w14:textId="77777777" w:rsidR="00B42D10" w:rsidRPr="00CC7C54" w:rsidRDefault="00B42D10" w:rsidP="00B42D10">
      <w:pPr>
        <w:pStyle w:val="Navadenodstavek"/>
      </w:pPr>
    </w:p>
    <w:p w14:paraId="38FDCE4B" w14:textId="77777777" w:rsidR="00B42D10" w:rsidRPr="00CC7C54" w:rsidRDefault="00B42D10" w:rsidP="00B42D10">
      <w:pPr>
        <w:pStyle w:val="Navadenodstavek"/>
        <w:ind w:left="720"/>
      </w:pPr>
    </w:p>
    <w:p w14:paraId="18E75588" w14:textId="0D8DF22D" w:rsidR="00361481" w:rsidRPr="00CC7C54" w:rsidRDefault="007342CF" w:rsidP="009961F7">
      <w:pPr>
        <w:pStyle w:val="Navadenodstavek"/>
        <w:numPr>
          <w:ilvl w:val="0"/>
          <w:numId w:val="6"/>
        </w:numPr>
      </w:pPr>
      <w:r w:rsidRPr="00CC7C54">
        <w:t xml:space="preserve">Tretji vsebuje večino nastavitev </w:t>
      </w:r>
      <w:proofErr w:type="spellStart"/>
      <w:r w:rsidRPr="00CC7C54">
        <w:t>emulatorja</w:t>
      </w:r>
      <w:proofErr w:type="spellEnd"/>
      <w:r w:rsidR="009961F7" w:rsidRPr="00CC7C54">
        <w:t xml:space="preserve">. </w:t>
      </w:r>
      <w:r w:rsidR="00361481" w:rsidRPr="00CC7C54">
        <w:t xml:space="preserve">Možne nastavitve so: </w:t>
      </w:r>
    </w:p>
    <w:p w14:paraId="57573CCA" w14:textId="6B525A61" w:rsidR="00361481" w:rsidRPr="00CC7C54" w:rsidRDefault="00BB581F" w:rsidP="00BB581F">
      <w:pPr>
        <w:pStyle w:val="Navadenodstavek"/>
        <w:numPr>
          <w:ilvl w:val="1"/>
          <w:numId w:val="6"/>
        </w:numPr>
      </w:pPr>
      <w:r w:rsidRPr="00CC7C54">
        <w:t xml:space="preserve">Vklop nastavitve »napredne informacije kode« bo v števcu vrstic izpisal vse bajte v katere se ukaz na ustrezni vrstici sestavi ločene z dvopičjem. </w:t>
      </w:r>
    </w:p>
    <w:p w14:paraId="1E9121FA" w14:textId="7F87165D" w:rsidR="00361481" w:rsidRPr="00CC7C54" w:rsidRDefault="008450F8" w:rsidP="00361481">
      <w:pPr>
        <w:pStyle w:val="Navadenodstavek"/>
        <w:numPr>
          <w:ilvl w:val="1"/>
          <w:numId w:val="6"/>
        </w:numPr>
      </w:pPr>
      <w:r w:rsidRPr="00CC7C54">
        <w:t>N</w:t>
      </w:r>
      <w:r w:rsidR="009961F7" w:rsidRPr="00CC7C54">
        <w:t>astavitev</w:t>
      </w:r>
      <w:r w:rsidR="00361481" w:rsidRPr="00CC7C54">
        <w:t>,</w:t>
      </w:r>
      <w:r w:rsidR="00A63F70" w:rsidRPr="00CC7C54">
        <w:t xml:space="preserve"> </w:t>
      </w:r>
      <w:r w:rsidR="009961F7" w:rsidRPr="00CC7C54">
        <w:t>ki določa v kakšnem številskem sistemu bodo napisane vrednosti registrov</w:t>
      </w:r>
      <w:r w:rsidR="00A63F70" w:rsidRPr="00CC7C54">
        <w:t xml:space="preserve"> in spominskih celic</w:t>
      </w:r>
      <w:r w:rsidRPr="00CC7C54">
        <w:t>.</w:t>
      </w:r>
    </w:p>
    <w:p w14:paraId="358C6160" w14:textId="7294AE86" w:rsidR="00361481" w:rsidRPr="00CC7C54" w:rsidRDefault="008450F8" w:rsidP="00361481">
      <w:pPr>
        <w:pStyle w:val="Navadenodstavek"/>
        <w:numPr>
          <w:ilvl w:val="1"/>
          <w:numId w:val="6"/>
        </w:numPr>
      </w:pPr>
      <w:r w:rsidRPr="00CC7C54">
        <w:t>N</w:t>
      </w:r>
      <w:r w:rsidR="009961F7" w:rsidRPr="00CC7C54">
        <w:t>astavitev</w:t>
      </w:r>
      <w:r w:rsidR="00361481" w:rsidRPr="00CC7C54">
        <w:t>,</w:t>
      </w:r>
      <w:r w:rsidR="009961F7" w:rsidRPr="00CC7C54">
        <w:t xml:space="preserve"> ki določa če bodo ukazi samodejno </w:t>
      </w:r>
      <w:r w:rsidR="00A63F70" w:rsidRPr="00CC7C54">
        <w:t xml:space="preserve">znova </w:t>
      </w:r>
      <w:r w:rsidR="009961F7" w:rsidRPr="00CC7C54">
        <w:t>sestavljeni ko je program zagnan po spremembi ukazov</w:t>
      </w:r>
      <w:r w:rsidRPr="00CC7C54">
        <w:t>.</w:t>
      </w:r>
    </w:p>
    <w:p w14:paraId="62AC835D" w14:textId="0A0BE832" w:rsidR="00361481" w:rsidRPr="00CC7C54" w:rsidRDefault="008450F8" w:rsidP="00361481">
      <w:pPr>
        <w:pStyle w:val="Navadenodstavek"/>
        <w:numPr>
          <w:ilvl w:val="1"/>
          <w:numId w:val="6"/>
        </w:numPr>
      </w:pPr>
      <w:r w:rsidRPr="00CC7C54">
        <w:t>N</w:t>
      </w:r>
      <w:r w:rsidR="009961F7" w:rsidRPr="00CC7C54">
        <w:t>astavitev</w:t>
      </w:r>
      <w:r w:rsidR="00361481" w:rsidRPr="00CC7C54">
        <w:t>,</w:t>
      </w:r>
      <w:r w:rsidR="009961F7" w:rsidRPr="00CC7C54">
        <w:t xml:space="preserve"> ki določa če bo se </w:t>
      </w:r>
      <w:proofErr w:type="spellStart"/>
      <w:r w:rsidR="009961F7" w:rsidRPr="00CC7C54">
        <w:t>emulator</w:t>
      </w:r>
      <w:proofErr w:type="spellEnd"/>
      <w:r w:rsidR="009961F7" w:rsidRPr="00CC7C54">
        <w:t xml:space="preserve"> samodejno ponastavil na stanje pred zadnjim izvrševanjem</w:t>
      </w:r>
      <w:r w:rsidRPr="00CC7C54">
        <w:t>.</w:t>
      </w:r>
    </w:p>
    <w:p w14:paraId="4279230B" w14:textId="06E7C641" w:rsidR="009961F7" w:rsidRPr="00CC7C54" w:rsidRDefault="008450F8" w:rsidP="00361481">
      <w:pPr>
        <w:pStyle w:val="Navadenodstavek"/>
        <w:numPr>
          <w:ilvl w:val="1"/>
          <w:numId w:val="6"/>
        </w:numPr>
      </w:pPr>
      <w:r w:rsidRPr="00CC7C54">
        <w:t>N</w:t>
      </w:r>
      <w:r w:rsidR="00361481" w:rsidRPr="00CC7C54">
        <w:t>astavitev, ki določa, ali se procesor ravna po ciklični hitrosti ukazov in izvaja z določenim številom ciklov na sekundo ali pa sledi uporabnikovi nastavitvi ukazov na sekundo, pri čemer ciklična hitrost ni upoštevana</w:t>
      </w:r>
      <w:r w:rsidRPr="00CC7C54">
        <w:t>.</w:t>
      </w:r>
    </w:p>
    <w:p w14:paraId="4CB56DD8" w14:textId="3A3FB20D" w:rsidR="00A63F70" w:rsidRPr="00CC7C54" w:rsidRDefault="00A63F70" w:rsidP="00361481">
      <w:pPr>
        <w:pStyle w:val="Navadenodstavek"/>
        <w:numPr>
          <w:ilvl w:val="1"/>
          <w:numId w:val="6"/>
        </w:numPr>
      </w:pPr>
      <w:r w:rsidRPr="00CC7C54">
        <w:t xml:space="preserve">Nastavitev, ki </w:t>
      </w:r>
      <w:proofErr w:type="spellStart"/>
      <w:r w:rsidRPr="00CC7C54">
        <w:t>emulatorju</w:t>
      </w:r>
      <w:proofErr w:type="spellEnd"/>
      <w:r w:rsidRPr="00CC7C54">
        <w:t xml:space="preserve"> pove, da se v primeru neznanega ukaza ne ustavi temveč poveča programski števec za 1 in nadaljuje z izvajanem. Ko ta nastavitev ni označena bo </w:t>
      </w:r>
      <w:proofErr w:type="spellStart"/>
      <w:r w:rsidRPr="00CC7C54">
        <w:t>emulator</w:t>
      </w:r>
      <w:proofErr w:type="spellEnd"/>
      <w:r w:rsidRPr="00CC7C54">
        <w:t xml:space="preserve"> ob neznanem ukazu ustavil samodejno izvajanje.</w:t>
      </w:r>
    </w:p>
    <w:p w14:paraId="2D9E1695" w14:textId="5FC4A632" w:rsidR="00A63F70" w:rsidRPr="00CC7C54" w:rsidRDefault="00BB581F" w:rsidP="00361481">
      <w:pPr>
        <w:pStyle w:val="Navadenodstavek"/>
        <w:numPr>
          <w:ilvl w:val="1"/>
          <w:numId w:val="6"/>
        </w:numPr>
      </w:pPr>
      <w:r w:rsidRPr="00CC7C54">
        <w:t>Če je nastavitev »IRQ ob vsakem pritisku gumba« vključena, bo</w:t>
      </w:r>
      <w:r w:rsidR="00AD53CD" w:rsidRPr="00CC7C54">
        <w:t xml:space="preserve"> vsak vnos s tipkovnice na zaslon klical IRQ prekinitev. Če pa je ta nastavitev izklopljena </w:t>
      </w:r>
      <w:r w:rsidR="00AD53CD" w:rsidRPr="00CC7C54">
        <w:lastRenderedPageBreak/>
        <w:t>pa bo IRQ bil klican po pritisku gumba samo če je procesor v stanju čakanja na odziv na WAI ukaz.</w:t>
      </w:r>
    </w:p>
    <w:p w14:paraId="78C98767" w14:textId="15ECB6BC" w:rsidR="00361481" w:rsidRPr="00CC7C54" w:rsidRDefault="008450F8" w:rsidP="00361481">
      <w:pPr>
        <w:pStyle w:val="Navadenodstavek"/>
        <w:numPr>
          <w:ilvl w:val="1"/>
          <w:numId w:val="6"/>
        </w:numPr>
      </w:pPr>
      <w:r w:rsidRPr="00CC7C54">
        <w:t>N</w:t>
      </w:r>
      <w:r w:rsidR="00361481" w:rsidRPr="00CC7C54">
        <w:t>astavitev, ki določa če bo uporabniku prikazan standardni prikaz spomina ki ima 16 pomnilniških naslovov in njihovih vrednosti v eni vrstici, ali enostavnejši prikaz ki prikazuje 20 poljubnih zaporednih pomnilniških naslovov in vrednosti katere vsebujejo</w:t>
      </w:r>
      <w:r w:rsidRPr="00CC7C54">
        <w:t>.</w:t>
      </w:r>
    </w:p>
    <w:p w14:paraId="6623CD1A" w14:textId="1BF8F625" w:rsidR="00361481" w:rsidRPr="00CC7C54" w:rsidRDefault="008450F8" w:rsidP="00361481">
      <w:pPr>
        <w:pStyle w:val="Navadenodstavek"/>
        <w:numPr>
          <w:ilvl w:val="1"/>
          <w:numId w:val="6"/>
        </w:numPr>
      </w:pPr>
      <w:r w:rsidRPr="00CC7C54">
        <w:t>N</w:t>
      </w:r>
      <w:r w:rsidR="00361481" w:rsidRPr="00CC7C54">
        <w:t xml:space="preserve">astavitev, ki omogoča nastavljanje delovanja </w:t>
      </w:r>
      <w:proofErr w:type="spellStart"/>
      <w:r w:rsidR="00361481" w:rsidRPr="00CC7C54">
        <w:t>emulatora</w:t>
      </w:r>
      <w:proofErr w:type="spellEnd"/>
      <w:r w:rsidR="00361481" w:rsidRPr="00CC7C54">
        <w:t xml:space="preserve"> med</w:t>
      </w:r>
      <w:r w:rsidR="007232ED" w:rsidRPr="00CC7C54">
        <w:t xml:space="preserve"> pisanjem kode ter neposredno v spomin, to posledično tudi določa če bo </w:t>
      </w:r>
      <w:proofErr w:type="spellStart"/>
      <w:r w:rsidR="007232ED" w:rsidRPr="00CC7C54">
        <w:t>emulator</w:t>
      </w:r>
      <w:proofErr w:type="spellEnd"/>
      <w:r w:rsidR="007232ED" w:rsidRPr="00CC7C54">
        <w:t xml:space="preserve"> kodo ali ukaze</w:t>
      </w:r>
      <w:r w:rsidR="00361481" w:rsidRPr="00CC7C54">
        <w:t xml:space="preserve"> sestavlja</w:t>
      </w:r>
      <w:r w:rsidR="007232ED" w:rsidRPr="00CC7C54">
        <w:t xml:space="preserve">l </w:t>
      </w:r>
      <w:r w:rsidR="00361481" w:rsidRPr="00CC7C54">
        <w:t>ali razstavlja</w:t>
      </w:r>
      <w:r w:rsidR="007232ED" w:rsidRPr="00CC7C54">
        <w:t>l</w:t>
      </w:r>
      <w:r w:rsidR="006662A2" w:rsidRPr="00CC7C54">
        <w:t xml:space="preserve">. Na spodnjem delu glavnega okna se pojavi gumb ki prikazuje trenutni način delovanja </w:t>
      </w:r>
      <w:proofErr w:type="spellStart"/>
      <w:r w:rsidR="006662A2" w:rsidRPr="00CC7C54">
        <w:t>emulatorja</w:t>
      </w:r>
      <w:proofErr w:type="spellEnd"/>
      <w:r w:rsidR="006662A2" w:rsidRPr="00CC7C54">
        <w:t xml:space="preserve"> ter ponuja uporabniku da ga zamenja. Privzeta nastavitev je da deluje na način sestavljanja, to je da uporabnik piše ukaze v </w:t>
      </w:r>
      <w:proofErr w:type="spellStart"/>
      <w:r w:rsidR="006662A2" w:rsidRPr="00CC7C54">
        <w:t>assemblyu</w:t>
      </w:r>
      <w:proofErr w:type="spellEnd"/>
      <w:r w:rsidR="006662A2" w:rsidRPr="00CC7C54">
        <w:t xml:space="preserve"> ter jih prevajalec sestavi v strojno kodo, druga nastavitev je način razstavljanja, takrat je uporabniku omogočeno spreminjanje strojne kode ter razstavljanje spomina, to je da se strojna koda v spominu prevede v </w:t>
      </w:r>
      <w:proofErr w:type="spellStart"/>
      <w:r w:rsidR="006662A2" w:rsidRPr="00CC7C54">
        <w:t>assembly</w:t>
      </w:r>
      <w:proofErr w:type="spellEnd"/>
      <w:r w:rsidR="006662A2" w:rsidRPr="00CC7C54">
        <w:t xml:space="preserve"> ukaze ki se bodo izpisali v polju za </w:t>
      </w:r>
      <w:proofErr w:type="spellStart"/>
      <w:r w:rsidR="006662A2" w:rsidRPr="00CC7C54">
        <w:t>assembly</w:t>
      </w:r>
      <w:proofErr w:type="spellEnd"/>
      <w:r w:rsidR="006662A2" w:rsidRPr="00CC7C54">
        <w:t xml:space="preserve"> program</w:t>
      </w:r>
      <w:r w:rsidRPr="00CC7C54">
        <w:t>.</w:t>
      </w:r>
    </w:p>
    <w:p w14:paraId="6E85E3D7" w14:textId="0B259FF0" w:rsidR="006662A2" w:rsidRPr="00CC7C54" w:rsidRDefault="008450F8" w:rsidP="00361481">
      <w:pPr>
        <w:pStyle w:val="Navadenodstavek"/>
        <w:numPr>
          <w:ilvl w:val="1"/>
          <w:numId w:val="6"/>
        </w:numPr>
      </w:pPr>
      <w:r w:rsidRPr="00CC7C54">
        <w:t>N</w:t>
      </w:r>
      <w:r w:rsidR="006662A2" w:rsidRPr="00CC7C54">
        <w:t xml:space="preserve">astavitvi za samodejno premikanje polja </w:t>
      </w:r>
      <w:r w:rsidR="00A63F70" w:rsidRPr="00CC7C54">
        <w:t xml:space="preserve">za vpis kode </w:t>
      </w:r>
      <w:r w:rsidR="006662A2" w:rsidRPr="00CC7C54">
        <w:t>na ukaz kateri se trenutno izvršuje</w:t>
      </w:r>
      <w:r w:rsidRPr="00CC7C54">
        <w:t>.</w:t>
      </w:r>
    </w:p>
    <w:p w14:paraId="775EDD5D" w14:textId="55A1E38E" w:rsidR="00066A88" w:rsidRPr="00CC7C54" w:rsidRDefault="008450F8" w:rsidP="00A63F70">
      <w:pPr>
        <w:pStyle w:val="Navadenodstavek"/>
        <w:numPr>
          <w:ilvl w:val="1"/>
          <w:numId w:val="6"/>
        </w:numPr>
      </w:pPr>
      <w:r w:rsidRPr="00CC7C54">
        <w:t>N</w:t>
      </w:r>
      <w:r w:rsidR="006662A2" w:rsidRPr="00CC7C54">
        <w:t>astavitev, ki določa kje bo prikazan zaslon. Če je nastavitev nastavljena na »glavno okno« bo zaslon prikazan na glavnem oknu med polju za spomin in polju registrov, ko bo ta imel zadosti prostora, oziroma ko bo glavno okno dovolj široko. Če je nastavitev nastavljena na »zunanje okno«, bo zaslon prikazan zunaj glavnega okna v obliki okna za dialog.</w:t>
      </w:r>
    </w:p>
    <w:p w14:paraId="7309E081" w14:textId="77777777" w:rsidR="00376A3B" w:rsidRPr="00CC7C54" w:rsidRDefault="006662A2" w:rsidP="00FE2824">
      <w:pPr>
        <w:pStyle w:val="Navadenodstavek"/>
        <w:numPr>
          <w:ilvl w:val="0"/>
          <w:numId w:val="6"/>
        </w:numPr>
      </w:pPr>
      <w:r w:rsidRPr="00CC7C54">
        <w:t xml:space="preserve">Četrti zavihek vsebuje opis in navodila za uporabo </w:t>
      </w:r>
      <w:proofErr w:type="spellStart"/>
      <w:r w:rsidRPr="00CC7C54">
        <w:t>emulatorja</w:t>
      </w:r>
      <w:proofErr w:type="spellEnd"/>
      <w:r w:rsidR="00066A88" w:rsidRPr="00CC7C54">
        <w:t>.</w:t>
      </w:r>
      <w:r w:rsidR="00376A3B" w:rsidRPr="00CC7C54">
        <w:t xml:space="preserve"> </w:t>
      </w:r>
    </w:p>
    <w:p w14:paraId="37FF4CA8" w14:textId="0F96EACF" w:rsidR="00376A3B" w:rsidRPr="00CC7C54" w:rsidRDefault="00376A3B" w:rsidP="00376A3B">
      <w:pPr>
        <w:pStyle w:val="Navadenodstavek"/>
        <w:keepNext/>
        <w:ind w:left="720"/>
      </w:pPr>
      <w:r w:rsidRPr="00CC7C54">
        <w:rPr>
          <w:noProof/>
        </w:rPr>
        <mc:AlternateContent>
          <mc:Choice Requires="wps">
            <w:drawing>
              <wp:anchor distT="0" distB="0" distL="114300" distR="114300" simplePos="0" relativeHeight="251673600" behindDoc="0" locked="0" layoutInCell="1" allowOverlap="1" wp14:anchorId="2BBACCE2" wp14:editId="23AEBF9B">
                <wp:simplePos x="0" y="0"/>
                <wp:positionH relativeFrom="column">
                  <wp:posOffset>453390</wp:posOffset>
                </wp:positionH>
                <wp:positionV relativeFrom="paragraph">
                  <wp:posOffset>1133475</wp:posOffset>
                </wp:positionV>
                <wp:extent cx="4352925" cy="635"/>
                <wp:effectExtent l="0" t="0" r="0" b="0"/>
                <wp:wrapSquare wrapText="bothSides"/>
                <wp:docPr id="642258653" name="Polje z besedilom 1"/>
                <wp:cNvGraphicFramePr/>
                <a:graphic xmlns:a="http://schemas.openxmlformats.org/drawingml/2006/main">
                  <a:graphicData uri="http://schemas.microsoft.com/office/word/2010/wordprocessingShape">
                    <wps:wsp>
                      <wps:cNvSpPr txBox="1"/>
                      <wps:spPr>
                        <a:xfrm>
                          <a:off x="0" y="0"/>
                          <a:ext cx="4352925" cy="635"/>
                        </a:xfrm>
                        <a:prstGeom prst="rect">
                          <a:avLst/>
                        </a:prstGeom>
                        <a:solidFill>
                          <a:prstClr val="white"/>
                        </a:solidFill>
                        <a:ln>
                          <a:noFill/>
                        </a:ln>
                      </wps:spPr>
                      <wps:txbx>
                        <w:txbxContent>
                          <w:p w14:paraId="2C38F79B" w14:textId="5E0DCF53" w:rsidR="00376A3B" w:rsidRPr="00376A3B" w:rsidRDefault="00376A3B" w:rsidP="00376A3B">
                            <w:pPr>
                              <w:pStyle w:val="Caption"/>
                            </w:pPr>
                            <w:r>
                              <w:t xml:space="preserve">Slika </w:t>
                            </w:r>
                            <w:fldSimple w:instr=" SEQ Slika \* ARABIC ">
                              <w:r w:rsidR="00F524B5">
                                <w:rPr>
                                  <w:noProof/>
                                </w:rPr>
                                <w:t>11</w:t>
                              </w:r>
                            </w:fldSimple>
                            <w:r>
                              <w:t xml:space="preserve">: </w:t>
                            </w:r>
                            <w:r w:rsidRPr="001A6FE6">
                              <w:t xml:space="preserve">Element uporabniškega vmesnika: </w:t>
                            </w:r>
                            <w:r>
                              <w:t>Informacije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BACCE2" id="_x0000_s1029" type="#_x0000_t202" style="position:absolute;left:0;text-align:left;margin-left:35.7pt;margin-top:89.25pt;width:342.7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" stroked="f">
                <v:textbox style="mso-fit-shape-to-text:t" inset="0,0,0,0">
                  <w:txbxContent>
                    <w:p w14:paraId="2C38F79B" w14:textId="5E0DCF53" w:rsidR="00376A3B" w:rsidRPr="00376A3B" w:rsidRDefault="00376A3B" w:rsidP="00376A3B">
                      <w:pPr>
                        <w:pStyle w:val="Caption"/>
                      </w:pPr>
                      <w:r>
                        <w:t xml:space="preserve">Slika </w:t>
                      </w:r>
                      <w:fldSimple w:instr=" SEQ Slika \* ARABIC ">
                        <w:r w:rsidR="00F524B5">
                          <w:rPr>
                            <w:noProof/>
                          </w:rPr>
                          <w:t>11</w:t>
                        </w:r>
                      </w:fldSimple>
                      <w:r>
                        <w:t xml:space="preserve">: </w:t>
                      </w:r>
                      <w:r w:rsidRPr="001A6FE6">
                        <w:t xml:space="preserve">Element uporabniškega vmesnika: </w:t>
                      </w:r>
                      <w:r>
                        <w:t>Informacije</w:t>
                      </w:r>
                    </w:p>
                  </w:txbxContent>
                </v:textbox>
                <w10:wrap type="square"/>
              </v:shape>
            </w:pict>
          </mc:Fallback>
        </mc:AlternateContent>
      </w:r>
      <w:r w:rsidRPr="00CC7C54">
        <w:rPr>
          <w:noProof/>
        </w:rPr>
        <w:drawing>
          <wp:anchor distT="0" distB="0" distL="114300" distR="114300" simplePos="0" relativeHeight="251671552" behindDoc="0" locked="0" layoutInCell="1" allowOverlap="1" wp14:anchorId="1D8A24B3" wp14:editId="75D377B3">
            <wp:simplePos x="0" y="0"/>
            <wp:positionH relativeFrom="column">
              <wp:posOffset>453390</wp:posOffset>
            </wp:positionH>
            <wp:positionV relativeFrom="paragraph">
              <wp:posOffset>0</wp:posOffset>
            </wp:positionV>
            <wp:extent cx="4353533" cy="1076475"/>
            <wp:effectExtent l="0" t="0" r="9525" b="9525"/>
            <wp:wrapSquare wrapText="bothSides"/>
            <wp:docPr id="11396250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625055" name="Picture 1"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353533" cy="1076475"/>
                    </a:xfrm>
                    <a:prstGeom prst="rect">
                      <a:avLst/>
                    </a:prstGeom>
                  </pic:spPr>
                </pic:pic>
              </a:graphicData>
            </a:graphic>
          </wp:anchor>
        </w:drawing>
      </w:r>
    </w:p>
    <w:p w14:paraId="7EC10807" w14:textId="77777777" w:rsidR="00376A3B" w:rsidRPr="00CC7C54" w:rsidRDefault="00376A3B" w:rsidP="00376A3B">
      <w:pPr>
        <w:pStyle w:val="Navadenodstavek"/>
        <w:ind w:left="720"/>
      </w:pPr>
    </w:p>
    <w:p w14:paraId="1F6E4BFF" w14:textId="72BF45E3" w:rsidR="00B42D10" w:rsidRPr="00CC7C54" w:rsidRDefault="00B42D10" w:rsidP="00B42D10">
      <w:pPr>
        <w:pStyle w:val="Navadenodstavek"/>
        <w:keepNext/>
        <w:ind w:left="360"/>
      </w:pPr>
    </w:p>
    <w:p w14:paraId="6564DE0A" w14:textId="7DC33886" w:rsidR="00917784" w:rsidRPr="00CC7C54" w:rsidRDefault="00376A3B" w:rsidP="00FE2824">
      <w:pPr>
        <w:pStyle w:val="Navadenodstavek"/>
        <w:numPr>
          <w:ilvl w:val="0"/>
          <w:numId w:val="6"/>
        </w:numPr>
      </w:pPr>
      <w:r w:rsidRPr="00CC7C54">
        <w:rPr>
          <w:noProof/>
        </w:rPr>
        <mc:AlternateContent>
          <mc:Choice Requires="wps">
            <w:drawing>
              <wp:anchor distT="0" distB="0" distL="114300" distR="114300" simplePos="0" relativeHeight="251675648" behindDoc="0" locked="0" layoutInCell="1" allowOverlap="1" wp14:anchorId="455C61B8" wp14:editId="58D367B4">
                <wp:simplePos x="0" y="0"/>
                <wp:positionH relativeFrom="column">
                  <wp:posOffset>246380</wp:posOffset>
                </wp:positionH>
                <wp:positionV relativeFrom="paragraph">
                  <wp:posOffset>2010410</wp:posOffset>
                </wp:positionV>
                <wp:extent cx="5334000" cy="635"/>
                <wp:effectExtent l="0" t="0" r="0" b="0"/>
                <wp:wrapSquare wrapText="bothSides"/>
                <wp:docPr id="355285979" name="Polje z besedilom 1"/>
                <wp:cNvGraphicFramePr/>
                <a:graphic xmlns:a="http://schemas.openxmlformats.org/drawingml/2006/main">
                  <a:graphicData uri="http://schemas.microsoft.com/office/word/2010/wordprocessingShape">
                    <wps:wsp>
                      <wps:cNvSpPr txBox="1"/>
                      <wps:spPr>
                        <a:xfrm>
                          <a:off x="0" y="0"/>
                          <a:ext cx="5334000" cy="635"/>
                        </a:xfrm>
                        <a:prstGeom prst="rect">
                          <a:avLst/>
                        </a:prstGeom>
                        <a:solidFill>
                          <a:prstClr val="white"/>
                        </a:solidFill>
                        <a:ln>
                          <a:noFill/>
                        </a:ln>
                      </wps:spPr>
                      <wps:txbx>
                        <w:txbxContent>
                          <w:p w14:paraId="559BA462" w14:textId="6FFCE724" w:rsidR="00376A3B" w:rsidRPr="00376A3B" w:rsidRDefault="00376A3B" w:rsidP="00376A3B">
                            <w:pPr>
                              <w:pStyle w:val="Caption"/>
                            </w:pPr>
                            <w:r>
                              <w:t xml:space="preserve">Slika </w:t>
                            </w:r>
                            <w:fldSimple w:instr=" SEQ Slika \* ARABIC ">
                              <w:r w:rsidR="00F524B5">
                                <w:rPr>
                                  <w:noProof/>
                                </w:rPr>
                                <w:t>12</w:t>
                              </w:r>
                            </w:fldSimple>
                            <w:r>
                              <w:t xml:space="preserve">: </w:t>
                            </w:r>
                            <w:r w:rsidRPr="001A6FE6">
                              <w:t xml:space="preserve">Element uporabniškega vmesnika: </w:t>
                            </w:r>
                            <w:r>
                              <w:t>zavihek ukazov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5C61B8" id="_x0000_s1030" type="#_x0000_t202" style="position:absolute;left:0;text-align:left;margin-left:19.4pt;margin-top:158.3pt;width:420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" stroked="f">
                <v:textbox style="mso-fit-shape-to-text:t" inset="0,0,0,0">
                  <w:txbxContent>
                    <w:p w14:paraId="559BA462" w14:textId="6FFCE724" w:rsidR="00376A3B" w:rsidRPr="00376A3B" w:rsidRDefault="00376A3B" w:rsidP="00376A3B">
                      <w:pPr>
                        <w:pStyle w:val="Caption"/>
                      </w:pPr>
                      <w:r>
                        <w:t xml:space="preserve">Slika </w:t>
                      </w:r>
                      <w:fldSimple w:instr=" SEQ Slika \* ARABIC ">
                        <w:r w:rsidR="00F524B5">
                          <w:rPr>
                            <w:noProof/>
                          </w:rPr>
                          <w:t>12</w:t>
                        </w:r>
                      </w:fldSimple>
                      <w:r>
                        <w:t xml:space="preserve">: </w:t>
                      </w:r>
                      <w:r w:rsidRPr="001A6FE6">
                        <w:t xml:space="preserve">Element uporabniškega vmesnika: </w:t>
                      </w:r>
                      <w:r>
                        <w:t>zavihek ukazov</w:t>
                      </w:r>
                    </w:p>
                  </w:txbxContent>
                </v:textbox>
                <w10:wrap type="square"/>
              </v:shape>
            </w:pict>
          </mc:Fallback>
        </mc:AlternateContent>
      </w:r>
      <w:r w:rsidR="00730D9C" w:rsidRPr="00CC7C54">
        <w:rPr>
          <w:noProof/>
        </w:rPr>
        <w:drawing>
          <wp:anchor distT="0" distB="0" distL="114300" distR="114300" simplePos="0" relativeHeight="251661312" behindDoc="0" locked="0" layoutInCell="1" allowOverlap="1" wp14:anchorId="40D6A820" wp14:editId="7CB94DE6">
            <wp:simplePos x="0" y="0"/>
            <wp:positionH relativeFrom="margin">
              <wp:align>right</wp:align>
            </wp:positionH>
            <wp:positionV relativeFrom="paragraph">
              <wp:posOffset>876935</wp:posOffset>
            </wp:positionV>
            <wp:extent cx="5334000" cy="1076325"/>
            <wp:effectExtent l="0" t="0" r="0" b="9525"/>
            <wp:wrapSquare wrapText="bothSides"/>
            <wp:docPr id="1555479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47968" name="Picture 1"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334000" cy="1076325"/>
                    </a:xfrm>
                    <a:prstGeom prst="rect">
                      <a:avLst/>
                    </a:prstGeom>
                  </pic:spPr>
                </pic:pic>
              </a:graphicData>
            </a:graphic>
            <wp14:sizeRelH relativeFrom="margin">
              <wp14:pctWidth>0</wp14:pctWidth>
            </wp14:sizeRelH>
          </wp:anchor>
        </w:drawing>
      </w:r>
      <w:r w:rsidR="006662A2" w:rsidRPr="00CC7C54">
        <w:t xml:space="preserve">Peti vsebuje </w:t>
      </w:r>
      <w:r w:rsidR="007232ED" w:rsidRPr="00CC7C54">
        <w:t>tabelo z vsemi ukazi mikroprocesorjev Motorola M6800 in Motorola M6803. Ukazi, operacijske kode, število ciklov, velikost ter opisi zadnje omenjenega so obarvani rdeče.</w:t>
      </w:r>
      <w:r w:rsidR="00730D9C" w:rsidRPr="00CC7C54">
        <w:t xml:space="preserve"> </w:t>
      </w:r>
    </w:p>
    <w:p w14:paraId="4A1AC12A" w14:textId="44E6CD75" w:rsidR="007232ED" w:rsidRPr="00CC7C54" w:rsidRDefault="00730D9C" w:rsidP="00917784">
      <w:pPr>
        <w:pStyle w:val="Navadenodstavek"/>
        <w:ind w:left="720"/>
      </w:pPr>
      <w:r w:rsidRPr="00CC7C54">
        <w:t>Klik na ukaz bo odprl okence, ki bolj pregledno prikazuje opis in vse ostale informacije ustreznega ukaza</w:t>
      </w:r>
    </w:p>
    <w:p w14:paraId="1EC8FF97" w14:textId="2E46574A" w:rsidR="00376A3B" w:rsidRPr="00CC7C54" w:rsidRDefault="00376A3B" w:rsidP="00376A3B">
      <w:pPr>
        <w:pStyle w:val="Navadenodstavek"/>
        <w:keepNext/>
        <w:ind w:left="720"/>
      </w:pPr>
      <w:r w:rsidRPr="00CC7C54">
        <w:rPr>
          <w:noProof/>
        </w:rPr>
        <mc:AlternateContent>
          <mc:Choice Requires="wps">
            <w:drawing>
              <wp:anchor distT="0" distB="0" distL="114300" distR="114300" simplePos="0" relativeHeight="251678720" behindDoc="0" locked="0" layoutInCell="1" allowOverlap="1" wp14:anchorId="5B8F7C36" wp14:editId="714EAA59">
                <wp:simplePos x="0" y="0"/>
                <wp:positionH relativeFrom="column">
                  <wp:posOffset>453390</wp:posOffset>
                </wp:positionH>
                <wp:positionV relativeFrom="paragraph">
                  <wp:posOffset>2809875</wp:posOffset>
                </wp:positionV>
                <wp:extent cx="4124325" cy="635"/>
                <wp:effectExtent l="0" t="0" r="0" b="0"/>
                <wp:wrapSquare wrapText="bothSides"/>
                <wp:docPr id="500577797" name="Polje z besedilom 1"/>
                <wp:cNvGraphicFramePr/>
                <a:graphic xmlns:a="http://schemas.openxmlformats.org/drawingml/2006/main">
                  <a:graphicData uri="http://schemas.microsoft.com/office/word/2010/wordprocessingShape">
                    <wps:wsp>
                      <wps:cNvSpPr txBox="1"/>
                      <wps:spPr>
                        <a:xfrm>
                          <a:off x="0" y="0"/>
                          <a:ext cx="4124325" cy="635"/>
                        </a:xfrm>
                        <a:prstGeom prst="rect">
                          <a:avLst/>
                        </a:prstGeom>
                        <a:solidFill>
                          <a:prstClr val="white"/>
                        </a:solidFill>
                        <a:ln>
                          <a:noFill/>
                        </a:ln>
                      </wps:spPr>
                      <wps:txbx>
                        <w:txbxContent>
                          <w:p w14:paraId="34EDA816" w14:textId="535213FC" w:rsidR="00376A3B" w:rsidRPr="00946E22" w:rsidRDefault="00376A3B" w:rsidP="00376A3B">
                            <w:pPr>
                              <w:pStyle w:val="Caption"/>
                              <w:rPr>
                                <w:noProof/>
                                <w:sz w:val="24"/>
                              </w:rPr>
                            </w:pPr>
                            <w:r>
                              <w:t xml:space="preserve">Slika </w:t>
                            </w:r>
                            <w:fldSimple w:instr=" SEQ Slika \* ARABIC ">
                              <w:r w:rsidR="00F524B5">
                                <w:rPr>
                                  <w:noProof/>
                                </w:rPr>
                                <w:t>13</w:t>
                              </w:r>
                            </w:fldSimple>
                            <w:r>
                              <w:t>: Okno informacij ukaza ABA</w:t>
                            </w:r>
                            <w:r w:rsidRPr="001A6FE6">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8F7C36" id="_x0000_s1031" type="#_x0000_t202" style="position:absolute;left:0;text-align:left;margin-left:35.7pt;margin-top:221.25pt;width:324.7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" stroked="f">
                <v:textbox style="mso-fit-shape-to-text:t" inset="0,0,0,0">
                  <w:txbxContent>
                    <w:p w14:paraId="34EDA816" w14:textId="535213FC" w:rsidR="00376A3B" w:rsidRPr="00946E22" w:rsidRDefault="00376A3B" w:rsidP="00376A3B">
                      <w:pPr>
                        <w:pStyle w:val="Caption"/>
                        <w:rPr>
                          <w:noProof/>
                          <w:sz w:val="24"/>
                        </w:rPr>
                      </w:pPr>
                      <w:r>
                        <w:t xml:space="preserve">Slika </w:t>
                      </w:r>
                      <w:fldSimple w:instr=" SEQ Slika \* ARABIC ">
                        <w:r w:rsidR="00F524B5">
                          <w:rPr>
                            <w:noProof/>
                          </w:rPr>
                          <w:t>13</w:t>
                        </w:r>
                      </w:fldSimple>
                      <w:r>
                        <w:t>: Okno informacij ukaza ABA</w:t>
                      </w:r>
                      <w:r w:rsidRPr="001A6FE6">
                        <w:t xml:space="preserve"> </w:t>
                      </w:r>
                    </w:p>
                  </w:txbxContent>
                </v:textbox>
                <w10:wrap type="square"/>
              </v:shape>
            </w:pict>
          </mc:Fallback>
        </mc:AlternateContent>
      </w:r>
      <w:r w:rsidR="00917784" w:rsidRPr="00CC7C54">
        <w:rPr>
          <w:noProof/>
        </w:rPr>
        <w:drawing>
          <wp:anchor distT="0" distB="0" distL="114300" distR="114300" simplePos="0" relativeHeight="251676672" behindDoc="0" locked="0" layoutInCell="1" allowOverlap="1" wp14:anchorId="2AEB4721" wp14:editId="58D03D0A">
            <wp:simplePos x="0" y="0"/>
            <wp:positionH relativeFrom="column">
              <wp:posOffset>453390</wp:posOffset>
            </wp:positionH>
            <wp:positionV relativeFrom="paragraph">
              <wp:posOffset>-3810</wp:posOffset>
            </wp:positionV>
            <wp:extent cx="4124325" cy="2756746"/>
            <wp:effectExtent l="0" t="0" r="0" b="5715"/>
            <wp:wrapSquare wrapText="bothSides"/>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124325" cy="2756746"/>
                    </a:xfrm>
                    <a:prstGeom prst="rect">
                      <a:avLst/>
                    </a:prstGeom>
                  </pic:spPr>
                </pic:pic>
              </a:graphicData>
            </a:graphic>
          </wp:anchor>
        </w:drawing>
      </w:r>
    </w:p>
    <w:p w14:paraId="2734548A" w14:textId="48AD7A29" w:rsidR="00730D9C" w:rsidRPr="00CC7C54" w:rsidRDefault="00730D9C" w:rsidP="00730D9C">
      <w:pPr>
        <w:pStyle w:val="Heading3"/>
      </w:pPr>
      <w:bookmarkStart w:id="27" w:name="_Toc156236637"/>
      <w:r w:rsidRPr="00CC7C54">
        <w:t>Gumbi in kontrole</w:t>
      </w:r>
      <w:bookmarkEnd w:id="27"/>
    </w:p>
    <w:p w14:paraId="5D0673CA" w14:textId="77777777" w:rsidR="00376A3B" w:rsidRPr="00CC7C54" w:rsidRDefault="007232ED" w:rsidP="007232ED">
      <w:pPr>
        <w:pStyle w:val="Navadenodstavek"/>
      </w:pPr>
      <w:r w:rsidRPr="00CC7C54">
        <w:t xml:space="preserve">Na spodnji strani glavnega okna so gumbi ter izbirni meniji za olajšano in uporabniku prijaznejšo uporabo </w:t>
      </w:r>
      <w:proofErr w:type="spellStart"/>
      <w:r w:rsidRPr="00CC7C54">
        <w:t>emulatorja</w:t>
      </w:r>
      <w:proofErr w:type="spellEnd"/>
      <w:r w:rsidRPr="00CC7C54">
        <w:t xml:space="preserve">. </w:t>
      </w:r>
    </w:p>
    <w:p w14:paraId="7D6486F1" w14:textId="7F1EB5F7" w:rsidR="00376A3B" w:rsidRPr="00CC7C54" w:rsidRDefault="00376A3B" w:rsidP="007232ED">
      <w:pPr>
        <w:pStyle w:val="Navadenodstavek"/>
      </w:pPr>
      <w:r w:rsidRPr="00CC7C54">
        <w:rPr>
          <w:noProof/>
        </w:rPr>
        <mc:AlternateContent>
          <mc:Choice Requires="wps">
            <w:drawing>
              <wp:anchor distT="0" distB="0" distL="114300" distR="114300" simplePos="0" relativeHeight="251681792" behindDoc="0" locked="0" layoutInCell="1" allowOverlap="1" wp14:anchorId="5837C8FA" wp14:editId="7CB1FCF2">
                <wp:simplePos x="0" y="0"/>
                <wp:positionH relativeFrom="column">
                  <wp:posOffset>-3810</wp:posOffset>
                </wp:positionH>
                <wp:positionV relativeFrom="paragraph">
                  <wp:posOffset>342900</wp:posOffset>
                </wp:positionV>
                <wp:extent cx="5655310" cy="635"/>
                <wp:effectExtent l="0" t="0" r="0" b="0"/>
                <wp:wrapSquare wrapText="bothSides"/>
                <wp:docPr id="694474029" name="Polje z besedilom 1"/>
                <wp:cNvGraphicFramePr/>
                <a:graphic xmlns:a="http://schemas.openxmlformats.org/drawingml/2006/main">
                  <a:graphicData uri="http://schemas.microsoft.com/office/word/2010/wordprocessingShape">
                    <wps:wsp>
                      <wps:cNvSpPr txBox="1"/>
                      <wps:spPr>
                        <a:xfrm>
                          <a:off x="0" y="0"/>
                          <a:ext cx="5655310" cy="635"/>
                        </a:xfrm>
                        <a:prstGeom prst="rect">
                          <a:avLst/>
                        </a:prstGeom>
                        <a:solidFill>
                          <a:prstClr val="white"/>
                        </a:solidFill>
                        <a:ln>
                          <a:noFill/>
                        </a:ln>
                      </wps:spPr>
                      <wps:txbx>
                        <w:txbxContent>
                          <w:p w14:paraId="1FA609E0" w14:textId="4488D2D8" w:rsidR="00376A3B" w:rsidRPr="00E35E8C" w:rsidRDefault="00376A3B" w:rsidP="00376A3B">
                            <w:pPr>
                              <w:pStyle w:val="Caption"/>
                              <w:rPr>
                                <w:sz w:val="24"/>
                              </w:rPr>
                            </w:pPr>
                            <w:r>
                              <w:t xml:space="preserve">Slika </w:t>
                            </w:r>
                            <w:fldSimple w:instr=" SEQ Slika \* ARABIC ">
                              <w:r w:rsidR="00F524B5">
                                <w:rPr>
                                  <w:noProof/>
                                </w:rPr>
                                <w:t>14</w:t>
                              </w:r>
                            </w:fldSimple>
                            <w:r>
                              <w:t xml:space="preserve">: </w:t>
                            </w:r>
                            <w:r w:rsidRPr="001A6FE6">
                              <w:t xml:space="preserve">Element uporabniškega vmesnika: </w:t>
                            </w:r>
                            <w:r>
                              <w:t>Gumbi in kontrole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37C8FA" id="_x0000_s1032" type="#_x0000_t202" style="position:absolute;left:0;text-align:left;margin-left:-.3pt;margin-top:27pt;width:445.3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" stroked="f">
                <v:textbox style="mso-fit-shape-to-text:t" inset="0,0,0,0">
                  <w:txbxContent>
                    <w:p w14:paraId="1FA609E0" w14:textId="4488D2D8" w:rsidR="00376A3B" w:rsidRPr="00E35E8C" w:rsidRDefault="00376A3B" w:rsidP="00376A3B">
                      <w:pPr>
                        <w:pStyle w:val="Caption"/>
                        <w:rPr>
                          <w:sz w:val="24"/>
                        </w:rPr>
                      </w:pPr>
                      <w:r>
                        <w:t xml:space="preserve">Slika </w:t>
                      </w:r>
                      <w:fldSimple w:instr=" SEQ Slika \* ARABIC ">
                        <w:r w:rsidR="00F524B5">
                          <w:rPr>
                            <w:noProof/>
                          </w:rPr>
                          <w:t>14</w:t>
                        </w:r>
                      </w:fldSimple>
                      <w:r>
                        <w:t xml:space="preserve">: </w:t>
                      </w:r>
                      <w:r w:rsidRPr="001A6FE6">
                        <w:t xml:space="preserve">Element uporabniškega vmesnika: </w:t>
                      </w:r>
                      <w:r>
                        <w:t>Gumbi in kontrole</w:t>
                      </w:r>
                    </w:p>
                  </w:txbxContent>
                </v:textbox>
                <w10:wrap type="square"/>
              </v:shape>
            </w:pict>
          </mc:Fallback>
        </mc:AlternateContent>
      </w:r>
      <w:r w:rsidRPr="00CC7C54">
        <w:rPr>
          <w:noProof/>
        </w:rPr>
        <w:drawing>
          <wp:anchor distT="0" distB="0" distL="114300" distR="114300" simplePos="0" relativeHeight="251679744" behindDoc="0" locked="0" layoutInCell="1" allowOverlap="1" wp14:anchorId="702307FF" wp14:editId="1EFFC351">
            <wp:simplePos x="0" y="0"/>
            <wp:positionH relativeFrom="column">
              <wp:posOffset>-3810</wp:posOffset>
            </wp:positionH>
            <wp:positionV relativeFrom="paragraph">
              <wp:posOffset>0</wp:posOffset>
            </wp:positionV>
            <wp:extent cx="5655469" cy="285750"/>
            <wp:effectExtent l="0" t="0" r="2540" b="0"/>
            <wp:wrapSquare wrapText="bothSides"/>
            <wp:docPr id="935942340"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942340" name=""/>
                    <pic:cNvPicPr/>
                  </pic:nvPicPr>
                  <pic:blipFill rotWithShape="1">
                    <a:blip r:embed="rId33">
                      <a:extLst>
                        <a:ext uri="{28A0092B-C50C-407E-A947-70E740481C1C}">
                          <a14:useLocalDpi xmlns:a14="http://schemas.microsoft.com/office/drawing/2010/main" val="0"/>
                        </a:ext>
                      </a:extLst>
                    </a:blip>
                    <a:srcRect r="18923" b="-13564"/>
                    <a:stretch/>
                  </pic:blipFill>
                  <pic:spPr bwMode="auto">
                    <a:xfrm>
                      <a:off x="0" y="0"/>
                      <a:ext cx="5655469" cy="285750"/>
                    </a:xfrm>
                    <a:prstGeom prst="rect">
                      <a:avLst/>
                    </a:prstGeom>
                    <a:ln>
                      <a:noFill/>
                    </a:ln>
                    <a:extLst>
                      <a:ext uri="{53640926-AAD7-44D8-BBD7-CCE9431645EC}">
                        <a14:shadowObscured xmlns:a14="http://schemas.microsoft.com/office/drawing/2010/main"/>
                      </a:ext>
                    </a:extLst>
                  </pic:spPr>
                </pic:pic>
              </a:graphicData>
            </a:graphic>
          </wp:anchor>
        </w:drawing>
      </w:r>
    </w:p>
    <w:p w14:paraId="689B1A58" w14:textId="77777777" w:rsidR="00376A3B" w:rsidRPr="00CC7C54" w:rsidRDefault="00376A3B" w:rsidP="007232ED">
      <w:pPr>
        <w:pStyle w:val="Navadenodstavek"/>
      </w:pPr>
    </w:p>
    <w:p w14:paraId="6B0D3113" w14:textId="77777777" w:rsidR="00376A3B" w:rsidRPr="00CC7C54" w:rsidRDefault="00376A3B" w:rsidP="007232ED">
      <w:pPr>
        <w:pStyle w:val="Navadenodstavek"/>
      </w:pPr>
    </w:p>
    <w:p w14:paraId="61FC2A4E" w14:textId="7594DDC8" w:rsidR="007232ED" w:rsidRPr="00CC7C54" w:rsidRDefault="007232ED" w:rsidP="007232ED">
      <w:pPr>
        <w:pStyle w:val="Navadenodstavek"/>
      </w:pPr>
      <w:r w:rsidRPr="00CC7C54">
        <w:lastRenderedPageBreak/>
        <w:t>Ti so:</w:t>
      </w:r>
    </w:p>
    <w:p w14:paraId="7CF42EB5" w14:textId="0E7C63FA" w:rsidR="007232ED" w:rsidRPr="00CC7C54" w:rsidRDefault="008450F8" w:rsidP="003017D3">
      <w:pPr>
        <w:pStyle w:val="Navadenodstavek"/>
        <w:numPr>
          <w:ilvl w:val="0"/>
          <w:numId w:val="8"/>
        </w:numPr>
      </w:pPr>
      <w:r w:rsidRPr="00CC7C54">
        <w:t>Gumb »S</w:t>
      </w:r>
      <w:r w:rsidR="007232ED" w:rsidRPr="00CC7C54">
        <w:t>estavi/Razstavi</w:t>
      </w:r>
      <w:r w:rsidRPr="00CC7C54">
        <w:t xml:space="preserve">« </w:t>
      </w:r>
      <w:r w:rsidR="00730D9C" w:rsidRPr="00CC7C54">
        <w:t>v</w:t>
      </w:r>
      <w:r w:rsidR="007232ED" w:rsidRPr="00CC7C54">
        <w:t xml:space="preserve"> način</w:t>
      </w:r>
      <w:r w:rsidR="00730D9C" w:rsidRPr="00CC7C54">
        <w:t>u</w:t>
      </w:r>
      <w:r w:rsidR="007232ED" w:rsidRPr="00CC7C54">
        <w:t xml:space="preserve"> pisanja </w:t>
      </w:r>
      <w:r w:rsidR="00BA02D7" w:rsidRPr="00CC7C54">
        <w:t>»pisanje kode«</w:t>
      </w:r>
      <w:r w:rsidR="00730D9C" w:rsidRPr="00CC7C54">
        <w:t xml:space="preserve"> bo</w:t>
      </w:r>
      <w:r w:rsidR="00BA02D7" w:rsidRPr="00CC7C54">
        <w:t xml:space="preserve"> ukaze, ki so trenutno napisani v polju za pisanje ukazov sestavil in prevedel v strojno kodo.</w:t>
      </w:r>
      <w:r w:rsidR="003017D3" w:rsidRPr="00CC7C54">
        <w:t xml:space="preserve"> Če pa je način pisanja nastavljen na pisanje v spomin, bo ta gumb razstavil strojno kodo zapisano v spominu ter jo zapisal v polj</w:t>
      </w:r>
      <w:r w:rsidR="00730D9C" w:rsidRPr="00CC7C54">
        <w:t>e</w:t>
      </w:r>
      <w:r w:rsidR="003017D3" w:rsidRPr="00CC7C54">
        <w:t xml:space="preserve"> za ukaze</w:t>
      </w:r>
      <w:r w:rsidRPr="00CC7C54">
        <w:t>.</w:t>
      </w:r>
    </w:p>
    <w:p w14:paraId="59B0C4AD" w14:textId="5A2A1924" w:rsidR="00025350" w:rsidRPr="00CC7C54" w:rsidRDefault="00025350" w:rsidP="003017D3">
      <w:pPr>
        <w:pStyle w:val="Navadenodstavek"/>
        <w:numPr>
          <w:ilvl w:val="0"/>
          <w:numId w:val="8"/>
        </w:numPr>
      </w:pPr>
      <w:r w:rsidRPr="00CC7C54">
        <w:t xml:space="preserve">Meni za izbiro različice Motorola procesorjev. Trenutno </w:t>
      </w:r>
      <w:proofErr w:type="spellStart"/>
      <w:r w:rsidRPr="00CC7C54">
        <w:t>emulator</w:t>
      </w:r>
      <w:proofErr w:type="spellEnd"/>
      <w:r w:rsidRPr="00CC7C54">
        <w:t xml:space="preserve"> podpira dve različici Motorola M6800 in Motorola M6803, ampak je tako zasnovan da omogoča nadaljnjo razširitev ter dodajanje novih procesorjev</w:t>
      </w:r>
      <w:r w:rsidR="008450F8" w:rsidRPr="00CC7C54">
        <w:t xml:space="preserve">. </w:t>
      </w:r>
      <w:proofErr w:type="spellStart"/>
      <w:r w:rsidR="008450F8" w:rsidRPr="00CC7C54">
        <w:t>Emulator</w:t>
      </w:r>
      <w:proofErr w:type="spellEnd"/>
      <w:r w:rsidR="008450F8" w:rsidRPr="00CC7C54">
        <w:t xml:space="preserve"> bo se ravnal, sestavljal razstavljal ter izvajal ukaze glede na izbran procesor.</w:t>
      </w:r>
    </w:p>
    <w:p w14:paraId="50EBF062" w14:textId="2F888561" w:rsidR="008450F8" w:rsidRPr="00CC7C54" w:rsidRDefault="008450F8" w:rsidP="003017D3">
      <w:pPr>
        <w:pStyle w:val="Navadenodstavek"/>
        <w:numPr>
          <w:ilvl w:val="0"/>
          <w:numId w:val="8"/>
        </w:numPr>
      </w:pPr>
      <w:r w:rsidRPr="00CC7C54">
        <w:t xml:space="preserve">Gumb za nalaganje, bo glede na izbiro načina pisanja iz zunanje datoteke naložil </w:t>
      </w:r>
      <w:proofErr w:type="spellStart"/>
      <w:r w:rsidRPr="00CC7C54">
        <w:t>assembly</w:t>
      </w:r>
      <w:proofErr w:type="spellEnd"/>
      <w:r w:rsidRPr="00CC7C54">
        <w:t xml:space="preserve"> kodo ali pa spomin.</w:t>
      </w:r>
    </w:p>
    <w:p w14:paraId="33909CF4" w14:textId="2B3BEC4F" w:rsidR="008450F8" w:rsidRPr="00CC7C54" w:rsidRDefault="008450F8" w:rsidP="008450F8">
      <w:pPr>
        <w:pStyle w:val="Navadenodstavek"/>
        <w:numPr>
          <w:ilvl w:val="0"/>
          <w:numId w:val="8"/>
        </w:numPr>
      </w:pPr>
      <w:r w:rsidRPr="00CC7C54">
        <w:t xml:space="preserve">Gumb za shranjevanje, bo glede na izbiro načina pisanja </w:t>
      </w:r>
      <w:r w:rsidR="00B42D10" w:rsidRPr="00CC7C54">
        <w:t>shranil</w:t>
      </w:r>
      <w:r w:rsidRPr="00CC7C54">
        <w:t xml:space="preserve"> </w:t>
      </w:r>
      <w:proofErr w:type="spellStart"/>
      <w:r w:rsidRPr="00CC7C54">
        <w:t>assembly</w:t>
      </w:r>
      <w:proofErr w:type="spellEnd"/>
      <w:r w:rsidRPr="00CC7C54">
        <w:t xml:space="preserve"> kodo ali pa trenutni spomin v datoteko.</w:t>
      </w:r>
    </w:p>
    <w:p w14:paraId="5C31A64D" w14:textId="54404FB6" w:rsidR="00DC0049" w:rsidRPr="00CC7C54" w:rsidRDefault="008450F8" w:rsidP="00DC0049">
      <w:pPr>
        <w:pStyle w:val="Navadenodstavek"/>
        <w:numPr>
          <w:ilvl w:val="0"/>
          <w:numId w:val="8"/>
        </w:numPr>
      </w:pPr>
      <w:r w:rsidRPr="00CC7C54">
        <w:t xml:space="preserve">Gumb za zamenjavo načina delovanja </w:t>
      </w:r>
      <w:proofErr w:type="spellStart"/>
      <w:r w:rsidRPr="00CC7C54">
        <w:t>emulatorja</w:t>
      </w:r>
      <w:proofErr w:type="spellEnd"/>
      <w:r w:rsidRPr="00CC7C54">
        <w:t>. Privzeto je ta gumb nedosegljiv</w:t>
      </w:r>
      <w:r w:rsidR="00730D9C" w:rsidRPr="00CC7C54">
        <w:t xml:space="preserve">, </w:t>
      </w:r>
      <w:r w:rsidRPr="00CC7C54">
        <w:t>lahko se pa prikaže s nastavitvijo »dovoli zamenjavo načina pisanja«.</w:t>
      </w:r>
      <w:r w:rsidR="00DC0049" w:rsidRPr="00CC7C54">
        <w:t xml:space="preserve"> Desno od</w:t>
      </w:r>
      <w:r w:rsidR="00730D9C" w:rsidRPr="00CC7C54">
        <w:t xml:space="preserve"> tega</w:t>
      </w:r>
      <w:r w:rsidR="00DC0049" w:rsidRPr="00CC7C54">
        <w:t xml:space="preserve"> gumba je napis trenutnega načina.</w:t>
      </w:r>
    </w:p>
    <w:p w14:paraId="46A39F42" w14:textId="32479DE8" w:rsidR="00DC0049" w:rsidRPr="00CC7C54" w:rsidRDefault="00DC0049" w:rsidP="00DC0049">
      <w:pPr>
        <w:pStyle w:val="Navadenodstavek"/>
        <w:numPr>
          <w:ilvl w:val="0"/>
          <w:numId w:val="8"/>
        </w:numPr>
      </w:pPr>
      <w:r w:rsidRPr="00CC7C54">
        <w:t xml:space="preserve">Gumb za ponastavitev ponastavi </w:t>
      </w:r>
      <w:proofErr w:type="spellStart"/>
      <w:r w:rsidRPr="00CC7C54">
        <w:t>emulator</w:t>
      </w:r>
      <w:proofErr w:type="spellEnd"/>
      <w:r w:rsidRPr="00CC7C54">
        <w:t xml:space="preserve"> na stanje kakšnega je bil po zadnjem sestavljanju ali pred zadnjim izvajanjem.</w:t>
      </w:r>
      <w:r w:rsidR="007418DD" w:rsidRPr="00CC7C54">
        <w:t xml:space="preserve"> </w:t>
      </w:r>
    </w:p>
    <w:p w14:paraId="08068CAC" w14:textId="6C401D39" w:rsidR="007418DD" w:rsidRPr="00CC7C54" w:rsidRDefault="007418DD" w:rsidP="00DC0049">
      <w:pPr>
        <w:pStyle w:val="Navadenodstavek"/>
        <w:numPr>
          <w:ilvl w:val="0"/>
          <w:numId w:val="8"/>
        </w:numPr>
      </w:pPr>
      <w:r w:rsidRPr="00CC7C54">
        <w:t>Gumb »korak« ki izvede en ukaz z procesorjem izbranim v meniju za izbiro različice procesorja.</w:t>
      </w:r>
    </w:p>
    <w:p w14:paraId="3FAB289C" w14:textId="5F0EEC7C" w:rsidR="007418DD" w:rsidRPr="00CC7C54" w:rsidRDefault="007418DD" w:rsidP="00DC0049">
      <w:pPr>
        <w:pStyle w:val="Navadenodstavek"/>
        <w:numPr>
          <w:ilvl w:val="0"/>
          <w:numId w:val="8"/>
        </w:numPr>
      </w:pPr>
      <w:r w:rsidRPr="00CC7C54">
        <w:t xml:space="preserve">Gumb »Zaženi/Ustavi« v primeru, da procesor trenutno ne izvaja ukazov zažene samodejno izvajanje ukazov. V primeru, da procesor trenutno izvaja ukaze pa ga ta gumb začasno ustavi. Uporabnik lahko izvajanje vedno nadaljuje z vnovičnim pritiskom na ta gumb. Gumb deluje v skladu z menijem hitrosti ter nastavitvijo za izbiro načina izvajanja. Procesor bo samodejno prenehal izvajanje kadar naleti na strojni kod 0x00. Če programski števec(PC) trenutno vsebuje pomnilniško lokacijo, </w:t>
      </w:r>
      <w:r w:rsidR="00730D9C" w:rsidRPr="00CC7C54">
        <w:t xml:space="preserve">na kateri se nahaja </w:t>
      </w:r>
      <w:r w:rsidR="00B42D10" w:rsidRPr="00CC7C54">
        <w:t>vrednost</w:t>
      </w:r>
      <w:r w:rsidR="00730D9C" w:rsidRPr="00CC7C54">
        <w:t xml:space="preserve"> </w:t>
      </w:r>
      <w:r w:rsidRPr="00CC7C54">
        <w:t xml:space="preserve">0x00 in če je nastavitev »samodejna ponastavitev« vklopljena bo se </w:t>
      </w:r>
      <w:proofErr w:type="spellStart"/>
      <w:r w:rsidRPr="00CC7C54">
        <w:t>emulator</w:t>
      </w:r>
      <w:proofErr w:type="spellEnd"/>
      <w:r w:rsidRPr="00CC7C54">
        <w:t xml:space="preserve"> ponastavil.</w:t>
      </w:r>
    </w:p>
    <w:p w14:paraId="0CCF528A" w14:textId="288E27A9" w:rsidR="00FE2824" w:rsidRPr="00CC7C54" w:rsidRDefault="007418DD" w:rsidP="00FE2824">
      <w:pPr>
        <w:pStyle w:val="Navadenodstavek"/>
        <w:numPr>
          <w:ilvl w:val="0"/>
          <w:numId w:val="8"/>
        </w:numPr>
      </w:pPr>
      <w:r w:rsidRPr="00CC7C54">
        <w:t xml:space="preserve">Meni za nastavitev hitrosti izvajanja. Prikazuje število ukazov ali ciklov </w:t>
      </w:r>
      <w:r w:rsidR="00B03076" w:rsidRPr="00CC7C54">
        <w:t>na sekundo. Možn</w:t>
      </w:r>
      <w:r w:rsidR="00F825DC" w:rsidRPr="00CC7C54">
        <w:t xml:space="preserve">e hitrosti so potence števila dva </w:t>
      </w:r>
      <w:r w:rsidR="00B03076" w:rsidRPr="00CC7C54">
        <w:t xml:space="preserve">od 1 do </w:t>
      </w:r>
      <w:r w:rsidR="002C6F62" w:rsidRPr="00CC7C54">
        <w:t>1048576</w:t>
      </w:r>
      <w:r w:rsidR="00F825DC" w:rsidRPr="00CC7C54">
        <w:t>. Najvišja možna</w:t>
      </w:r>
      <w:r w:rsidR="00B03076" w:rsidRPr="00CC7C54">
        <w:t xml:space="preserve"> hitrost </w:t>
      </w:r>
      <w:r w:rsidR="00F825DC" w:rsidRPr="00CC7C54">
        <w:t xml:space="preserve">je </w:t>
      </w:r>
      <w:r w:rsidR="00B03076" w:rsidRPr="00CC7C54">
        <w:t>odvisna od</w:t>
      </w:r>
      <w:r w:rsidR="004A4883" w:rsidRPr="00CC7C54">
        <w:t xml:space="preserve"> zmogljivosti</w:t>
      </w:r>
      <w:r w:rsidR="00B03076" w:rsidRPr="00CC7C54">
        <w:t xml:space="preserve"> uporabnikovega računalnika. </w:t>
      </w:r>
    </w:p>
    <w:p w14:paraId="21F5039F" w14:textId="77777777" w:rsidR="000D2A6C" w:rsidRPr="00CC7C54" w:rsidRDefault="000D2A6C" w:rsidP="000D2A6C">
      <w:pPr>
        <w:pStyle w:val="Heading2"/>
      </w:pPr>
      <w:bookmarkStart w:id="28" w:name="_Toc156236638"/>
      <w:r w:rsidRPr="00CC7C54">
        <w:lastRenderedPageBreak/>
        <w:t xml:space="preserve">Notranje komponente </w:t>
      </w:r>
      <w:proofErr w:type="spellStart"/>
      <w:r w:rsidRPr="00CC7C54">
        <w:t>emulatorja</w:t>
      </w:r>
      <w:proofErr w:type="spellEnd"/>
      <w:r w:rsidRPr="00CC7C54">
        <w:t>.</w:t>
      </w:r>
      <w:bookmarkEnd w:id="28"/>
    </w:p>
    <w:p w14:paraId="4F98A701" w14:textId="7112AB4A" w:rsidR="000D2A6C" w:rsidRPr="00CC7C54" w:rsidRDefault="000D2A6C" w:rsidP="000D2A6C">
      <w:pPr>
        <w:pStyle w:val="Heading3"/>
      </w:pPr>
      <w:bookmarkStart w:id="29" w:name="_Toc156236639"/>
      <w:proofErr w:type="spellStart"/>
      <w:r w:rsidRPr="00CC7C54">
        <w:t>Assembler</w:t>
      </w:r>
      <w:proofErr w:type="spellEnd"/>
      <w:r w:rsidRPr="00CC7C54">
        <w:t>(</w:t>
      </w:r>
      <w:r w:rsidR="00B42D10" w:rsidRPr="00CC7C54">
        <w:t>Sestavljavec</w:t>
      </w:r>
      <w:r w:rsidRPr="00CC7C54">
        <w:t>)</w:t>
      </w:r>
      <w:bookmarkEnd w:id="29"/>
    </w:p>
    <w:p w14:paraId="2E4BACB4" w14:textId="186C33A2" w:rsidR="000D2A6C" w:rsidRPr="00CC7C54" w:rsidRDefault="000D2A6C" w:rsidP="000D2A6C">
      <w:pPr>
        <w:pStyle w:val="Navadenodstavek"/>
      </w:pPr>
      <w:proofErr w:type="spellStart"/>
      <w:r w:rsidRPr="00CC7C54">
        <w:t>Assembler</w:t>
      </w:r>
      <w:proofErr w:type="spellEnd"/>
      <w:r w:rsidRPr="00CC7C54">
        <w:t xml:space="preserve"> je programska </w:t>
      </w:r>
      <w:r w:rsidR="00B42D10" w:rsidRPr="00CC7C54">
        <w:t>oprema</w:t>
      </w:r>
      <w:r w:rsidRPr="00CC7C54">
        <w:t xml:space="preserve">, ki prevaja ukaze, operacije, načine </w:t>
      </w:r>
      <w:r w:rsidR="00B42D10" w:rsidRPr="00CC7C54">
        <w:t>naslavljanja</w:t>
      </w:r>
      <w:r w:rsidRPr="00CC7C54">
        <w:t xml:space="preserve"> ter operande v njihove številske vrednosti(strojno kodo) določenega </w:t>
      </w:r>
      <w:proofErr w:type="spellStart"/>
      <w:r w:rsidRPr="00CC7C54">
        <w:t>assembly</w:t>
      </w:r>
      <w:proofErr w:type="spellEnd"/>
      <w:r w:rsidRPr="00CC7C54">
        <w:t xml:space="preserve"> jezika. Kot mnogi drugi </w:t>
      </w:r>
      <w:proofErr w:type="spellStart"/>
      <w:r w:rsidRPr="00CC7C54">
        <w:t>assemblerji</w:t>
      </w:r>
      <w:proofErr w:type="spellEnd"/>
      <w:r w:rsidRPr="00CC7C54">
        <w:t xml:space="preserve">, uporablja in prepozna simbolične reference. To je način poimenovanja določenih </w:t>
      </w:r>
      <w:bookmarkStart w:id="30" w:name="_Hlk155633060"/>
      <w:r w:rsidRPr="00CC7C54">
        <w:t xml:space="preserve">pomnilniških </w:t>
      </w:r>
      <w:bookmarkEnd w:id="30"/>
      <w:r w:rsidRPr="00CC7C54">
        <w:t xml:space="preserve">lokacij ali ukazov, katere uporaba nadomesti ročne izračune in posodobitve pomnilniških naslovov po spremembah programa ter olajšajo uporabo spremenljivk. Moj </w:t>
      </w:r>
      <w:proofErr w:type="spellStart"/>
      <w:r w:rsidRPr="00CC7C54">
        <w:t>assembler</w:t>
      </w:r>
      <w:proofErr w:type="spellEnd"/>
      <w:r w:rsidRPr="00CC7C54">
        <w:t xml:space="preserve"> za M680X je »One-</w:t>
      </w:r>
      <w:proofErr w:type="spellStart"/>
      <w:r w:rsidRPr="00CC7C54">
        <w:t>pass</w:t>
      </w:r>
      <w:proofErr w:type="spellEnd"/>
      <w:r w:rsidRPr="00CC7C54">
        <w:t xml:space="preserve"> </w:t>
      </w:r>
      <w:proofErr w:type="spellStart"/>
      <w:r w:rsidRPr="00CC7C54">
        <w:t>assembler</w:t>
      </w:r>
      <w:proofErr w:type="spellEnd"/>
      <w:r w:rsidRPr="00CC7C54">
        <w:t xml:space="preserve">«, to pomeni da gre skozi kodo samo enkrat in rezervira prostor za simbole, ki še niso bili definirani. Na koncu pa </w:t>
      </w:r>
      <w:proofErr w:type="spellStart"/>
      <w:r w:rsidRPr="00CC7C54">
        <w:t>assembler</w:t>
      </w:r>
      <w:proofErr w:type="spellEnd"/>
      <w:r w:rsidRPr="00CC7C54">
        <w:t xml:space="preserve"> preide skozi rezervirane pomnilniške naslove in jih nadomesti s vrednostjo nazivov. </w:t>
      </w:r>
    </w:p>
    <w:p w14:paraId="10034063" w14:textId="10BD4A74" w:rsidR="00B2157D" w:rsidRPr="00CC7C54" w:rsidRDefault="00693901" w:rsidP="000D2A6C">
      <w:pPr>
        <w:pStyle w:val="Navadenodstavek"/>
      </w:pPr>
      <w:r w:rsidRPr="00CC7C54">
        <w:t xml:space="preserve">Moj </w:t>
      </w:r>
      <w:proofErr w:type="spellStart"/>
      <w:r w:rsidRPr="00CC7C54">
        <w:t>sestavljalec</w:t>
      </w:r>
      <w:proofErr w:type="spellEnd"/>
      <w:r w:rsidRPr="00CC7C54">
        <w:t xml:space="preserve"> deluje tako da gre v zanki skozi vsako vrstico kode. Za vsako vrstico si naredi kopijo katero nato manipulira, krajša in si jo pripravlja da jo lahko razume.</w:t>
      </w:r>
      <w:r w:rsidR="004A7B41" w:rsidRPr="00CC7C54">
        <w:t xml:space="preserve"> Ta proces ima v glavnem 3 dele. Na začetku odstrani vse komentarje(komentarji se začnejo s podpičjem) . Nato pride v prvi del, ki izvleče naziv ukaza, če je podan.</w:t>
      </w:r>
      <w:r w:rsidR="00FC7868" w:rsidRPr="00CC7C54">
        <w:t xml:space="preserve"> Njegov obstoj preveri tako da preveri, če je prvi znak vrstice črka. Nato s pomočjo variable »</w:t>
      </w:r>
      <w:proofErr w:type="spellStart"/>
      <w:r w:rsidR="00FC7868" w:rsidRPr="00CC7C54">
        <w:t>charNum</w:t>
      </w:r>
      <w:proofErr w:type="spellEnd"/>
      <w:r w:rsidR="00FC7868" w:rsidRPr="00CC7C54">
        <w:t xml:space="preserve">« </w:t>
      </w:r>
      <w:proofErr w:type="spellStart"/>
      <w:r w:rsidR="00FC7868" w:rsidRPr="00CC7C54">
        <w:t>preglada</w:t>
      </w:r>
      <w:proofErr w:type="spellEnd"/>
      <w:r w:rsidR="00FC7868" w:rsidRPr="00CC7C54">
        <w:t xml:space="preserve"> vrstico in zabeleži kdaj se pojavi znak, ki ni črka, število ali podčrtaj. Nato preveri še nekaj </w:t>
      </w:r>
      <w:r w:rsidR="00E24B91" w:rsidRPr="00CC7C54">
        <w:t>samoumevnih</w:t>
      </w:r>
      <w:r w:rsidR="00FC7868" w:rsidRPr="00CC7C54">
        <w:t xml:space="preserve"> stvari, </w:t>
      </w:r>
      <w:r w:rsidR="00E24B91" w:rsidRPr="00CC7C54">
        <w:t>na primer</w:t>
      </w:r>
      <w:r w:rsidR="00FC7868" w:rsidRPr="00CC7C54">
        <w:t>, če je vrstica prazna, če so v nazivu nedovoljeni znaki in podobno. V drugem delu se vrstica razdeli na ukaz in operand ter se razveljavi, če ta nista pravilno podana. Podobno kot prej »</w:t>
      </w:r>
      <w:proofErr w:type="spellStart"/>
      <w:r w:rsidR="00FC7868" w:rsidRPr="00CC7C54">
        <w:t>charNum</w:t>
      </w:r>
      <w:proofErr w:type="spellEnd"/>
      <w:r w:rsidR="00FC7868" w:rsidRPr="00CC7C54">
        <w:t>« gre skozi vrstico in gleda kdaj se skupek črk začne in konča. Operandu preveri tudi validnost. V tretjem in zadnjem delu pa identificira in prevede ukaz. Na podlagi operanda ugotovi katero naslavljanje je primerno in če je operand za tak ukaz primere</w:t>
      </w:r>
      <w:r w:rsidR="007C4C53" w:rsidRPr="00CC7C54">
        <w:t>n</w:t>
      </w:r>
      <w:r w:rsidR="00FC7868" w:rsidRPr="00CC7C54">
        <w:t>.</w:t>
      </w:r>
      <w:r w:rsidR="007C4C53" w:rsidRPr="00CC7C54">
        <w:t xml:space="preserve"> Če je operand že definiran naziv bo v lokacijo operanda vstavljena njegova vrednost. V primeru da pa operand še ni definiran pa bo ukaz zapisan z največjim primernim naslavljanjem in prostor </w:t>
      </w:r>
      <w:r w:rsidR="00E24B91" w:rsidRPr="00CC7C54">
        <w:t>operanda bo</w:t>
      </w:r>
      <w:r w:rsidR="007C4C53" w:rsidRPr="00CC7C54">
        <w:t xml:space="preserve"> ostal prazen. </w:t>
      </w:r>
      <w:r w:rsidR="00E24B91" w:rsidRPr="00CC7C54">
        <w:t>Sestavljavec</w:t>
      </w:r>
      <w:r w:rsidR="007C4C53" w:rsidRPr="00CC7C54">
        <w:t xml:space="preserve"> ima tri sezname, ki beležijo nedefinirane nazive in lokacije v katere sodijo. Nato, če se vsaka vrstica prevede brez težav bo </w:t>
      </w:r>
      <w:proofErr w:type="spellStart"/>
      <w:r w:rsidR="007C4C53" w:rsidRPr="00CC7C54">
        <w:t>emulator</w:t>
      </w:r>
      <w:proofErr w:type="spellEnd"/>
      <w:r w:rsidR="007C4C53" w:rsidRPr="00CC7C54">
        <w:t xml:space="preserve"> pregledal vse sezname in zapolnil manjkajoča mesta s vrednostmi, katere ti nazivi vsebujejo. Na koncu se preveri če je šlo vse po maslu in </w:t>
      </w:r>
      <w:proofErr w:type="spellStart"/>
      <w:r w:rsidR="007C4C53" w:rsidRPr="00CC7C54">
        <w:t>emulator</w:t>
      </w:r>
      <w:proofErr w:type="spellEnd"/>
      <w:r w:rsidR="007C4C53" w:rsidRPr="00CC7C54">
        <w:t xml:space="preserve"> si zabeleži da je zadnje sestavljanje bilo uspešno ter to sporoči tudi uporabniku. V primeru sintaktične napake bo sestavljanje neuspešno, pomnilnik bo </w:t>
      </w:r>
      <w:r w:rsidR="00E24B91" w:rsidRPr="00CC7C54">
        <w:t>ponastavljen</w:t>
      </w:r>
      <w:r w:rsidR="007C4C53" w:rsidRPr="00CC7C54">
        <w:t xml:space="preserve"> in vrstica kjer se je napak pojavila bo označena, če je težava v specifičnem znaku vrstice bo označen tudi ta znak. Opis napake pa bo zapisan v konzoli.</w:t>
      </w:r>
    </w:p>
    <w:p w14:paraId="309D130A" w14:textId="2FACA886" w:rsidR="007C4C53" w:rsidRPr="00CC7C54" w:rsidRDefault="00B2157D" w:rsidP="00B2157D">
      <w:pPr>
        <w:widowControl/>
        <w:spacing w:after="160" w:line="259" w:lineRule="auto"/>
      </w:pPr>
      <w:r w:rsidRPr="00CC7C54">
        <w:br w:type="page"/>
      </w:r>
    </w:p>
    <w:p w14:paraId="52238F8A" w14:textId="403AA3DF" w:rsidR="00FE2824" w:rsidRPr="00CC7C54" w:rsidRDefault="00B2157D" w:rsidP="00EC3154">
      <w:pPr>
        <w:pStyle w:val="Heading3"/>
      </w:pPr>
      <w:bookmarkStart w:id="31" w:name="_Toc156236640"/>
      <w:r w:rsidRPr="00CC7C54">
        <w:lastRenderedPageBreak/>
        <w:t>Izvajanje ukazov</w:t>
      </w:r>
      <w:bookmarkEnd w:id="31"/>
    </w:p>
    <w:p w14:paraId="15375E31" w14:textId="08E6BDC0" w:rsidR="00B2157D" w:rsidRPr="00CC7C54" w:rsidRDefault="00B2157D" w:rsidP="0047727A">
      <w:pPr>
        <w:widowControl/>
        <w:spacing w:after="160" w:line="259" w:lineRule="auto"/>
      </w:pPr>
      <w:r w:rsidRPr="00CC7C54">
        <w:t xml:space="preserve">V tem </w:t>
      </w:r>
      <w:r w:rsidR="00E24B91" w:rsidRPr="00CC7C54">
        <w:t>poglavju</w:t>
      </w:r>
      <w:r w:rsidRPr="00CC7C54">
        <w:t xml:space="preserve"> je opis delovanja najpomembnejšega dela mojega </w:t>
      </w:r>
      <w:proofErr w:type="spellStart"/>
      <w:r w:rsidRPr="00CC7C54">
        <w:t>emulatorja</w:t>
      </w:r>
      <w:proofErr w:type="spellEnd"/>
      <w:r w:rsidRPr="00CC7C54">
        <w:t>. To je izvajanje ukazov.</w:t>
      </w:r>
    </w:p>
    <w:p w14:paraId="1A84AC43" w14:textId="1BD427A9" w:rsidR="005168B6" w:rsidRPr="00CC7C54" w:rsidRDefault="00C23236" w:rsidP="005168B6">
      <w:pPr>
        <w:pStyle w:val="Heading4"/>
      </w:pPr>
      <w:bookmarkStart w:id="32" w:name="_Toc156236641"/>
      <w:bookmarkStart w:id="33" w:name="_Ref156236700"/>
      <w:bookmarkStart w:id="34" w:name="_Ref156236702"/>
      <w:bookmarkStart w:id="35" w:name="_Ref156236709"/>
      <w:bookmarkStart w:id="36" w:name="_Ref156236741"/>
      <w:r w:rsidRPr="00CC7C54">
        <w:t xml:space="preserve">Funkcija </w:t>
      </w:r>
      <w:proofErr w:type="spellStart"/>
      <w:r w:rsidR="005168B6" w:rsidRPr="00CC7C54">
        <w:t>executeInstruction</w:t>
      </w:r>
      <w:bookmarkEnd w:id="32"/>
      <w:bookmarkEnd w:id="33"/>
      <w:bookmarkEnd w:id="34"/>
      <w:bookmarkEnd w:id="35"/>
      <w:bookmarkEnd w:id="36"/>
      <w:proofErr w:type="spellEnd"/>
      <w:r w:rsidR="005168B6" w:rsidRPr="00CC7C54">
        <w:t xml:space="preserve"> </w:t>
      </w:r>
    </w:p>
    <w:p w14:paraId="65608AAF" w14:textId="3168FDD9" w:rsidR="00C23236" w:rsidRPr="00CC7C54" w:rsidRDefault="00C23236" w:rsidP="00C23236">
      <w:pPr>
        <w:pStyle w:val="Navadenodstavek"/>
      </w:pPr>
      <w:r w:rsidRPr="00CC7C54">
        <w:t xml:space="preserve">To je glavna funkcija za izvajanje ukazov. Ko je klicana si rezervira nekaj začasnih variabel s katerimi si pomaga pri izvajanju posameznega ukaza. Nato naloži operacijsko kodo ukaza na katerega trenutno kaže programski števec. S uporabo c++ </w:t>
      </w:r>
      <w:proofErr w:type="spellStart"/>
      <w:r w:rsidRPr="00CC7C54">
        <w:t>switch</w:t>
      </w:r>
      <w:proofErr w:type="spellEnd"/>
      <w:r w:rsidRPr="00CC7C54">
        <w:t xml:space="preserve"> stavka </w:t>
      </w:r>
      <w:proofErr w:type="spellStart"/>
      <w:r w:rsidRPr="00CC7C54">
        <w:t>emulator</w:t>
      </w:r>
      <w:proofErr w:type="spellEnd"/>
      <w:r w:rsidRPr="00CC7C54">
        <w:t xml:space="preserve"> ve kako naj izvede ukaz. Tu je nekaj primerov izvedbe:</w:t>
      </w:r>
    </w:p>
    <w:p w14:paraId="45CADA4E" w14:textId="7D791E17" w:rsidR="00C23236" w:rsidRPr="00CC7C54" w:rsidRDefault="00E24B91" w:rsidP="00C23236">
      <w:pPr>
        <w:pStyle w:val="Navadenodstavek"/>
        <w:numPr>
          <w:ilvl w:val="0"/>
          <w:numId w:val="15"/>
        </w:numPr>
      </w:pPr>
      <w:r w:rsidRPr="00CC7C54">
        <w:t>Operacijska</w:t>
      </w:r>
      <w:r w:rsidR="00C23236" w:rsidRPr="00CC7C54">
        <w:t xml:space="preserve"> koda je 0x1B ali 27: To je operacijska koda za ukaz ABA. V prvo začasno neznanko se shrani</w:t>
      </w:r>
      <w:r w:rsidR="00D33BC6" w:rsidRPr="00CC7C54">
        <w:t xml:space="preserve"> vsota akumulatorjev A in B. Nato procesor primerja razlike med ACCA, ACCB in vsoto ter primerno posodobi zastavice. Na koncu se vsota shrani v ACCA in PC se </w:t>
      </w:r>
      <w:proofErr w:type="spellStart"/>
      <w:r w:rsidR="00D33BC6" w:rsidRPr="00CC7C54">
        <w:t>inkrementira</w:t>
      </w:r>
      <w:proofErr w:type="spellEnd"/>
      <w:r w:rsidR="00D33BC6" w:rsidRPr="00CC7C54">
        <w:t>.</w:t>
      </w:r>
    </w:p>
    <w:p w14:paraId="58636D32" w14:textId="16B27169" w:rsidR="00C23236" w:rsidRPr="00CC7C54" w:rsidRDefault="00D33BC6" w:rsidP="00C23236">
      <w:pPr>
        <w:pStyle w:val="Navadenodstavek"/>
        <w:numPr>
          <w:ilvl w:val="0"/>
          <w:numId w:val="15"/>
        </w:numPr>
      </w:pPr>
      <w:r w:rsidRPr="00CC7C54">
        <w:t xml:space="preserve">Operacijska koda 0: Če je funkcija bila klicana z samodejnim izvajanjem bo se samodejno izvajanje ustavilo, drugače bo se PC </w:t>
      </w:r>
      <w:proofErr w:type="spellStart"/>
      <w:r w:rsidRPr="00CC7C54">
        <w:t>inkrementiral</w:t>
      </w:r>
      <w:proofErr w:type="spellEnd"/>
      <w:r w:rsidRPr="00CC7C54">
        <w:t>.</w:t>
      </w:r>
    </w:p>
    <w:p w14:paraId="0DF0351D" w14:textId="055B2318" w:rsidR="00D33BC6" w:rsidRPr="00CC7C54" w:rsidRDefault="00D33BC6" w:rsidP="00C23236">
      <w:pPr>
        <w:pStyle w:val="Navadenodstavek"/>
        <w:numPr>
          <w:ilvl w:val="0"/>
          <w:numId w:val="15"/>
        </w:numPr>
      </w:pPr>
      <w:r w:rsidRPr="00CC7C54">
        <w:t xml:space="preserve">Operacijske kode ne podpira izbrana različica procesorja: Če je šesta nastavitev vklopljena bo se PC </w:t>
      </w:r>
      <w:proofErr w:type="spellStart"/>
      <w:r w:rsidRPr="00CC7C54">
        <w:t>inkrementiral</w:t>
      </w:r>
      <w:proofErr w:type="spellEnd"/>
      <w:r w:rsidRPr="00CC7C54">
        <w:t>. Če pa je ta nastavitev izklopljena in je funkcija bila klicana z samodejnim izvajanjem bo se samodejno izvajanje ustavilo.</w:t>
      </w:r>
    </w:p>
    <w:p w14:paraId="210913D8" w14:textId="2F617DF9" w:rsidR="00EB4D1F" w:rsidRPr="00CC7C54" w:rsidRDefault="00EB4D1F" w:rsidP="00EB4D1F">
      <w:pPr>
        <w:pStyle w:val="Heading4"/>
      </w:pPr>
      <w:bookmarkStart w:id="37" w:name="_Toc156236642"/>
      <w:r w:rsidRPr="00CC7C54">
        <w:t>Izvedba posameznega ukaza</w:t>
      </w:r>
      <w:bookmarkEnd w:id="37"/>
    </w:p>
    <w:p w14:paraId="1A1BF1B6" w14:textId="3974B9CB" w:rsidR="00B2157D" w:rsidRPr="00CC7C54" w:rsidRDefault="00EB4D1F" w:rsidP="006B3DF9">
      <w:pPr>
        <w:pStyle w:val="Navadenodstavek"/>
      </w:pPr>
      <w:r w:rsidRPr="00CC7C54">
        <w:t xml:space="preserve">S gumbom »korak« bo </w:t>
      </w:r>
      <w:proofErr w:type="spellStart"/>
      <w:r w:rsidRPr="00CC7C54">
        <w:t>emulator</w:t>
      </w:r>
      <w:proofErr w:type="spellEnd"/>
      <w:r w:rsidRPr="00CC7C54">
        <w:t xml:space="preserve"> izvedel en ukaz. Najprej se izklopi samodejno izvajanje. Program se bo samodejno sestavil, če je nastavitev »sestavi ob izvajanju« </w:t>
      </w:r>
      <w:r w:rsidR="00E24B91" w:rsidRPr="00CC7C54">
        <w:t>vklopljena</w:t>
      </w:r>
      <w:r w:rsidRPr="00CC7C54">
        <w:t xml:space="preserve"> in program še ni sestavljen. Po </w:t>
      </w:r>
      <w:r w:rsidR="000A6861">
        <w:t>potrjenem stanju</w:t>
      </w:r>
      <w:r w:rsidRPr="00CC7C54">
        <w:t xml:space="preserve"> sestavlj</w:t>
      </w:r>
      <w:r w:rsidR="000A6861">
        <w:t>enosti</w:t>
      </w:r>
      <w:r w:rsidRPr="00CC7C54">
        <w:t xml:space="preserve"> bo </w:t>
      </w:r>
      <w:r w:rsidR="000A6861">
        <w:t>se izvršil en korak procesorja</w:t>
      </w:r>
      <w:r w:rsidRPr="00CC7C54">
        <w:t>.</w:t>
      </w:r>
      <w:r w:rsidR="000A6861">
        <w:t xml:space="preserve"> </w:t>
      </w:r>
      <w:r w:rsidR="006B3DF9">
        <w:t>Korak</w:t>
      </w:r>
      <w:r w:rsidR="000A6861">
        <w:t xml:space="preserve"> ni </w:t>
      </w:r>
      <w:r w:rsidR="006B3DF9">
        <w:t xml:space="preserve">en procesorski </w:t>
      </w:r>
      <w:r w:rsidR="000A6861">
        <w:t>cikel,</w:t>
      </w:r>
      <w:r w:rsidR="006B3DF9">
        <w:t xml:space="preserve"> ampak</w:t>
      </w:r>
      <w:r w:rsidR="000A6861">
        <w:t xml:space="preserve"> je </w:t>
      </w:r>
      <w:r w:rsidR="006B3DF9">
        <w:t xml:space="preserve">le </w:t>
      </w:r>
      <w:r w:rsidR="000A6861">
        <w:t>en ukaz</w:t>
      </w:r>
      <w:r w:rsidR="006B3DF9">
        <w:t xml:space="preserve"> ali odziv na prekinitev. Potek izvajanja koraka je podoben izvajanju funkcije </w:t>
      </w:r>
      <w:proofErr w:type="spellStart"/>
      <w:r w:rsidR="006B3DF9">
        <w:t>executeInstructionTick</w:t>
      </w:r>
      <w:proofErr w:type="spellEnd"/>
      <w:r w:rsidR="006B3DF9">
        <w:t xml:space="preserve"> prikazane v diagramu</w:t>
      </w:r>
      <w:r w:rsidR="000A6861">
        <w:t xml:space="preserve"> slik</w:t>
      </w:r>
      <w:r w:rsidR="006B3DF9">
        <w:t>e</w:t>
      </w:r>
      <w:r w:rsidR="000A6861">
        <w:t xml:space="preserve"> 17. Edina razlika je, da se ta del programa konča pred preverjanjem prekinitvenih točk. </w:t>
      </w:r>
      <w:r w:rsidR="005168B6" w:rsidRPr="00CC7C54">
        <w:t>Če prekinitev ni bila klicana, bo klicana funkcija za izvršitev ukaza na katerega kaže PC</w:t>
      </w:r>
      <w:r w:rsidR="005B2C09">
        <w:t xml:space="preserve">(poglavje </w:t>
      </w:r>
      <w:r w:rsidR="005168B6" w:rsidRPr="00CC7C54">
        <w:fldChar w:fldCharType="begin"/>
      </w:r>
      <w:r w:rsidR="005168B6" w:rsidRPr="00CC7C54">
        <w:instrText xml:space="preserve"> REF _Ref156236741 \w \h </w:instrText>
      </w:r>
      <w:r w:rsidR="006B3DF9">
        <w:instrText xml:space="preserve"> \* MERGEFORMAT </w:instrText>
      </w:r>
      <w:r w:rsidR="005168B6" w:rsidRPr="00CC7C54">
        <w:fldChar w:fldCharType="separate"/>
      </w:r>
      <w:r w:rsidR="005168B6" w:rsidRPr="00CC7C54">
        <w:t>5.2.2.1</w:t>
      </w:r>
      <w:r w:rsidR="005168B6" w:rsidRPr="00CC7C54">
        <w:fldChar w:fldCharType="end"/>
      </w:r>
      <w:r w:rsidR="005168B6" w:rsidRPr="00CC7C54">
        <w:t>.</w:t>
      </w:r>
      <w:r w:rsidR="005B2C09">
        <w:t xml:space="preserve">). </w:t>
      </w:r>
      <w:r w:rsidR="005168B6" w:rsidRPr="00CC7C54">
        <w:t xml:space="preserve">Po izvršitvi ukaza je klicana </w:t>
      </w:r>
      <w:r w:rsidR="00E24B91" w:rsidRPr="00CC7C54">
        <w:t>posodobitev</w:t>
      </w:r>
      <w:r w:rsidR="005168B6" w:rsidRPr="00CC7C54">
        <w:t xml:space="preserve"> trenutnih elementov UI.</w:t>
      </w:r>
    </w:p>
    <w:p w14:paraId="2BDE929D" w14:textId="4B4BF884" w:rsidR="005168B6" w:rsidRPr="00CC7C54" w:rsidRDefault="008901D1" w:rsidP="005168B6">
      <w:pPr>
        <w:pStyle w:val="Heading4"/>
      </w:pPr>
      <w:bookmarkStart w:id="38" w:name="_Toc156236643"/>
      <w:bookmarkEnd w:id="38"/>
      <w:r w:rsidRPr="00CC7C54">
        <w:t>Samodejno izvajanje ukazov</w:t>
      </w:r>
    </w:p>
    <w:p w14:paraId="40698F32" w14:textId="1689AFA2" w:rsidR="00D625E8" w:rsidRDefault="008901D1" w:rsidP="008901D1">
      <w:pPr>
        <w:pStyle w:val="Navadenodstavek"/>
      </w:pPr>
      <w:r w:rsidRPr="00CC7C54">
        <w:t>Samodejno izvajanje se zažene in ustavi s gumbom »zaženi/ustavi«.</w:t>
      </w:r>
      <w:r w:rsidR="00441C16" w:rsidRPr="00CC7C54">
        <w:t xml:space="preserve"> Glavna spremenljivka ki določa stanje samodejnega izvajanja se imenuje »</w:t>
      </w:r>
      <w:proofErr w:type="spellStart"/>
      <w:r w:rsidR="00441C16" w:rsidRPr="00CC7C54">
        <w:t>running</w:t>
      </w:r>
      <w:proofErr w:type="spellEnd"/>
      <w:r w:rsidR="00441C16" w:rsidRPr="00CC7C54">
        <w:t xml:space="preserve">«. Ko ima </w:t>
      </w:r>
      <w:proofErr w:type="spellStart"/>
      <w:r w:rsidR="00441C16" w:rsidRPr="00CC7C54">
        <w:t>running</w:t>
      </w:r>
      <w:proofErr w:type="spellEnd"/>
      <w:r w:rsidR="00441C16" w:rsidRPr="00CC7C54">
        <w:t xml:space="preserve"> vrednost 1 ali »</w:t>
      </w:r>
      <w:proofErr w:type="spellStart"/>
      <w:r w:rsidR="00441C16" w:rsidRPr="00CC7C54">
        <w:t>true</w:t>
      </w:r>
      <w:proofErr w:type="spellEnd"/>
      <w:r w:rsidR="00441C16" w:rsidRPr="00CC7C54">
        <w:t xml:space="preserve">«, procesor samodejno izvaja ukaze. Ko pa ima </w:t>
      </w:r>
      <w:proofErr w:type="spellStart"/>
      <w:r w:rsidR="00441C16" w:rsidRPr="00CC7C54">
        <w:t>running</w:t>
      </w:r>
      <w:proofErr w:type="spellEnd"/>
      <w:r w:rsidR="00441C16" w:rsidRPr="00CC7C54">
        <w:t xml:space="preserve"> vrednost 0 ali »</w:t>
      </w:r>
      <w:proofErr w:type="spellStart"/>
      <w:r w:rsidR="00441C16" w:rsidRPr="00CC7C54">
        <w:t>false</w:t>
      </w:r>
      <w:proofErr w:type="spellEnd"/>
      <w:r w:rsidR="00441C16" w:rsidRPr="00CC7C54">
        <w:t>« pa je samodejno izvajanje ustavljeno. Ko uporabnik pritisne gumb »zaženi/ustavi« in je vrednost »</w:t>
      </w:r>
      <w:proofErr w:type="spellStart"/>
      <w:r w:rsidR="00441C16" w:rsidRPr="00CC7C54">
        <w:t>running</w:t>
      </w:r>
      <w:proofErr w:type="spellEnd"/>
      <w:r w:rsidR="00441C16" w:rsidRPr="00CC7C54">
        <w:t xml:space="preserve">« enaka 0, se bo program samodejno sestavil, če je nastavitev »sestavi ob izvajanju« </w:t>
      </w:r>
      <w:r w:rsidR="00E24B91" w:rsidRPr="00CC7C54">
        <w:t>vklopljena</w:t>
      </w:r>
      <w:r w:rsidR="00441C16" w:rsidRPr="00CC7C54">
        <w:t xml:space="preserve"> in program še ni sestavljen. Nato bo </w:t>
      </w:r>
      <w:proofErr w:type="spellStart"/>
      <w:r w:rsidR="00441C16" w:rsidRPr="00CC7C54">
        <w:t>emulator</w:t>
      </w:r>
      <w:proofErr w:type="spellEnd"/>
      <w:r w:rsidR="00441C16" w:rsidRPr="00CC7C54">
        <w:t xml:space="preserve"> preveril, če je hkrati operacijska koda naslednjega ukaza enaka 0 in je vklopljena nastavitev »samodejno ponastavljanje«. Takrat bo se </w:t>
      </w:r>
      <w:proofErr w:type="spellStart"/>
      <w:r w:rsidR="00441C16" w:rsidRPr="00CC7C54">
        <w:t>emulator</w:t>
      </w:r>
      <w:proofErr w:type="spellEnd"/>
      <w:r w:rsidR="00441C16" w:rsidRPr="00CC7C54">
        <w:t xml:space="preserve"> ponastavil. Potem bo klicana funkcija </w:t>
      </w:r>
      <w:proofErr w:type="spellStart"/>
      <w:r w:rsidR="00441C16" w:rsidRPr="00CC7C54">
        <w:t>startExecution</w:t>
      </w:r>
      <w:proofErr w:type="spellEnd"/>
      <w:r w:rsidR="00441C16" w:rsidRPr="00CC7C54">
        <w:t>.</w:t>
      </w:r>
      <w:r w:rsidR="007C5AF9">
        <w:t xml:space="preserve"> </w:t>
      </w:r>
    </w:p>
    <w:p w14:paraId="02EE6960" w14:textId="77777777" w:rsidR="00E24B91" w:rsidRPr="00CC7C54" w:rsidRDefault="00E24B91" w:rsidP="008901D1">
      <w:pPr>
        <w:pStyle w:val="Navadenodstavek"/>
      </w:pPr>
    </w:p>
    <w:p w14:paraId="59CEA6FA" w14:textId="0B34F691" w:rsidR="00441C16" w:rsidRPr="00CC7C54" w:rsidRDefault="00441C16" w:rsidP="00441C16">
      <w:pPr>
        <w:pStyle w:val="Heading5"/>
      </w:pPr>
      <w:r w:rsidRPr="00CC7C54">
        <w:lastRenderedPageBreak/>
        <w:t xml:space="preserve">Funkcija </w:t>
      </w:r>
      <w:proofErr w:type="spellStart"/>
      <w:r w:rsidRPr="00CC7C54">
        <w:t>startExecution</w:t>
      </w:r>
      <w:proofErr w:type="spellEnd"/>
    </w:p>
    <w:p w14:paraId="1BC62070" w14:textId="2E087A77" w:rsidR="002D14FD" w:rsidRPr="00CC7C54" w:rsidRDefault="00893233" w:rsidP="00E24B91">
      <w:pPr>
        <w:pStyle w:val="Navadenodstavek"/>
      </w:pPr>
      <w:r w:rsidRPr="00CC7C54">
        <w:t xml:space="preserve">Ta funkcija najprej nastavi spremenljivko </w:t>
      </w:r>
      <w:proofErr w:type="spellStart"/>
      <w:r w:rsidRPr="00CC7C54">
        <w:t>running</w:t>
      </w:r>
      <w:proofErr w:type="spellEnd"/>
      <w:r w:rsidRPr="00CC7C54">
        <w:t xml:space="preserve"> na 1. </w:t>
      </w:r>
      <w:r w:rsidR="00D625E8" w:rsidRPr="00CC7C54">
        <w:t xml:space="preserve">Sočasno požene </w:t>
      </w:r>
      <w:r w:rsidR="00F524B5">
        <w:t>časovnik</w:t>
      </w:r>
      <w:r w:rsidR="00D625E8" w:rsidRPr="00CC7C54">
        <w:t xml:space="preserve"> iz razreda »</w:t>
      </w:r>
      <w:proofErr w:type="spellStart"/>
      <w:r w:rsidR="00D625E8" w:rsidRPr="00CC7C54">
        <w:t>QTimer</w:t>
      </w:r>
      <w:proofErr w:type="spellEnd"/>
      <w:r w:rsidR="00D625E8" w:rsidRPr="00CC7C54">
        <w:t>«, ki po intervalih izvršuje funkcijo »</w:t>
      </w:r>
      <w:proofErr w:type="spellStart"/>
      <w:r w:rsidR="00D625E8" w:rsidRPr="00CC7C54">
        <w:t>updateIfReady</w:t>
      </w:r>
      <w:proofErr w:type="spellEnd"/>
      <w:r w:rsidR="00D625E8" w:rsidRPr="00CC7C54">
        <w:t xml:space="preserve">«. Nato prikaže UI elemente, ki uporabniku sporočajo da </w:t>
      </w:r>
      <w:proofErr w:type="spellStart"/>
      <w:r w:rsidR="00D625E8" w:rsidRPr="00CC7C54">
        <w:t>emulator</w:t>
      </w:r>
      <w:proofErr w:type="spellEnd"/>
      <w:r w:rsidR="00D625E8" w:rsidRPr="00CC7C54">
        <w:t xml:space="preserve"> trenutno samodejno izvaja ukaze. Na zadnje zažene novo nit, ki je namenjena neprestanemu izvrševanju ukazov. To sem dosegel s razredoma »</w:t>
      </w:r>
      <w:proofErr w:type="spellStart"/>
      <w:r w:rsidR="00D625E8" w:rsidRPr="00CC7C54">
        <w:t>QFutureWatcher</w:t>
      </w:r>
      <w:proofErr w:type="spellEnd"/>
      <w:r w:rsidR="00D625E8" w:rsidRPr="00CC7C54">
        <w:t>« in »</w:t>
      </w:r>
      <w:proofErr w:type="spellStart"/>
      <w:r w:rsidR="00D625E8" w:rsidRPr="00CC7C54">
        <w:t>QtConcurrent</w:t>
      </w:r>
      <w:proofErr w:type="spellEnd"/>
      <w:r w:rsidR="00D625E8" w:rsidRPr="00CC7C54">
        <w:t>«. Nova nit je potrebna</w:t>
      </w:r>
      <w:r w:rsidR="00E05C50" w:rsidRPr="00CC7C54">
        <w:t>,</w:t>
      </w:r>
      <w:r w:rsidR="00D625E8" w:rsidRPr="00CC7C54">
        <w:t xml:space="preserve"> saj je neprestano izvrševanje ukazov v višjih hitrostih zelo težavno za procesor uporabnikovega računalnika</w:t>
      </w:r>
      <w:r w:rsidR="00E05C50" w:rsidRPr="00CC7C54">
        <w:t xml:space="preserve"> in bi povzročilo veliko težav kot so neodzivni uporabniški vmesnik, počasno posodabljanje zaslona in podobno. </w:t>
      </w:r>
    </w:p>
    <w:p w14:paraId="604201BE" w14:textId="2C001F86" w:rsidR="002D14FD" w:rsidRPr="002535FE" w:rsidRDefault="002D14FD" w:rsidP="00E24B91">
      <w:pPr>
        <w:pStyle w:val="Navadenodstavek"/>
        <w:rPr>
          <w:highlight w:val="yellow"/>
        </w:rPr>
      </w:pPr>
      <w:r w:rsidRPr="002535FE">
        <w:rPr>
          <w:highlight w:val="yellow"/>
        </w:rPr>
        <w:t>Izvajanje ukazov deluje tako, da sta najprej definirani dve spremenljivki, ena shranjuje trenuten čas, druga pa čas izvajanja naslednjega ukaza. V vsaki iteraciji zanke se najprej posodobi trenuten čas. Če je trenuten čas večji ali enak času izvajanja naslednjega ukaza, bo se čas izvajanja naslednjega ukaza nastavil na vsoto trenutnega časa in v nanosekundah potreben zamik, da bi se ukazi izvajali na zaželeni hitrosti.</w:t>
      </w:r>
    </w:p>
    <w:p w14:paraId="02688280" w14:textId="0BDA48E1" w:rsidR="00284F1F" w:rsidRDefault="0032470D" w:rsidP="00E24B91">
      <w:pPr>
        <w:pStyle w:val="Navadenodstavek"/>
      </w:pPr>
      <w:r w:rsidRPr="002535FE">
        <w:rPr>
          <w:highlight w:val="yellow"/>
        </w:rPr>
        <w:t xml:space="preserve">Kmalu sem tudi ugotovil, da </w:t>
      </w:r>
      <w:r w:rsidR="002D14FD" w:rsidRPr="002535FE">
        <w:rPr>
          <w:highlight w:val="yellow"/>
        </w:rPr>
        <w:t>je prestop med iteracijami in konstantno merjenje časa na nanosekunde natančno zamudno in težavno. Večje hitrosti zaradi tega niso bile dosegljive. Rešitev sem našel v serijskem izvajanju ukazov.</w:t>
      </w:r>
      <w:r w:rsidR="00930C44" w:rsidRPr="002535FE">
        <w:rPr>
          <w:highlight w:val="yellow"/>
        </w:rPr>
        <w:t xml:space="preserve"> Mojo rešitev podpirajo tudi dejstva, da</w:t>
      </w:r>
      <w:r w:rsidR="002D14FD" w:rsidRPr="002535FE">
        <w:rPr>
          <w:highlight w:val="yellow"/>
        </w:rPr>
        <w:t xml:space="preserve"> </w:t>
      </w:r>
      <w:r w:rsidR="00930C44" w:rsidRPr="002535FE">
        <w:rPr>
          <w:highlight w:val="yellow"/>
        </w:rPr>
        <w:t>v</w:t>
      </w:r>
      <w:r w:rsidR="002D14FD" w:rsidRPr="002535FE">
        <w:rPr>
          <w:highlight w:val="yellow"/>
        </w:rPr>
        <w:t>ečina zaslonov podpira le 60 posodobitev na sekundo</w:t>
      </w:r>
      <w:r w:rsidR="00930C44" w:rsidRPr="002535FE">
        <w:rPr>
          <w:highlight w:val="yellow"/>
        </w:rPr>
        <w:t xml:space="preserve"> in višja meja za povprečnega uporabnika bi bila okoli 240 posodobitev na sekundo. Zato je posodabljanje uporabniškega vmesnika več kot 240 krat na sekundo nepotrebno in za povprečen procesor prezahtevno. Spremenil sem glavno zanko tako da vsakič, ko je čas za izvedbo ukaza se izvede več ukazov en za drugim v spremenljivko, ki shranjuje čas izvajanja naslednjega ukaza pa sem preuredil v spremenljivko, ki shranjuje čas izvajanja naslednje serije ukazov. V to spremenljivko pa se shrani vsota trenutnega časa in zamik pomnožen z številom ukazov, ki se v seriji izvedejo en za drugim. Določil sem da je maksimalno število posodobitev zaslona 256 posodobitev na sekundo.</w:t>
      </w:r>
      <w:r w:rsidR="00930C44" w:rsidRPr="00CC7C54">
        <w:t xml:space="preserve"> To pomeni</w:t>
      </w:r>
      <w:r w:rsidR="00760C3E" w:rsidRPr="00CC7C54">
        <w:t>,</w:t>
      </w:r>
      <w:r w:rsidR="00930C44" w:rsidRPr="00CC7C54">
        <w:t xml:space="preserve"> da</w:t>
      </w:r>
      <w:r w:rsidR="00760C3E" w:rsidRPr="00CC7C54">
        <w:t xml:space="preserve"> je</w:t>
      </w:r>
      <w:r w:rsidR="00930C44" w:rsidRPr="00CC7C54">
        <w:t xml:space="preserve"> do hitrosti </w:t>
      </w:r>
      <w:r w:rsidR="00760C3E" w:rsidRPr="00CC7C54">
        <w:t>256 ciklov ali ukazov na sekundo serijsko izvajanje nepotrebno. Pri hitrostih od 512 ciklov na sekundo naprej pa se postopno zvišuje število ciklov, ki se izvajajo v serijah</w:t>
      </w:r>
      <w:r w:rsidR="00CC7C54">
        <w:t xml:space="preserve">. </w:t>
      </w:r>
      <w:r w:rsidR="00F524B5">
        <w:t>V tabeli 1</w:t>
      </w:r>
      <w:r w:rsidR="00CC7C54">
        <w:t xml:space="preserve"> so prikazane vse možne hitrosti izvajanja, koliko ciklov je v vsaki </w:t>
      </w:r>
      <w:r w:rsidR="00F524B5">
        <w:t>seriji</w:t>
      </w:r>
      <w:r w:rsidR="00CC7C54">
        <w:t>, kolikšen bi bil časovni zamik med posameznimi cikli in časovni zamik med serijami.</w:t>
      </w:r>
    </w:p>
    <w:p w14:paraId="7E9EC9AA" w14:textId="6B66BE95" w:rsidR="007C5AF9" w:rsidRDefault="005B2C09">
      <w:pPr>
        <w:widowControl/>
        <w:spacing w:after="160" w:line="259" w:lineRule="auto"/>
      </w:pPr>
      <w:r>
        <w:t xml:space="preserve">Po izvedbi ukaza ali odziva na prekinitev se preverijo stanja programske prekinitve. Te uporabnik nastavi v zavihku za </w:t>
      </w:r>
      <w:proofErr w:type="spellStart"/>
      <w:r>
        <w:t>razhroščevanje</w:t>
      </w:r>
      <w:proofErr w:type="spellEnd"/>
      <w:r>
        <w:t xml:space="preserve">. Če </w:t>
      </w:r>
      <w:r w:rsidR="002F1ADF">
        <w:t xml:space="preserve">stanje procesorja ustreza danemu pogoju, bo spremenljivka </w:t>
      </w:r>
      <w:proofErr w:type="spellStart"/>
      <w:r w:rsidR="002F1ADF">
        <w:t>running</w:t>
      </w:r>
      <w:proofErr w:type="spellEnd"/>
      <w:r w:rsidR="002F1ADF">
        <w:t xml:space="preserve"> bila nastavljena na 0, kar bo povzročilo da bo se samodejno izvajanje ustavilo.</w:t>
      </w:r>
    </w:p>
    <w:p w14:paraId="54F9BD26" w14:textId="0B6461E8" w:rsidR="00CC7C54" w:rsidRPr="00CC7C54" w:rsidRDefault="00284F1F">
      <w:pPr>
        <w:widowControl/>
        <w:spacing w:after="160" w:line="259" w:lineRule="auto"/>
      </w:pPr>
      <w:r>
        <w:br w:type="page"/>
      </w:r>
    </w:p>
    <w:p w14:paraId="7A1A6AC2" w14:textId="7BEA3A5B" w:rsidR="00F524B5" w:rsidRDefault="00F524B5" w:rsidP="00F524B5">
      <w:pPr>
        <w:pStyle w:val="Caption"/>
        <w:keepNext/>
      </w:pPr>
      <w:r>
        <w:lastRenderedPageBreak/>
        <w:t xml:space="preserve">Tabela </w:t>
      </w:r>
      <w:fldSimple w:instr=" SEQ Tabela \* ARABIC ">
        <w:r>
          <w:rPr>
            <w:noProof/>
          </w:rPr>
          <w:t>1</w:t>
        </w:r>
      </w:fldSimple>
      <w:r>
        <w:t>: Časi serijskega izvajanja</w:t>
      </w:r>
    </w:p>
    <w:tbl>
      <w:tblPr>
        <w:tblStyle w:val="GridTable4-Accent3"/>
        <w:tblW w:w="8635" w:type="dxa"/>
        <w:tblLook w:val="04A0" w:firstRow="1" w:lastRow="0" w:firstColumn="1" w:lastColumn="0" w:noHBand="0" w:noVBand="1"/>
      </w:tblPr>
      <w:tblGrid>
        <w:gridCol w:w="1795"/>
        <w:gridCol w:w="1440"/>
        <w:gridCol w:w="2520"/>
        <w:gridCol w:w="2880"/>
      </w:tblGrid>
      <w:tr w:rsidR="00CC7C54" w14:paraId="5127FD7B" w14:textId="77777777" w:rsidTr="00F524B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95" w:type="dxa"/>
            <w:noWrap/>
            <w:hideMark/>
          </w:tcPr>
          <w:p w14:paraId="7E631AA0" w14:textId="77777777" w:rsidR="00CC7C54" w:rsidRPr="00CC7C54" w:rsidRDefault="00CC7C54">
            <w:pPr>
              <w:widowControl/>
              <w:rPr>
                <w:rFonts w:eastAsia="Times New Roman" w:cs="Times New Roman"/>
                <w:color w:val="FFFFFF"/>
                <w:sz w:val="22"/>
                <w:szCs w:val="22"/>
                <w:lang w:eastAsia="en-US" w:bidi="ar-SA"/>
              </w:rPr>
            </w:pPr>
            <w:r w:rsidRPr="00CC7C54">
              <w:rPr>
                <w:rFonts w:cs="Times New Roman"/>
                <w:b w:val="0"/>
                <w:bCs w:val="0"/>
                <w:color w:val="FFFFFF"/>
                <w:sz w:val="22"/>
                <w:szCs w:val="22"/>
              </w:rPr>
              <w:t>Cikli na sekundo</w:t>
            </w:r>
          </w:p>
        </w:tc>
        <w:tc>
          <w:tcPr>
            <w:tcW w:w="1440" w:type="dxa"/>
            <w:noWrap/>
            <w:hideMark/>
          </w:tcPr>
          <w:p w14:paraId="3B0159D3" w14:textId="77777777" w:rsidR="00CC7C54" w:rsidRPr="00CC7C54" w:rsidRDefault="00CC7C54">
            <w:pPr>
              <w:cnfStyle w:val="100000000000" w:firstRow="1" w:lastRow="0" w:firstColumn="0" w:lastColumn="0" w:oddVBand="0" w:evenVBand="0" w:oddHBand="0" w:evenHBand="0" w:firstRowFirstColumn="0" w:firstRowLastColumn="0" w:lastRowFirstColumn="0" w:lastRowLastColumn="0"/>
              <w:rPr>
                <w:rFonts w:cs="Times New Roman"/>
                <w:color w:val="FFFFFF"/>
                <w:sz w:val="22"/>
                <w:szCs w:val="22"/>
              </w:rPr>
            </w:pPr>
            <w:r w:rsidRPr="00CC7C54">
              <w:rPr>
                <w:rFonts w:cs="Times New Roman"/>
                <w:color w:val="FFFFFF"/>
                <w:sz w:val="22"/>
                <w:szCs w:val="22"/>
              </w:rPr>
              <w:t>Cikli v seriji</w:t>
            </w:r>
          </w:p>
        </w:tc>
        <w:tc>
          <w:tcPr>
            <w:tcW w:w="2520" w:type="dxa"/>
            <w:noWrap/>
            <w:hideMark/>
          </w:tcPr>
          <w:p w14:paraId="3DDFBB36" w14:textId="77777777" w:rsidR="00CC7C54" w:rsidRPr="00CC7C54" w:rsidRDefault="00CC7C54">
            <w:pPr>
              <w:cnfStyle w:val="100000000000" w:firstRow="1" w:lastRow="0" w:firstColumn="0" w:lastColumn="0" w:oddVBand="0" w:evenVBand="0" w:oddHBand="0" w:evenHBand="0" w:firstRowFirstColumn="0" w:firstRowLastColumn="0" w:lastRowFirstColumn="0" w:lastRowLastColumn="0"/>
              <w:rPr>
                <w:rFonts w:cs="Times New Roman"/>
                <w:color w:val="FFFFFF"/>
                <w:sz w:val="22"/>
                <w:szCs w:val="22"/>
              </w:rPr>
            </w:pPr>
            <w:r w:rsidRPr="00CC7C54">
              <w:rPr>
                <w:rFonts w:cs="Times New Roman"/>
                <w:color w:val="FFFFFF"/>
                <w:sz w:val="22"/>
                <w:szCs w:val="22"/>
              </w:rPr>
              <w:t>Časovni zamik med cikli</w:t>
            </w:r>
          </w:p>
        </w:tc>
        <w:tc>
          <w:tcPr>
            <w:tcW w:w="2880" w:type="dxa"/>
            <w:noWrap/>
            <w:hideMark/>
          </w:tcPr>
          <w:p w14:paraId="4B1DCC00" w14:textId="6F95CD46" w:rsidR="00CC7C54" w:rsidRPr="00CC7C54" w:rsidRDefault="00CC7C54">
            <w:pPr>
              <w:cnfStyle w:val="100000000000" w:firstRow="1" w:lastRow="0" w:firstColumn="0" w:lastColumn="0" w:oddVBand="0" w:evenVBand="0" w:oddHBand="0" w:evenHBand="0" w:firstRowFirstColumn="0" w:firstRowLastColumn="0" w:lastRowFirstColumn="0" w:lastRowLastColumn="0"/>
              <w:rPr>
                <w:rFonts w:cs="Times New Roman"/>
                <w:color w:val="FFFFFF"/>
                <w:sz w:val="22"/>
                <w:szCs w:val="22"/>
              </w:rPr>
            </w:pPr>
            <w:r w:rsidRPr="00CC7C54">
              <w:rPr>
                <w:rFonts w:cs="Times New Roman"/>
                <w:color w:val="FFFFFF"/>
                <w:sz w:val="22"/>
                <w:szCs w:val="22"/>
              </w:rPr>
              <w:t>časovni zamik med serijami</w:t>
            </w:r>
          </w:p>
        </w:tc>
      </w:tr>
      <w:tr w:rsidR="00CC7C54" w14:paraId="5FC51981" w14:textId="77777777" w:rsidTr="00F524B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95" w:type="dxa"/>
            <w:noWrap/>
            <w:hideMark/>
          </w:tcPr>
          <w:p w14:paraId="06343D97" w14:textId="77777777" w:rsidR="00CC7C54" w:rsidRPr="00CC7C54" w:rsidRDefault="00CC7C54" w:rsidP="00CC7C54">
            <w:pPr>
              <w:jc w:val="center"/>
              <w:rPr>
                <w:rFonts w:cs="Times New Roman"/>
                <w:color w:val="000000"/>
                <w:sz w:val="22"/>
                <w:szCs w:val="22"/>
              </w:rPr>
            </w:pPr>
            <w:r w:rsidRPr="00CC7C54">
              <w:rPr>
                <w:rFonts w:cs="Times New Roman"/>
                <w:color w:val="000000"/>
                <w:sz w:val="22"/>
                <w:szCs w:val="22"/>
              </w:rPr>
              <w:t>1</w:t>
            </w:r>
          </w:p>
        </w:tc>
        <w:tc>
          <w:tcPr>
            <w:tcW w:w="1440" w:type="dxa"/>
            <w:noWrap/>
            <w:hideMark/>
          </w:tcPr>
          <w:p w14:paraId="1D2B7E88" w14:textId="77777777" w:rsidR="00CC7C54" w:rsidRPr="00CC7C54" w:rsidRDefault="00CC7C54" w:rsidP="00CC7C54">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2"/>
                <w:szCs w:val="22"/>
              </w:rPr>
            </w:pPr>
            <w:r w:rsidRPr="00CC7C54">
              <w:rPr>
                <w:rFonts w:cs="Times New Roman"/>
                <w:color w:val="000000"/>
                <w:sz w:val="22"/>
                <w:szCs w:val="22"/>
              </w:rPr>
              <w:t>1</w:t>
            </w:r>
          </w:p>
        </w:tc>
        <w:tc>
          <w:tcPr>
            <w:tcW w:w="2520" w:type="dxa"/>
            <w:noWrap/>
            <w:hideMark/>
          </w:tcPr>
          <w:p w14:paraId="28A1F57C" w14:textId="4B5A87DE" w:rsidR="00CC7C54" w:rsidRPr="00CC7C54" w:rsidRDefault="00CC7C54" w:rsidP="00CC7C54">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2"/>
                <w:szCs w:val="22"/>
              </w:rPr>
            </w:pPr>
            <w:r w:rsidRPr="00CC7C54">
              <w:rPr>
                <w:rFonts w:cs="Times New Roman"/>
                <w:color w:val="000000"/>
                <w:sz w:val="22"/>
                <w:szCs w:val="22"/>
              </w:rPr>
              <w:t>1000000000</w:t>
            </w:r>
            <w:r w:rsidR="007C5AF9">
              <w:rPr>
                <w:rFonts w:cs="Times New Roman"/>
                <w:color w:val="000000"/>
                <w:sz w:val="22"/>
                <w:szCs w:val="22"/>
              </w:rPr>
              <w:t>ns</w:t>
            </w:r>
          </w:p>
        </w:tc>
        <w:tc>
          <w:tcPr>
            <w:tcW w:w="2880" w:type="dxa"/>
            <w:noWrap/>
            <w:hideMark/>
          </w:tcPr>
          <w:p w14:paraId="685353DC" w14:textId="3A8AE425" w:rsidR="00CC7C54" w:rsidRPr="00CC7C54" w:rsidRDefault="00CC7C54" w:rsidP="00CC7C54">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2"/>
                <w:szCs w:val="22"/>
              </w:rPr>
            </w:pPr>
            <w:r w:rsidRPr="00CC7C54">
              <w:rPr>
                <w:rFonts w:cs="Times New Roman"/>
                <w:color w:val="000000"/>
                <w:sz w:val="22"/>
                <w:szCs w:val="22"/>
              </w:rPr>
              <w:t>1000000000</w:t>
            </w:r>
            <w:r w:rsidR="007C5AF9">
              <w:rPr>
                <w:rFonts w:cs="Times New Roman"/>
                <w:color w:val="000000"/>
                <w:sz w:val="22"/>
                <w:szCs w:val="22"/>
              </w:rPr>
              <w:t>ns</w:t>
            </w:r>
          </w:p>
        </w:tc>
      </w:tr>
      <w:tr w:rsidR="00F524B5" w14:paraId="5B7FABA5" w14:textId="77777777" w:rsidTr="00F524B5">
        <w:trPr>
          <w:trHeight w:val="300"/>
        </w:trPr>
        <w:tc>
          <w:tcPr>
            <w:cnfStyle w:val="001000000000" w:firstRow="0" w:lastRow="0" w:firstColumn="1" w:lastColumn="0" w:oddVBand="0" w:evenVBand="0" w:oddHBand="0" w:evenHBand="0" w:firstRowFirstColumn="0" w:firstRowLastColumn="0" w:lastRowFirstColumn="0" w:lastRowLastColumn="0"/>
            <w:tcW w:w="1795" w:type="dxa"/>
            <w:noWrap/>
            <w:hideMark/>
          </w:tcPr>
          <w:p w14:paraId="27704A00" w14:textId="77777777" w:rsidR="00CC7C54" w:rsidRPr="00CC7C54" w:rsidRDefault="00CC7C54" w:rsidP="00CC7C54">
            <w:pPr>
              <w:jc w:val="center"/>
              <w:rPr>
                <w:rFonts w:cs="Times New Roman"/>
                <w:color w:val="000000"/>
                <w:sz w:val="22"/>
                <w:szCs w:val="22"/>
              </w:rPr>
            </w:pPr>
            <w:r w:rsidRPr="00CC7C54">
              <w:rPr>
                <w:rFonts w:cs="Times New Roman"/>
                <w:color w:val="000000"/>
                <w:sz w:val="22"/>
                <w:szCs w:val="22"/>
              </w:rPr>
              <w:t>2</w:t>
            </w:r>
          </w:p>
        </w:tc>
        <w:tc>
          <w:tcPr>
            <w:tcW w:w="1440" w:type="dxa"/>
            <w:noWrap/>
            <w:hideMark/>
          </w:tcPr>
          <w:p w14:paraId="19D39734" w14:textId="77777777" w:rsidR="00CC7C54" w:rsidRPr="00CC7C54" w:rsidRDefault="00CC7C54" w:rsidP="00CC7C54">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2"/>
                <w:szCs w:val="22"/>
              </w:rPr>
            </w:pPr>
            <w:r w:rsidRPr="00CC7C54">
              <w:rPr>
                <w:rFonts w:cs="Times New Roman"/>
                <w:color w:val="000000"/>
                <w:sz w:val="22"/>
                <w:szCs w:val="22"/>
              </w:rPr>
              <w:t>1</w:t>
            </w:r>
          </w:p>
        </w:tc>
        <w:tc>
          <w:tcPr>
            <w:tcW w:w="2520" w:type="dxa"/>
            <w:noWrap/>
            <w:hideMark/>
          </w:tcPr>
          <w:p w14:paraId="655C5804" w14:textId="0DB9FF13" w:rsidR="00CC7C54" w:rsidRPr="00CC7C54" w:rsidRDefault="00CC7C54" w:rsidP="00CC7C54">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2"/>
                <w:szCs w:val="22"/>
              </w:rPr>
            </w:pPr>
            <w:r w:rsidRPr="00CC7C54">
              <w:rPr>
                <w:rFonts w:cs="Times New Roman"/>
                <w:color w:val="000000"/>
                <w:sz w:val="22"/>
                <w:szCs w:val="22"/>
              </w:rPr>
              <w:t>500000000</w:t>
            </w:r>
            <w:r w:rsidR="007C5AF9">
              <w:rPr>
                <w:rFonts w:cs="Times New Roman"/>
                <w:color w:val="000000"/>
                <w:sz w:val="22"/>
                <w:szCs w:val="22"/>
              </w:rPr>
              <w:t>ns</w:t>
            </w:r>
          </w:p>
        </w:tc>
        <w:tc>
          <w:tcPr>
            <w:tcW w:w="2880" w:type="dxa"/>
            <w:noWrap/>
            <w:hideMark/>
          </w:tcPr>
          <w:p w14:paraId="22A97F26" w14:textId="519675DD" w:rsidR="00CC7C54" w:rsidRPr="00CC7C54" w:rsidRDefault="00CC7C54" w:rsidP="00CC7C54">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2"/>
                <w:szCs w:val="22"/>
              </w:rPr>
            </w:pPr>
            <w:r w:rsidRPr="00CC7C54">
              <w:rPr>
                <w:rFonts w:cs="Times New Roman"/>
                <w:color w:val="000000"/>
                <w:sz w:val="22"/>
                <w:szCs w:val="22"/>
              </w:rPr>
              <w:t>500000000</w:t>
            </w:r>
            <w:r w:rsidR="007C5AF9">
              <w:rPr>
                <w:rFonts w:cs="Times New Roman"/>
                <w:color w:val="000000"/>
                <w:sz w:val="22"/>
                <w:szCs w:val="22"/>
              </w:rPr>
              <w:t>ns</w:t>
            </w:r>
          </w:p>
        </w:tc>
      </w:tr>
      <w:tr w:rsidR="00CC7C54" w14:paraId="1FFD5B81" w14:textId="77777777" w:rsidTr="00F524B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95" w:type="dxa"/>
            <w:noWrap/>
            <w:hideMark/>
          </w:tcPr>
          <w:p w14:paraId="4BE8C6C9" w14:textId="77777777" w:rsidR="00CC7C54" w:rsidRPr="00CC7C54" w:rsidRDefault="00CC7C54" w:rsidP="00CC7C54">
            <w:pPr>
              <w:jc w:val="center"/>
              <w:rPr>
                <w:rFonts w:cs="Times New Roman"/>
                <w:color w:val="000000"/>
                <w:sz w:val="22"/>
                <w:szCs w:val="22"/>
              </w:rPr>
            </w:pPr>
            <w:r w:rsidRPr="00CC7C54">
              <w:rPr>
                <w:rFonts w:cs="Times New Roman"/>
                <w:color w:val="000000"/>
                <w:sz w:val="22"/>
                <w:szCs w:val="22"/>
              </w:rPr>
              <w:t>4</w:t>
            </w:r>
          </w:p>
        </w:tc>
        <w:tc>
          <w:tcPr>
            <w:tcW w:w="1440" w:type="dxa"/>
            <w:noWrap/>
            <w:hideMark/>
          </w:tcPr>
          <w:p w14:paraId="3C1EF1CC" w14:textId="77777777" w:rsidR="00CC7C54" w:rsidRPr="00CC7C54" w:rsidRDefault="00CC7C54" w:rsidP="00CC7C54">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2"/>
                <w:szCs w:val="22"/>
              </w:rPr>
            </w:pPr>
            <w:r w:rsidRPr="00CC7C54">
              <w:rPr>
                <w:rFonts w:cs="Times New Roman"/>
                <w:color w:val="000000"/>
                <w:sz w:val="22"/>
                <w:szCs w:val="22"/>
              </w:rPr>
              <w:t>1</w:t>
            </w:r>
          </w:p>
        </w:tc>
        <w:tc>
          <w:tcPr>
            <w:tcW w:w="2520" w:type="dxa"/>
            <w:noWrap/>
            <w:hideMark/>
          </w:tcPr>
          <w:p w14:paraId="0A2F04B7" w14:textId="18FAA0B9" w:rsidR="00CC7C54" w:rsidRPr="00CC7C54" w:rsidRDefault="00CC7C54" w:rsidP="00CC7C54">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2"/>
                <w:szCs w:val="22"/>
              </w:rPr>
            </w:pPr>
            <w:r w:rsidRPr="00CC7C54">
              <w:rPr>
                <w:rFonts w:cs="Times New Roman"/>
                <w:color w:val="000000"/>
                <w:sz w:val="22"/>
                <w:szCs w:val="22"/>
              </w:rPr>
              <w:t>250000000</w:t>
            </w:r>
            <w:r w:rsidR="007C5AF9">
              <w:rPr>
                <w:rFonts w:cs="Times New Roman"/>
                <w:color w:val="000000"/>
                <w:sz w:val="22"/>
                <w:szCs w:val="22"/>
              </w:rPr>
              <w:t>ns</w:t>
            </w:r>
          </w:p>
        </w:tc>
        <w:tc>
          <w:tcPr>
            <w:tcW w:w="2880" w:type="dxa"/>
            <w:noWrap/>
            <w:hideMark/>
          </w:tcPr>
          <w:p w14:paraId="48D49FA5" w14:textId="34BEC06F" w:rsidR="00CC7C54" w:rsidRPr="00CC7C54" w:rsidRDefault="00CC7C54" w:rsidP="00CC7C54">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2"/>
                <w:szCs w:val="22"/>
              </w:rPr>
            </w:pPr>
            <w:r w:rsidRPr="00CC7C54">
              <w:rPr>
                <w:rFonts w:cs="Times New Roman"/>
                <w:color w:val="000000"/>
                <w:sz w:val="22"/>
                <w:szCs w:val="22"/>
              </w:rPr>
              <w:t>250000000</w:t>
            </w:r>
            <w:r w:rsidR="007C5AF9">
              <w:rPr>
                <w:rFonts w:cs="Times New Roman"/>
                <w:color w:val="000000"/>
                <w:sz w:val="22"/>
                <w:szCs w:val="22"/>
              </w:rPr>
              <w:t>ns</w:t>
            </w:r>
          </w:p>
        </w:tc>
      </w:tr>
      <w:tr w:rsidR="00F524B5" w14:paraId="1BBAA345" w14:textId="77777777" w:rsidTr="00F524B5">
        <w:trPr>
          <w:trHeight w:val="300"/>
        </w:trPr>
        <w:tc>
          <w:tcPr>
            <w:cnfStyle w:val="001000000000" w:firstRow="0" w:lastRow="0" w:firstColumn="1" w:lastColumn="0" w:oddVBand="0" w:evenVBand="0" w:oddHBand="0" w:evenHBand="0" w:firstRowFirstColumn="0" w:firstRowLastColumn="0" w:lastRowFirstColumn="0" w:lastRowLastColumn="0"/>
            <w:tcW w:w="1795" w:type="dxa"/>
            <w:noWrap/>
            <w:hideMark/>
          </w:tcPr>
          <w:p w14:paraId="55AC202E" w14:textId="77777777" w:rsidR="00CC7C54" w:rsidRPr="00CC7C54" w:rsidRDefault="00CC7C54" w:rsidP="00CC7C54">
            <w:pPr>
              <w:jc w:val="center"/>
              <w:rPr>
                <w:rFonts w:cs="Times New Roman"/>
                <w:color w:val="000000"/>
                <w:sz w:val="22"/>
                <w:szCs w:val="22"/>
              </w:rPr>
            </w:pPr>
            <w:r w:rsidRPr="00CC7C54">
              <w:rPr>
                <w:rFonts w:cs="Times New Roman"/>
                <w:color w:val="000000"/>
                <w:sz w:val="22"/>
                <w:szCs w:val="22"/>
              </w:rPr>
              <w:t>8</w:t>
            </w:r>
          </w:p>
        </w:tc>
        <w:tc>
          <w:tcPr>
            <w:tcW w:w="1440" w:type="dxa"/>
            <w:noWrap/>
            <w:hideMark/>
          </w:tcPr>
          <w:p w14:paraId="475B6704" w14:textId="77777777" w:rsidR="00CC7C54" w:rsidRPr="00CC7C54" w:rsidRDefault="00CC7C54" w:rsidP="00CC7C54">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2"/>
                <w:szCs w:val="22"/>
              </w:rPr>
            </w:pPr>
            <w:r w:rsidRPr="00CC7C54">
              <w:rPr>
                <w:rFonts w:cs="Times New Roman"/>
                <w:color w:val="000000"/>
                <w:sz w:val="22"/>
                <w:szCs w:val="22"/>
              </w:rPr>
              <w:t>1</w:t>
            </w:r>
          </w:p>
        </w:tc>
        <w:tc>
          <w:tcPr>
            <w:tcW w:w="2520" w:type="dxa"/>
            <w:noWrap/>
            <w:hideMark/>
          </w:tcPr>
          <w:p w14:paraId="188BEA49" w14:textId="7DF3E52C" w:rsidR="00CC7C54" w:rsidRPr="00CC7C54" w:rsidRDefault="00CC7C54" w:rsidP="00CC7C54">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2"/>
                <w:szCs w:val="22"/>
              </w:rPr>
            </w:pPr>
            <w:r w:rsidRPr="00CC7C54">
              <w:rPr>
                <w:rFonts w:cs="Times New Roman"/>
                <w:color w:val="000000"/>
                <w:sz w:val="22"/>
                <w:szCs w:val="22"/>
              </w:rPr>
              <w:t>125000000</w:t>
            </w:r>
            <w:r w:rsidR="007C5AF9">
              <w:rPr>
                <w:rFonts w:cs="Times New Roman"/>
                <w:color w:val="000000"/>
                <w:sz w:val="22"/>
                <w:szCs w:val="22"/>
              </w:rPr>
              <w:t>ns</w:t>
            </w:r>
          </w:p>
        </w:tc>
        <w:tc>
          <w:tcPr>
            <w:tcW w:w="2880" w:type="dxa"/>
            <w:noWrap/>
            <w:hideMark/>
          </w:tcPr>
          <w:p w14:paraId="4AA7A03A" w14:textId="6FDDE230" w:rsidR="00CC7C54" w:rsidRPr="00CC7C54" w:rsidRDefault="00CC7C54" w:rsidP="00CC7C54">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2"/>
                <w:szCs w:val="22"/>
              </w:rPr>
            </w:pPr>
            <w:r w:rsidRPr="00CC7C54">
              <w:rPr>
                <w:rFonts w:cs="Times New Roman"/>
                <w:color w:val="000000"/>
                <w:sz w:val="22"/>
                <w:szCs w:val="22"/>
              </w:rPr>
              <w:t>125000000</w:t>
            </w:r>
            <w:r w:rsidR="007C5AF9">
              <w:rPr>
                <w:rFonts w:cs="Times New Roman"/>
                <w:color w:val="000000"/>
                <w:sz w:val="22"/>
                <w:szCs w:val="22"/>
              </w:rPr>
              <w:t>ns</w:t>
            </w:r>
          </w:p>
        </w:tc>
      </w:tr>
      <w:tr w:rsidR="00CC7C54" w14:paraId="194EA242" w14:textId="77777777" w:rsidTr="00F524B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95" w:type="dxa"/>
            <w:noWrap/>
            <w:hideMark/>
          </w:tcPr>
          <w:p w14:paraId="62164B81" w14:textId="77777777" w:rsidR="00CC7C54" w:rsidRPr="00CC7C54" w:rsidRDefault="00CC7C54" w:rsidP="00CC7C54">
            <w:pPr>
              <w:jc w:val="center"/>
              <w:rPr>
                <w:rFonts w:cs="Times New Roman"/>
                <w:color w:val="000000"/>
                <w:sz w:val="22"/>
                <w:szCs w:val="22"/>
              </w:rPr>
            </w:pPr>
            <w:r w:rsidRPr="00CC7C54">
              <w:rPr>
                <w:rFonts w:cs="Times New Roman"/>
                <w:color w:val="000000"/>
                <w:sz w:val="22"/>
                <w:szCs w:val="22"/>
              </w:rPr>
              <w:t>16</w:t>
            </w:r>
          </w:p>
        </w:tc>
        <w:tc>
          <w:tcPr>
            <w:tcW w:w="1440" w:type="dxa"/>
            <w:noWrap/>
            <w:hideMark/>
          </w:tcPr>
          <w:p w14:paraId="0C5B91F9" w14:textId="77777777" w:rsidR="00CC7C54" w:rsidRPr="00CC7C54" w:rsidRDefault="00CC7C54" w:rsidP="00CC7C54">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2"/>
                <w:szCs w:val="22"/>
              </w:rPr>
            </w:pPr>
            <w:r w:rsidRPr="00CC7C54">
              <w:rPr>
                <w:rFonts w:cs="Times New Roman"/>
                <w:color w:val="000000"/>
                <w:sz w:val="22"/>
                <w:szCs w:val="22"/>
              </w:rPr>
              <w:t>1</w:t>
            </w:r>
          </w:p>
        </w:tc>
        <w:tc>
          <w:tcPr>
            <w:tcW w:w="2520" w:type="dxa"/>
            <w:noWrap/>
            <w:hideMark/>
          </w:tcPr>
          <w:p w14:paraId="2FFBA578" w14:textId="2ADEB657" w:rsidR="00CC7C54" w:rsidRPr="00CC7C54" w:rsidRDefault="00CC7C54" w:rsidP="00CC7C54">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2"/>
                <w:szCs w:val="22"/>
              </w:rPr>
            </w:pPr>
            <w:r w:rsidRPr="00CC7C54">
              <w:rPr>
                <w:rFonts w:cs="Times New Roman"/>
                <w:color w:val="000000"/>
                <w:sz w:val="22"/>
                <w:szCs w:val="22"/>
              </w:rPr>
              <w:t>62500000</w:t>
            </w:r>
            <w:r w:rsidR="007C5AF9">
              <w:rPr>
                <w:rFonts w:cs="Times New Roman"/>
                <w:color w:val="000000"/>
                <w:sz w:val="22"/>
                <w:szCs w:val="22"/>
              </w:rPr>
              <w:t>ns</w:t>
            </w:r>
          </w:p>
        </w:tc>
        <w:tc>
          <w:tcPr>
            <w:tcW w:w="2880" w:type="dxa"/>
            <w:noWrap/>
            <w:hideMark/>
          </w:tcPr>
          <w:p w14:paraId="6407C648" w14:textId="033C2267" w:rsidR="00CC7C54" w:rsidRPr="00CC7C54" w:rsidRDefault="00CC7C54" w:rsidP="00CC7C54">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2"/>
                <w:szCs w:val="22"/>
              </w:rPr>
            </w:pPr>
            <w:r w:rsidRPr="00CC7C54">
              <w:rPr>
                <w:rFonts w:cs="Times New Roman"/>
                <w:color w:val="000000"/>
                <w:sz w:val="22"/>
                <w:szCs w:val="22"/>
              </w:rPr>
              <w:t>62500000</w:t>
            </w:r>
            <w:r w:rsidR="007C5AF9">
              <w:rPr>
                <w:rFonts w:cs="Times New Roman"/>
                <w:color w:val="000000"/>
                <w:sz w:val="22"/>
                <w:szCs w:val="22"/>
              </w:rPr>
              <w:t>ns</w:t>
            </w:r>
          </w:p>
        </w:tc>
      </w:tr>
      <w:tr w:rsidR="00F524B5" w14:paraId="33DDEC8F" w14:textId="77777777" w:rsidTr="00F524B5">
        <w:trPr>
          <w:trHeight w:val="300"/>
        </w:trPr>
        <w:tc>
          <w:tcPr>
            <w:cnfStyle w:val="001000000000" w:firstRow="0" w:lastRow="0" w:firstColumn="1" w:lastColumn="0" w:oddVBand="0" w:evenVBand="0" w:oddHBand="0" w:evenHBand="0" w:firstRowFirstColumn="0" w:firstRowLastColumn="0" w:lastRowFirstColumn="0" w:lastRowLastColumn="0"/>
            <w:tcW w:w="1795" w:type="dxa"/>
            <w:noWrap/>
            <w:hideMark/>
          </w:tcPr>
          <w:p w14:paraId="78B3793E" w14:textId="77777777" w:rsidR="00CC7C54" w:rsidRPr="00CC7C54" w:rsidRDefault="00CC7C54" w:rsidP="00CC7C54">
            <w:pPr>
              <w:jc w:val="center"/>
              <w:rPr>
                <w:rFonts w:cs="Times New Roman"/>
                <w:color w:val="000000"/>
                <w:sz w:val="22"/>
                <w:szCs w:val="22"/>
              </w:rPr>
            </w:pPr>
            <w:r w:rsidRPr="00CC7C54">
              <w:rPr>
                <w:rFonts w:cs="Times New Roman"/>
                <w:color w:val="000000"/>
                <w:sz w:val="22"/>
                <w:szCs w:val="22"/>
              </w:rPr>
              <w:t>32</w:t>
            </w:r>
          </w:p>
        </w:tc>
        <w:tc>
          <w:tcPr>
            <w:tcW w:w="1440" w:type="dxa"/>
            <w:noWrap/>
            <w:hideMark/>
          </w:tcPr>
          <w:p w14:paraId="183F335E" w14:textId="77777777" w:rsidR="00CC7C54" w:rsidRPr="00CC7C54" w:rsidRDefault="00CC7C54" w:rsidP="00CC7C54">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2"/>
                <w:szCs w:val="22"/>
              </w:rPr>
            </w:pPr>
            <w:r w:rsidRPr="00CC7C54">
              <w:rPr>
                <w:rFonts w:cs="Times New Roman"/>
                <w:color w:val="000000"/>
                <w:sz w:val="22"/>
                <w:szCs w:val="22"/>
              </w:rPr>
              <w:t>1</w:t>
            </w:r>
          </w:p>
        </w:tc>
        <w:tc>
          <w:tcPr>
            <w:tcW w:w="2520" w:type="dxa"/>
            <w:noWrap/>
            <w:hideMark/>
          </w:tcPr>
          <w:p w14:paraId="4BA249BB" w14:textId="26AF4F69" w:rsidR="00CC7C54" w:rsidRPr="00CC7C54" w:rsidRDefault="00CC7C54" w:rsidP="00CC7C54">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2"/>
                <w:szCs w:val="22"/>
              </w:rPr>
            </w:pPr>
            <w:r w:rsidRPr="00CC7C54">
              <w:rPr>
                <w:rFonts w:cs="Times New Roman"/>
                <w:color w:val="000000"/>
                <w:sz w:val="22"/>
                <w:szCs w:val="22"/>
              </w:rPr>
              <w:t>31250000</w:t>
            </w:r>
            <w:r w:rsidR="007C5AF9">
              <w:rPr>
                <w:rFonts w:cs="Times New Roman"/>
                <w:color w:val="000000"/>
                <w:sz w:val="22"/>
                <w:szCs w:val="22"/>
              </w:rPr>
              <w:t>ns</w:t>
            </w:r>
          </w:p>
        </w:tc>
        <w:tc>
          <w:tcPr>
            <w:tcW w:w="2880" w:type="dxa"/>
            <w:noWrap/>
            <w:hideMark/>
          </w:tcPr>
          <w:p w14:paraId="2BF367B2" w14:textId="67CC022F" w:rsidR="00CC7C54" w:rsidRPr="00CC7C54" w:rsidRDefault="00CC7C54" w:rsidP="00CC7C54">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2"/>
                <w:szCs w:val="22"/>
              </w:rPr>
            </w:pPr>
            <w:r w:rsidRPr="00CC7C54">
              <w:rPr>
                <w:rFonts w:cs="Times New Roman"/>
                <w:color w:val="000000"/>
                <w:sz w:val="22"/>
                <w:szCs w:val="22"/>
              </w:rPr>
              <w:t>31250000</w:t>
            </w:r>
            <w:r w:rsidR="007C5AF9">
              <w:rPr>
                <w:rFonts w:cs="Times New Roman"/>
                <w:color w:val="000000"/>
                <w:sz w:val="22"/>
                <w:szCs w:val="22"/>
              </w:rPr>
              <w:t>ns</w:t>
            </w:r>
          </w:p>
        </w:tc>
      </w:tr>
      <w:tr w:rsidR="00CC7C54" w14:paraId="1B8005AF" w14:textId="77777777" w:rsidTr="00F524B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95" w:type="dxa"/>
            <w:noWrap/>
            <w:hideMark/>
          </w:tcPr>
          <w:p w14:paraId="63C8FC12" w14:textId="77777777" w:rsidR="00CC7C54" w:rsidRPr="00CC7C54" w:rsidRDefault="00CC7C54" w:rsidP="00CC7C54">
            <w:pPr>
              <w:jc w:val="center"/>
              <w:rPr>
                <w:rFonts w:cs="Times New Roman"/>
                <w:color w:val="000000"/>
                <w:sz w:val="22"/>
                <w:szCs w:val="22"/>
              </w:rPr>
            </w:pPr>
            <w:r w:rsidRPr="00CC7C54">
              <w:rPr>
                <w:rFonts w:cs="Times New Roman"/>
                <w:color w:val="000000"/>
                <w:sz w:val="22"/>
                <w:szCs w:val="22"/>
              </w:rPr>
              <w:t>64</w:t>
            </w:r>
          </w:p>
        </w:tc>
        <w:tc>
          <w:tcPr>
            <w:tcW w:w="1440" w:type="dxa"/>
            <w:noWrap/>
            <w:hideMark/>
          </w:tcPr>
          <w:p w14:paraId="307B1B60" w14:textId="77777777" w:rsidR="00CC7C54" w:rsidRPr="00CC7C54" w:rsidRDefault="00CC7C54" w:rsidP="00CC7C54">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2"/>
                <w:szCs w:val="22"/>
              </w:rPr>
            </w:pPr>
            <w:r w:rsidRPr="00CC7C54">
              <w:rPr>
                <w:rFonts w:cs="Times New Roman"/>
                <w:color w:val="000000"/>
                <w:sz w:val="22"/>
                <w:szCs w:val="22"/>
              </w:rPr>
              <w:t>1</w:t>
            </w:r>
          </w:p>
        </w:tc>
        <w:tc>
          <w:tcPr>
            <w:tcW w:w="2520" w:type="dxa"/>
            <w:noWrap/>
            <w:hideMark/>
          </w:tcPr>
          <w:p w14:paraId="7DD60DBC" w14:textId="0E1ED1E6" w:rsidR="00CC7C54" w:rsidRPr="00CC7C54" w:rsidRDefault="00CC7C54" w:rsidP="00CC7C54">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2"/>
                <w:szCs w:val="22"/>
              </w:rPr>
            </w:pPr>
            <w:r w:rsidRPr="00CC7C54">
              <w:rPr>
                <w:rFonts w:cs="Times New Roman"/>
                <w:color w:val="000000"/>
                <w:sz w:val="22"/>
                <w:szCs w:val="22"/>
              </w:rPr>
              <w:t>15625000</w:t>
            </w:r>
            <w:r w:rsidR="007C5AF9">
              <w:rPr>
                <w:rFonts w:cs="Times New Roman"/>
                <w:color w:val="000000"/>
                <w:sz w:val="22"/>
                <w:szCs w:val="22"/>
              </w:rPr>
              <w:t>ns</w:t>
            </w:r>
          </w:p>
        </w:tc>
        <w:tc>
          <w:tcPr>
            <w:tcW w:w="2880" w:type="dxa"/>
            <w:noWrap/>
            <w:hideMark/>
          </w:tcPr>
          <w:p w14:paraId="17D9D9AA" w14:textId="501FF02D" w:rsidR="00CC7C54" w:rsidRPr="00CC7C54" w:rsidRDefault="00CC7C54" w:rsidP="00CC7C54">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2"/>
                <w:szCs w:val="22"/>
              </w:rPr>
            </w:pPr>
            <w:r w:rsidRPr="00CC7C54">
              <w:rPr>
                <w:rFonts w:cs="Times New Roman"/>
                <w:color w:val="000000"/>
                <w:sz w:val="22"/>
                <w:szCs w:val="22"/>
              </w:rPr>
              <w:t>15625000</w:t>
            </w:r>
            <w:r w:rsidR="007C5AF9">
              <w:rPr>
                <w:rFonts w:cs="Times New Roman"/>
                <w:color w:val="000000"/>
                <w:sz w:val="22"/>
                <w:szCs w:val="22"/>
              </w:rPr>
              <w:t>ns</w:t>
            </w:r>
          </w:p>
        </w:tc>
      </w:tr>
      <w:tr w:rsidR="00F524B5" w14:paraId="17AA1C40" w14:textId="77777777" w:rsidTr="00F524B5">
        <w:trPr>
          <w:trHeight w:val="300"/>
        </w:trPr>
        <w:tc>
          <w:tcPr>
            <w:cnfStyle w:val="001000000000" w:firstRow="0" w:lastRow="0" w:firstColumn="1" w:lastColumn="0" w:oddVBand="0" w:evenVBand="0" w:oddHBand="0" w:evenHBand="0" w:firstRowFirstColumn="0" w:firstRowLastColumn="0" w:lastRowFirstColumn="0" w:lastRowLastColumn="0"/>
            <w:tcW w:w="1795" w:type="dxa"/>
            <w:noWrap/>
            <w:hideMark/>
          </w:tcPr>
          <w:p w14:paraId="1966C386" w14:textId="77777777" w:rsidR="00CC7C54" w:rsidRPr="00CC7C54" w:rsidRDefault="00CC7C54" w:rsidP="00CC7C54">
            <w:pPr>
              <w:jc w:val="center"/>
              <w:rPr>
                <w:rFonts w:cs="Times New Roman"/>
                <w:color w:val="000000"/>
                <w:sz w:val="22"/>
                <w:szCs w:val="22"/>
              </w:rPr>
            </w:pPr>
            <w:r w:rsidRPr="00CC7C54">
              <w:rPr>
                <w:rFonts w:cs="Times New Roman"/>
                <w:color w:val="000000"/>
                <w:sz w:val="22"/>
                <w:szCs w:val="22"/>
              </w:rPr>
              <w:t>128</w:t>
            </w:r>
          </w:p>
        </w:tc>
        <w:tc>
          <w:tcPr>
            <w:tcW w:w="1440" w:type="dxa"/>
            <w:noWrap/>
            <w:hideMark/>
          </w:tcPr>
          <w:p w14:paraId="1667A0F5" w14:textId="77777777" w:rsidR="00CC7C54" w:rsidRPr="00CC7C54" w:rsidRDefault="00CC7C54" w:rsidP="00CC7C54">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2"/>
                <w:szCs w:val="22"/>
              </w:rPr>
            </w:pPr>
            <w:r w:rsidRPr="00CC7C54">
              <w:rPr>
                <w:rFonts w:cs="Times New Roman"/>
                <w:color w:val="000000"/>
                <w:sz w:val="22"/>
                <w:szCs w:val="22"/>
              </w:rPr>
              <w:t>1</w:t>
            </w:r>
          </w:p>
        </w:tc>
        <w:tc>
          <w:tcPr>
            <w:tcW w:w="2520" w:type="dxa"/>
            <w:noWrap/>
            <w:hideMark/>
          </w:tcPr>
          <w:p w14:paraId="2096901A" w14:textId="6A27962A" w:rsidR="00CC7C54" w:rsidRPr="00CC7C54" w:rsidRDefault="00CC7C54" w:rsidP="00CC7C54">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2"/>
                <w:szCs w:val="22"/>
              </w:rPr>
            </w:pPr>
            <w:r w:rsidRPr="00CC7C54">
              <w:rPr>
                <w:rFonts w:cs="Times New Roman"/>
                <w:color w:val="000000"/>
                <w:sz w:val="22"/>
                <w:szCs w:val="22"/>
              </w:rPr>
              <w:t>7812500</w:t>
            </w:r>
            <w:r w:rsidR="007C5AF9">
              <w:rPr>
                <w:rFonts w:cs="Times New Roman"/>
                <w:color w:val="000000"/>
                <w:sz w:val="22"/>
                <w:szCs w:val="22"/>
              </w:rPr>
              <w:t>ns</w:t>
            </w:r>
          </w:p>
        </w:tc>
        <w:tc>
          <w:tcPr>
            <w:tcW w:w="2880" w:type="dxa"/>
            <w:noWrap/>
            <w:hideMark/>
          </w:tcPr>
          <w:p w14:paraId="4B22F8A8" w14:textId="1A0027A2" w:rsidR="00CC7C54" w:rsidRPr="00CC7C54" w:rsidRDefault="00CC7C54" w:rsidP="00CC7C54">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2"/>
                <w:szCs w:val="22"/>
              </w:rPr>
            </w:pPr>
            <w:r w:rsidRPr="00CC7C54">
              <w:rPr>
                <w:rFonts w:cs="Times New Roman"/>
                <w:color w:val="000000"/>
                <w:sz w:val="22"/>
                <w:szCs w:val="22"/>
              </w:rPr>
              <w:t>7812500</w:t>
            </w:r>
            <w:r w:rsidR="007C5AF9">
              <w:rPr>
                <w:rFonts w:cs="Times New Roman"/>
                <w:color w:val="000000"/>
                <w:sz w:val="22"/>
                <w:szCs w:val="22"/>
              </w:rPr>
              <w:t>ns</w:t>
            </w:r>
          </w:p>
        </w:tc>
      </w:tr>
      <w:tr w:rsidR="00CC7C54" w14:paraId="45A9FB82" w14:textId="77777777" w:rsidTr="00F524B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95" w:type="dxa"/>
            <w:noWrap/>
            <w:hideMark/>
          </w:tcPr>
          <w:p w14:paraId="740A8735" w14:textId="77777777" w:rsidR="00CC7C54" w:rsidRPr="00CC7C54" w:rsidRDefault="00CC7C54" w:rsidP="00CC7C54">
            <w:pPr>
              <w:jc w:val="center"/>
              <w:rPr>
                <w:rFonts w:cs="Times New Roman"/>
                <w:color w:val="000000"/>
                <w:sz w:val="22"/>
                <w:szCs w:val="22"/>
              </w:rPr>
            </w:pPr>
            <w:r w:rsidRPr="00CC7C54">
              <w:rPr>
                <w:rFonts w:cs="Times New Roman"/>
                <w:color w:val="000000"/>
                <w:sz w:val="22"/>
                <w:szCs w:val="22"/>
              </w:rPr>
              <w:t>256</w:t>
            </w:r>
          </w:p>
        </w:tc>
        <w:tc>
          <w:tcPr>
            <w:tcW w:w="1440" w:type="dxa"/>
            <w:noWrap/>
            <w:hideMark/>
          </w:tcPr>
          <w:p w14:paraId="52F1F2CA" w14:textId="77777777" w:rsidR="00CC7C54" w:rsidRPr="00CC7C54" w:rsidRDefault="00CC7C54" w:rsidP="00CC7C54">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2"/>
                <w:szCs w:val="22"/>
              </w:rPr>
            </w:pPr>
            <w:r w:rsidRPr="00CC7C54">
              <w:rPr>
                <w:rFonts w:cs="Times New Roman"/>
                <w:color w:val="000000"/>
                <w:sz w:val="22"/>
                <w:szCs w:val="22"/>
              </w:rPr>
              <w:t>1</w:t>
            </w:r>
          </w:p>
        </w:tc>
        <w:tc>
          <w:tcPr>
            <w:tcW w:w="2520" w:type="dxa"/>
            <w:noWrap/>
            <w:hideMark/>
          </w:tcPr>
          <w:p w14:paraId="26FC1703" w14:textId="43771E13" w:rsidR="00CC7C54" w:rsidRPr="00CC7C54" w:rsidRDefault="00CC7C54" w:rsidP="00CC7C54">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2"/>
                <w:szCs w:val="22"/>
              </w:rPr>
            </w:pPr>
            <w:r w:rsidRPr="00CC7C54">
              <w:rPr>
                <w:rFonts w:cs="Times New Roman"/>
                <w:color w:val="000000"/>
                <w:sz w:val="22"/>
                <w:szCs w:val="22"/>
              </w:rPr>
              <w:t>3906250</w:t>
            </w:r>
            <w:r w:rsidR="007C5AF9">
              <w:rPr>
                <w:rFonts w:cs="Times New Roman"/>
                <w:color w:val="000000"/>
                <w:sz w:val="22"/>
                <w:szCs w:val="22"/>
              </w:rPr>
              <w:t>ns</w:t>
            </w:r>
          </w:p>
        </w:tc>
        <w:tc>
          <w:tcPr>
            <w:tcW w:w="2880" w:type="dxa"/>
            <w:noWrap/>
            <w:hideMark/>
          </w:tcPr>
          <w:p w14:paraId="300B8996" w14:textId="1934CB72" w:rsidR="00CC7C54" w:rsidRPr="00CC7C54" w:rsidRDefault="00CC7C54" w:rsidP="00CC7C54">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2"/>
                <w:szCs w:val="22"/>
              </w:rPr>
            </w:pPr>
            <w:r w:rsidRPr="00CC7C54">
              <w:rPr>
                <w:rFonts w:cs="Times New Roman"/>
                <w:color w:val="000000"/>
                <w:sz w:val="22"/>
                <w:szCs w:val="22"/>
              </w:rPr>
              <w:t>3906250</w:t>
            </w:r>
            <w:r w:rsidR="007C5AF9">
              <w:rPr>
                <w:rFonts w:cs="Times New Roman"/>
                <w:color w:val="000000"/>
                <w:sz w:val="22"/>
                <w:szCs w:val="22"/>
              </w:rPr>
              <w:t>ns</w:t>
            </w:r>
          </w:p>
        </w:tc>
      </w:tr>
      <w:tr w:rsidR="00F524B5" w14:paraId="0439CFF0" w14:textId="77777777" w:rsidTr="00F524B5">
        <w:trPr>
          <w:trHeight w:val="300"/>
        </w:trPr>
        <w:tc>
          <w:tcPr>
            <w:cnfStyle w:val="001000000000" w:firstRow="0" w:lastRow="0" w:firstColumn="1" w:lastColumn="0" w:oddVBand="0" w:evenVBand="0" w:oddHBand="0" w:evenHBand="0" w:firstRowFirstColumn="0" w:firstRowLastColumn="0" w:lastRowFirstColumn="0" w:lastRowLastColumn="0"/>
            <w:tcW w:w="1795" w:type="dxa"/>
            <w:noWrap/>
            <w:hideMark/>
          </w:tcPr>
          <w:p w14:paraId="25229706" w14:textId="77777777" w:rsidR="00CC7C54" w:rsidRPr="00CC7C54" w:rsidRDefault="00CC7C54" w:rsidP="00CC7C54">
            <w:pPr>
              <w:jc w:val="center"/>
              <w:rPr>
                <w:rFonts w:cs="Times New Roman"/>
                <w:color w:val="000000"/>
                <w:sz w:val="22"/>
                <w:szCs w:val="22"/>
              </w:rPr>
            </w:pPr>
            <w:r w:rsidRPr="00CC7C54">
              <w:rPr>
                <w:rFonts w:cs="Times New Roman"/>
                <w:color w:val="000000"/>
                <w:sz w:val="22"/>
                <w:szCs w:val="22"/>
              </w:rPr>
              <w:t>512</w:t>
            </w:r>
          </w:p>
        </w:tc>
        <w:tc>
          <w:tcPr>
            <w:tcW w:w="1440" w:type="dxa"/>
            <w:noWrap/>
            <w:hideMark/>
          </w:tcPr>
          <w:p w14:paraId="3B089121" w14:textId="77777777" w:rsidR="00CC7C54" w:rsidRPr="00CC7C54" w:rsidRDefault="00CC7C54" w:rsidP="00CC7C54">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2"/>
                <w:szCs w:val="22"/>
              </w:rPr>
            </w:pPr>
            <w:r w:rsidRPr="00CC7C54">
              <w:rPr>
                <w:rFonts w:cs="Times New Roman"/>
                <w:color w:val="000000"/>
                <w:sz w:val="22"/>
                <w:szCs w:val="22"/>
              </w:rPr>
              <w:t>2</w:t>
            </w:r>
          </w:p>
        </w:tc>
        <w:tc>
          <w:tcPr>
            <w:tcW w:w="2520" w:type="dxa"/>
            <w:noWrap/>
            <w:hideMark/>
          </w:tcPr>
          <w:p w14:paraId="52B4718F" w14:textId="0DE1BAA0" w:rsidR="00CC7C54" w:rsidRPr="00CC7C54" w:rsidRDefault="00CC7C54" w:rsidP="00CC7C54">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2"/>
                <w:szCs w:val="22"/>
              </w:rPr>
            </w:pPr>
            <w:r w:rsidRPr="00CC7C54">
              <w:rPr>
                <w:rFonts w:cs="Times New Roman"/>
                <w:color w:val="000000"/>
                <w:sz w:val="22"/>
                <w:szCs w:val="22"/>
              </w:rPr>
              <w:t>1953125</w:t>
            </w:r>
            <w:r w:rsidR="007C5AF9">
              <w:rPr>
                <w:rFonts w:cs="Times New Roman"/>
                <w:color w:val="000000"/>
                <w:sz w:val="22"/>
                <w:szCs w:val="22"/>
              </w:rPr>
              <w:t>ns</w:t>
            </w:r>
          </w:p>
        </w:tc>
        <w:tc>
          <w:tcPr>
            <w:tcW w:w="2880" w:type="dxa"/>
            <w:noWrap/>
            <w:hideMark/>
          </w:tcPr>
          <w:p w14:paraId="6F755B3B" w14:textId="4FC857A9" w:rsidR="00CC7C54" w:rsidRPr="00CC7C54" w:rsidRDefault="00CC7C54" w:rsidP="00CC7C54">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2"/>
                <w:szCs w:val="22"/>
              </w:rPr>
            </w:pPr>
            <w:r w:rsidRPr="00CC7C54">
              <w:rPr>
                <w:rFonts w:cs="Times New Roman"/>
                <w:color w:val="000000"/>
                <w:sz w:val="22"/>
                <w:szCs w:val="22"/>
              </w:rPr>
              <w:t>3906250</w:t>
            </w:r>
            <w:r w:rsidR="007C5AF9">
              <w:rPr>
                <w:rFonts w:cs="Times New Roman"/>
                <w:color w:val="000000"/>
                <w:sz w:val="22"/>
                <w:szCs w:val="22"/>
              </w:rPr>
              <w:t>ns</w:t>
            </w:r>
          </w:p>
        </w:tc>
      </w:tr>
      <w:tr w:rsidR="00CC7C54" w14:paraId="4116FD41" w14:textId="77777777" w:rsidTr="00F524B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95" w:type="dxa"/>
            <w:noWrap/>
            <w:hideMark/>
          </w:tcPr>
          <w:p w14:paraId="38EAD413" w14:textId="77777777" w:rsidR="00CC7C54" w:rsidRPr="00CC7C54" w:rsidRDefault="00CC7C54" w:rsidP="00CC7C54">
            <w:pPr>
              <w:jc w:val="center"/>
              <w:rPr>
                <w:rFonts w:cs="Times New Roman"/>
                <w:color w:val="000000"/>
                <w:sz w:val="22"/>
                <w:szCs w:val="22"/>
              </w:rPr>
            </w:pPr>
            <w:r w:rsidRPr="00CC7C54">
              <w:rPr>
                <w:rFonts w:cs="Times New Roman"/>
                <w:color w:val="000000"/>
                <w:sz w:val="22"/>
                <w:szCs w:val="22"/>
              </w:rPr>
              <w:t>1024</w:t>
            </w:r>
          </w:p>
        </w:tc>
        <w:tc>
          <w:tcPr>
            <w:tcW w:w="1440" w:type="dxa"/>
            <w:noWrap/>
            <w:hideMark/>
          </w:tcPr>
          <w:p w14:paraId="23D6A4FC" w14:textId="77777777" w:rsidR="00CC7C54" w:rsidRPr="00CC7C54" w:rsidRDefault="00CC7C54" w:rsidP="00CC7C54">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2"/>
                <w:szCs w:val="22"/>
              </w:rPr>
            </w:pPr>
            <w:r w:rsidRPr="00CC7C54">
              <w:rPr>
                <w:rFonts w:cs="Times New Roman"/>
                <w:color w:val="000000"/>
                <w:sz w:val="22"/>
                <w:szCs w:val="22"/>
              </w:rPr>
              <w:t>4</w:t>
            </w:r>
          </w:p>
        </w:tc>
        <w:tc>
          <w:tcPr>
            <w:tcW w:w="2520" w:type="dxa"/>
            <w:noWrap/>
            <w:hideMark/>
          </w:tcPr>
          <w:p w14:paraId="7C842758" w14:textId="3AE5B1CD" w:rsidR="00CC7C54" w:rsidRPr="00CC7C54" w:rsidRDefault="00CC7C54" w:rsidP="00CC7C54">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2"/>
                <w:szCs w:val="22"/>
              </w:rPr>
            </w:pPr>
            <w:r w:rsidRPr="00CC7C54">
              <w:rPr>
                <w:rFonts w:cs="Times New Roman"/>
                <w:color w:val="000000"/>
                <w:sz w:val="22"/>
                <w:szCs w:val="22"/>
              </w:rPr>
              <w:t>976563</w:t>
            </w:r>
            <w:r w:rsidR="007C5AF9">
              <w:rPr>
                <w:rFonts w:cs="Times New Roman"/>
                <w:color w:val="000000"/>
                <w:sz w:val="22"/>
                <w:szCs w:val="22"/>
              </w:rPr>
              <w:t>ns</w:t>
            </w:r>
          </w:p>
        </w:tc>
        <w:tc>
          <w:tcPr>
            <w:tcW w:w="2880" w:type="dxa"/>
            <w:noWrap/>
            <w:hideMark/>
          </w:tcPr>
          <w:p w14:paraId="74E645F7" w14:textId="5B072F8B" w:rsidR="00CC7C54" w:rsidRPr="00CC7C54" w:rsidRDefault="00CC7C54" w:rsidP="00CC7C54">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2"/>
                <w:szCs w:val="22"/>
              </w:rPr>
            </w:pPr>
            <w:r w:rsidRPr="00CC7C54">
              <w:rPr>
                <w:rFonts w:cs="Times New Roman"/>
                <w:color w:val="000000"/>
                <w:sz w:val="22"/>
                <w:szCs w:val="22"/>
              </w:rPr>
              <w:t>3906252</w:t>
            </w:r>
            <w:r w:rsidR="007C5AF9">
              <w:rPr>
                <w:rFonts w:cs="Times New Roman"/>
                <w:color w:val="000000"/>
                <w:sz w:val="22"/>
                <w:szCs w:val="22"/>
              </w:rPr>
              <w:t>ns</w:t>
            </w:r>
          </w:p>
        </w:tc>
      </w:tr>
      <w:tr w:rsidR="00F524B5" w14:paraId="24F21B34" w14:textId="77777777" w:rsidTr="00F524B5">
        <w:trPr>
          <w:trHeight w:val="300"/>
        </w:trPr>
        <w:tc>
          <w:tcPr>
            <w:cnfStyle w:val="001000000000" w:firstRow="0" w:lastRow="0" w:firstColumn="1" w:lastColumn="0" w:oddVBand="0" w:evenVBand="0" w:oddHBand="0" w:evenHBand="0" w:firstRowFirstColumn="0" w:firstRowLastColumn="0" w:lastRowFirstColumn="0" w:lastRowLastColumn="0"/>
            <w:tcW w:w="1795" w:type="dxa"/>
            <w:noWrap/>
            <w:hideMark/>
          </w:tcPr>
          <w:p w14:paraId="29FE8F71" w14:textId="77777777" w:rsidR="00CC7C54" w:rsidRPr="00CC7C54" w:rsidRDefault="00CC7C54" w:rsidP="00CC7C54">
            <w:pPr>
              <w:jc w:val="center"/>
              <w:rPr>
                <w:rFonts w:cs="Times New Roman"/>
                <w:color w:val="000000"/>
                <w:sz w:val="22"/>
                <w:szCs w:val="22"/>
              </w:rPr>
            </w:pPr>
            <w:r w:rsidRPr="00CC7C54">
              <w:rPr>
                <w:rFonts w:cs="Times New Roman"/>
                <w:color w:val="000000"/>
                <w:sz w:val="22"/>
                <w:szCs w:val="22"/>
              </w:rPr>
              <w:t>2048</w:t>
            </w:r>
          </w:p>
        </w:tc>
        <w:tc>
          <w:tcPr>
            <w:tcW w:w="1440" w:type="dxa"/>
            <w:noWrap/>
            <w:hideMark/>
          </w:tcPr>
          <w:p w14:paraId="25D199F3" w14:textId="77777777" w:rsidR="00CC7C54" w:rsidRPr="00CC7C54" w:rsidRDefault="00CC7C54" w:rsidP="00CC7C54">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2"/>
                <w:szCs w:val="22"/>
              </w:rPr>
            </w:pPr>
            <w:r w:rsidRPr="00CC7C54">
              <w:rPr>
                <w:rFonts w:cs="Times New Roman"/>
                <w:color w:val="000000"/>
                <w:sz w:val="22"/>
                <w:szCs w:val="22"/>
              </w:rPr>
              <w:t>8</w:t>
            </w:r>
          </w:p>
        </w:tc>
        <w:tc>
          <w:tcPr>
            <w:tcW w:w="2520" w:type="dxa"/>
            <w:noWrap/>
            <w:hideMark/>
          </w:tcPr>
          <w:p w14:paraId="750BC615" w14:textId="50678B36" w:rsidR="00CC7C54" w:rsidRPr="00CC7C54" w:rsidRDefault="00CC7C54" w:rsidP="00CC7C54">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2"/>
                <w:szCs w:val="22"/>
              </w:rPr>
            </w:pPr>
            <w:r w:rsidRPr="00CC7C54">
              <w:rPr>
                <w:rFonts w:cs="Times New Roman"/>
                <w:color w:val="000000"/>
                <w:sz w:val="22"/>
                <w:szCs w:val="22"/>
              </w:rPr>
              <w:t>488282</w:t>
            </w:r>
            <w:r w:rsidR="007C5AF9">
              <w:rPr>
                <w:rFonts w:cs="Times New Roman"/>
                <w:color w:val="000000"/>
                <w:sz w:val="22"/>
                <w:szCs w:val="22"/>
              </w:rPr>
              <w:t>ns</w:t>
            </w:r>
          </w:p>
        </w:tc>
        <w:tc>
          <w:tcPr>
            <w:tcW w:w="2880" w:type="dxa"/>
            <w:noWrap/>
            <w:hideMark/>
          </w:tcPr>
          <w:p w14:paraId="5FBB066B" w14:textId="307A5A2C" w:rsidR="00CC7C54" w:rsidRPr="00CC7C54" w:rsidRDefault="00CC7C54" w:rsidP="00CC7C54">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2"/>
                <w:szCs w:val="22"/>
              </w:rPr>
            </w:pPr>
            <w:r w:rsidRPr="00CC7C54">
              <w:rPr>
                <w:rFonts w:cs="Times New Roman"/>
                <w:color w:val="000000"/>
                <w:sz w:val="22"/>
                <w:szCs w:val="22"/>
              </w:rPr>
              <w:t>3906256</w:t>
            </w:r>
            <w:r w:rsidR="007C5AF9">
              <w:rPr>
                <w:rFonts w:cs="Times New Roman"/>
                <w:color w:val="000000"/>
                <w:sz w:val="22"/>
                <w:szCs w:val="22"/>
              </w:rPr>
              <w:t>ns</w:t>
            </w:r>
          </w:p>
        </w:tc>
      </w:tr>
      <w:tr w:rsidR="00CC7C54" w14:paraId="6DA21649" w14:textId="77777777" w:rsidTr="00F524B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95" w:type="dxa"/>
            <w:noWrap/>
            <w:hideMark/>
          </w:tcPr>
          <w:p w14:paraId="770A55AE" w14:textId="77777777" w:rsidR="00CC7C54" w:rsidRPr="00CC7C54" w:rsidRDefault="00CC7C54" w:rsidP="00CC7C54">
            <w:pPr>
              <w:jc w:val="center"/>
              <w:rPr>
                <w:rFonts w:cs="Times New Roman"/>
                <w:color w:val="000000"/>
                <w:sz w:val="22"/>
                <w:szCs w:val="22"/>
              </w:rPr>
            </w:pPr>
            <w:r w:rsidRPr="00CC7C54">
              <w:rPr>
                <w:rFonts w:cs="Times New Roman"/>
                <w:color w:val="000000"/>
                <w:sz w:val="22"/>
                <w:szCs w:val="22"/>
              </w:rPr>
              <w:t>4096</w:t>
            </w:r>
          </w:p>
        </w:tc>
        <w:tc>
          <w:tcPr>
            <w:tcW w:w="1440" w:type="dxa"/>
            <w:noWrap/>
            <w:hideMark/>
          </w:tcPr>
          <w:p w14:paraId="6285F277" w14:textId="77777777" w:rsidR="00CC7C54" w:rsidRPr="00CC7C54" w:rsidRDefault="00CC7C54" w:rsidP="00CC7C54">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2"/>
                <w:szCs w:val="22"/>
              </w:rPr>
            </w:pPr>
            <w:r w:rsidRPr="00CC7C54">
              <w:rPr>
                <w:rFonts w:cs="Times New Roman"/>
                <w:color w:val="000000"/>
                <w:sz w:val="22"/>
                <w:szCs w:val="22"/>
              </w:rPr>
              <w:t>16</w:t>
            </w:r>
          </w:p>
        </w:tc>
        <w:tc>
          <w:tcPr>
            <w:tcW w:w="2520" w:type="dxa"/>
            <w:noWrap/>
            <w:hideMark/>
          </w:tcPr>
          <w:p w14:paraId="47B39B9E" w14:textId="56486037" w:rsidR="00CC7C54" w:rsidRPr="00CC7C54" w:rsidRDefault="00CC7C54" w:rsidP="00CC7C54">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2"/>
                <w:szCs w:val="22"/>
              </w:rPr>
            </w:pPr>
            <w:r w:rsidRPr="00CC7C54">
              <w:rPr>
                <w:rFonts w:cs="Times New Roman"/>
                <w:color w:val="000000"/>
                <w:sz w:val="22"/>
                <w:szCs w:val="22"/>
              </w:rPr>
              <w:t>244141</w:t>
            </w:r>
            <w:r w:rsidR="007C5AF9">
              <w:rPr>
                <w:rFonts w:cs="Times New Roman"/>
                <w:color w:val="000000"/>
                <w:sz w:val="22"/>
                <w:szCs w:val="22"/>
              </w:rPr>
              <w:t>ns</w:t>
            </w:r>
          </w:p>
        </w:tc>
        <w:tc>
          <w:tcPr>
            <w:tcW w:w="2880" w:type="dxa"/>
            <w:noWrap/>
            <w:hideMark/>
          </w:tcPr>
          <w:p w14:paraId="5065D4D0" w14:textId="3E9CE60B" w:rsidR="00CC7C54" w:rsidRPr="00CC7C54" w:rsidRDefault="00CC7C54" w:rsidP="00CC7C54">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2"/>
                <w:szCs w:val="22"/>
              </w:rPr>
            </w:pPr>
            <w:r w:rsidRPr="00CC7C54">
              <w:rPr>
                <w:rFonts w:cs="Times New Roman"/>
                <w:color w:val="000000"/>
                <w:sz w:val="22"/>
                <w:szCs w:val="22"/>
              </w:rPr>
              <w:t>3906256</w:t>
            </w:r>
            <w:r w:rsidR="007C5AF9">
              <w:rPr>
                <w:rFonts w:cs="Times New Roman"/>
                <w:color w:val="000000"/>
                <w:sz w:val="22"/>
                <w:szCs w:val="22"/>
              </w:rPr>
              <w:t>ns</w:t>
            </w:r>
          </w:p>
        </w:tc>
      </w:tr>
      <w:tr w:rsidR="00F524B5" w14:paraId="7FDC4B8F" w14:textId="77777777" w:rsidTr="00F524B5">
        <w:trPr>
          <w:trHeight w:val="300"/>
        </w:trPr>
        <w:tc>
          <w:tcPr>
            <w:cnfStyle w:val="001000000000" w:firstRow="0" w:lastRow="0" w:firstColumn="1" w:lastColumn="0" w:oddVBand="0" w:evenVBand="0" w:oddHBand="0" w:evenHBand="0" w:firstRowFirstColumn="0" w:firstRowLastColumn="0" w:lastRowFirstColumn="0" w:lastRowLastColumn="0"/>
            <w:tcW w:w="1795" w:type="dxa"/>
            <w:noWrap/>
            <w:hideMark/>
          </w:tcPr>
          <w:p w14:paraId="7E3DEFD8" w14:textId="77777777" w:rsidR="00CC7C54" w:rsidRPr="00CC7C54" w:rsidRDefault="00CC7C54" w:rsidP="00CC7C54">
            <w:pPr>
              <w:jc w:val="center"/>
              <w:rPr>
                <w:rFonts w:cs="Times New Roman"/>
                <w:color w:val="000000"/>
                <w:sz w:val="22"/>
                <w:szCs w:val="22"/>
              </w:rPr>
            </w:pPr>
            <w:r w:rsidRPr="00CC7C54">
              <w:rPr>
                <w:rFonts w:cs="Times New Roman"/>
                <w:color w:val="000000"/>
                <w:sz w:val="22"/>
                <w:szCs w:val="22"/>
              </w:rPr>
              <w:t>8192</w:t>
            </w:r>
          </w:p>
        </w:tc>
        <w:tc>
          <w:tcPr>
            <w:tcW w:w="1440" w:type="dxa"/>
            <w:noWrap/>
            <w:hideMark/>
          </w:tcPr>
          <w:p w14:paraId="29271F17" w14:textId="77777777" w:rsidR="00CC7C54" w:rsidRPr="00CC7C54" w:rsidRDefault="00CC7C54" w:rsidP="00CC7C54">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2"/>
                <w:szCs w:val="22"/>
              </w:rPr>
            </w:pPr>
            <w:r w:rsidRPr="00CC7C54">
              <w:rPr>
                <w:rFonts w:cs="Times New Roman"/>
                <w:color w:val="000000"/>
                <w:sz w:val="22"/>
                <w:szCs w:val="22"/>
              </w:rPr>
              <w:t>32</w:t>
            </w:r>
          </w:p>
        </w:tc>
        <w:tc>
          <w:tcPr>
            <w:tcW w:w="2520" w:type="dxa"/>
            <w:noWrap/>
            <w:hideMark/>
          </w:tcPr>
          <w:p w14:paraId="5CE0854D" w14:textId="6511F57F" w:rsidR="00CC7C54" w:rsidRPr="00CC7C54" w:rsidRDefault="00CC7C54" w:rsidP="00CC7C54">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2"/>
                <w:szCs w:val="22"/>
              </w:rPr>
            </w:pPr>
            <w:r w:rsidRPr="00CC7C54">
              <w:rPr>
                <w:rFonts w:cs="Times New Roman"/>
                <w:color w:val="000000"/>
                <w:sz w:val="22"/>
                <w:szCs w:val="22"/>
              </w:rPr>
              <w:t>122071</w:t>
            </w:r>
            <w:r w:rsidR="007C5AF9">
              <w:rPr>
                <w:rFonts w:cs="Times New Roman"/>
                <w:color w:val="000000"/>
                <w:sz w:val="22"/>
                <w:szCs w:val="22"/>
              </w:rPr>
              <w:t>ns</w:t>
            </w:r>
          </w:p>
        </w:tc>
        <w:tc>
          <w:tcPr>
            <w:tcW w:w="2880" w:type="dxa"/>
            <w:noWrap/>
            <w:hideMark/>
          </w:tcPr>
          <w:p w14:paraId="2C66D3E9" w14:textId="11C302DF" w:rsidR="00CC7C54" w:rsidRPr="00CC7C54" w:rsidRDefault="00CC7C54" w:rsidP="00CC7C54">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2"/>
                <w:szCs w:val="22"/>
              </w:rPr>
            </w:pPr>
            <w:r w:rsidRPr="00CC7C54">
              <w:rPr>
                <w:rFonts w:cs="Times New Roman"/>
                <w:color w:val="000000"/>
                <w:sz w:val="22"/>
                <w:szCs w:val="22"/>
              </w:rPr>
              <w:t>3906272</w:t>
            </w:r>
            <w:r w:rsidR="007C5AF9">
              <w:rPr>
                <w:rFonts w:cs="Times New Roman"/>
                <w:color w:val="000000"/>
                <w:sz w:val="22"/>
                <w:szCs w:val="22"/>
              </w:rPr>
              <w:t>ns</w:t>
            </w:r>
          </w:p>
        </w:tc>
      </w:tr>
      <w:tr w:rsidR="00CC7C54" w14:paraId="2B7730BC" w14:textId="77777777" w:rsidTr="00F524B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95" w:type="dxa"/>
            <w:noWrap/>
            <w:hideMark/>
          </w:tcPr>
          <w:p w14:paraId="414BBCD0" w14:textId="77777777" w:rsidR="00CC7C54" w:rsidRPr="00CC7C54" w:rsidRDefault="00CC7C54" w:rsidP="00CC7C54">
            <w:pPr>
              <w:jc w:val="center"/>
              <w:rPr>
                <w:rFonts w:cs="Times New Roman"/>
                <w:color w:val="000000"/>
                <w:sz w:val="22"/>
                <w:szCs w:val="22"/>
              </w:rPr>
            </w:pPr>
            <w:r w:rsidRPr="00CC7C54">
              <w:rPr>
                <w:rFonts w:cs="Times New Roman"/>
                <w:color w:val="000000"/>
                <w:sz w:val="22"/>
                <w:szCs w:val="22"/>
              </w:rPr>
              <w:t>16384</w:t>
            </w:r>
          </w:p>
        </w:tc>
        <w:tc>
          <w:tcPr>
            <w:tcW w:w="1440" w:type="dxa"/>
            <w:noWrap/>
            <w:hideMark/>
          </w:tcPr>
          <w:p w14:paraId="119747D0" w14:textId="77777777" w:rsidR="00CC7C54" w:rsidRPr="00CC7C54" w:rsidRDefault="00CC7C54" w:rsidP="00CC7C54">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2"/>
                <w:szCs w:val="22"/>
              </w:rPr>
            </w:pPr>
            <w:r w:rsidRPr="00CC7C54">
              <w:rPr>
                <w:rFonts w:cs="Times New Roman"/>
                <w:color w:val="000000"/>
                <w:sz w:val="22"/>
                <w:szCs w:val="22"/>
              </w:rPr>
              <w:t>64</w:t>
            </w:r>
          </w:p>
        </w:tc>
        <w:tc>
          <w:tcPr>
            <w:tcW w:w="2520" w:type="dxa"/>
            <w:noWrap/>
            <w:hideMark/>
          </w:tcPr>
          <w:p w14:paraId="73AABEA4" w14:textId="1C661D1F" w:rsidR="00CC7C54" w:rsidRPr="00CC7C54" w:rsidRDefault="00CC7C54" w:rsidP="00CC7C54">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2"/>
                <w:szCs w:val="22"/>
              </w:rPr>
            </w:pPr>
            <w:r w:rsidRPr="00CC7C54">
              <w:rPr>
                <w:rFonts w:cs="Times New Roman"/>
                <w:color w:val="000000"/>
                <w:sz w:val="22"/>
                <w:szCs w:val="22"/>
              </w:rPr>
              <w:t>61036</w:t>
            </w:r>
            <w:r w:rsidR="007C5AF9">
              <w:rPr>
                <w:rFonts w:cs="Times New Roman"/>
                <w:color w:val="000000"/>
                <w:sz w:val="22"/>
                <w:szCs w:val="22"/>
              </w:rPr>
              <w:t>ns</w:t>
            </w:r>
          </w:p>
        </w:tc>
        <w:tc>
          <w:tcPr>
            <w:tcW w:w="2880" w:type="dxa"/>
            <w:noWrap/>
            <w:hideMark/>
          </w:tcPr>
          <w:p w14:paraId="78608FBD" w14:textId="7C55B417" w:rsidR="00CC7C54" w:rsidRPr="00CC7C54" w:rsidRDefault="00CC7C54" w:rsidP="00CC7C54">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2"/>
                <w:szCs w:val="22"/>
              </w:rPr>
            </w:pPr>
            <w:r w:rsidRPr="00CC7C54">
              <w:rPr>
                <w:rFonts w:cs="Times New Roman"/>
                <w:color w:val="000000"/>
                <w:sz w:val="22"/>
                <w:szCs w:val="22"/>
              </w:rPr>
              <w:t>3906304</w:t>
            </w:r>
            <w:r w:rsidR="007C5AF9">
              <w:rPr>
                <w:rFonts w:cs="Times New Roman"/>
                <w:color w:val="000000"/>
                <w:sz w:val="22"/>
                <w:szCs w:val="22"/>
              </w:rPr>
              <w:t>ns</w:t>
            </w:r>
          </w:p>
        </w:tc>
      </w:tr>
      <w:tr w:rsidR="00F524B5" w14:paraId="1149F23B" w14:textId="77777777" w:rsidTr="00F524B5">
        <w:trPr>
          <w:trHeight w:val="300"/>
        </w:trPr>
        <w:tc>
          <w:tcPr>
            <w:cnfStyle w:val="001000000000" w:firstRow="0" w:lastRow="0" w:firstColumn="1" w:lastColumn="0" w:oddVBand="0" w:evenVBand="0" w:oddHBand="0" w:evenHBand="0" w:firstRowFirstColumn="0" w:firstRowLastColumn="0" w:lastRowFirstColumn="0" w:lastRowLastColumn="0"/>
            <w:tcW w:w="1795" w:type="dxa"/>
            <w:noWrap/>
            <w:hideMark/>
          </w:tcPr>
          <w:p w14:paraId="16956581" w14:textId="77777777" w:rsidR="00CC7C54" w:rsidRPr="00CC7C54" w:rsidRDefault="00CC7C54" w:rsidP="00CC7C54">
            <w:pPr>
              <w:jc w:val="center"/>
              <w:rPr>
                <w:rFonts w:cs="Times New Roman"/>
                <w:color w:val="000000"/>
                <w:sz w:val="22"/>
                <w:szCs w:val="22"/>
              </w:rPr>
            </w:pPr>
            <w:r w:rsidRPr="00CC7C54">
              <w:rPr>
                <w:rFonts w:cs="Times New Roman"/>
                <w:color w:val="000000"/>
                <w:sz w:val="22"/>
                <w:szCs w:val="22"/>
              </w:rPr>
              <w:t>32768</w:t>
            </w:r>
          </w:p>
        </w:tc>
        <w:tc>
          <w:tcPr>
            <w:tcW w:w="1440" w:type="dxa"/>
            <w:noWrap/>
            <w:hideMark/>
          </w:tcPr>
          <w:p w14:paraId="7C63CB18" w14:textId="77777777" w:rsidR="00CC7C54" w:rsidRPr="00CC7C54" w:rsidRDefault="00CC7C54" w:rsidP="00CC7C54">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2"/>
                <w:szCs w:val="22"/>
              </w:rPr>
            </w:pPr>
            <w:r w:rsidRPr="00CC7C54">
              <w:rPr>
                <w:rFonts w:cs="Times New Roman"/>
                <w:color w:val="000000"/>
                <w:sz w:val="22"/>
                <w:szCs w:val="22"/>
              </w:rPr>
              <w:t>128</w:t>
            </w:r>
          </w:p>
        </w:tc>
        <w:tc>
          <w:tcPr>
            <w:tcW w:w="2520" w:type="dxa"/>
            <w:noWrap/>
            <w:hideMark/>
          </w:tcPr>
          <w:p w14:paraId="1B7351A1" w14:textId="55CB64F4" w:rsidR="00CC7C54" w:rsidRPr="00CC7C54" w:rsidRDefault="00CC7C54" w:rsidP="00CC7C54">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2"/>
                <w:szCs w:val="22"/>
              </w:rPr>
            </w:pPr>
            <w:r w:rsidRPr="00CC7C54">
              <w:rPr>
                <w:rFonts w:cs="Times New Roman"/>
                <w:color w:val="000000"/>
                <w:sz w:val="22"/>
                <w:szCs w:val="22"/>
              </w:rPr>
              <w:t>30518</w:t>
            </w:r>
            <w:r w:rsidR="007C5AF9">
              <w:rPr>
                <w:rFonts w:cs="Times New Roman"/>
                <w:color w:val="000000"/>
                <w:sz w:val="22"/>
                <w:szCs w:val="22"/>
              </w:rPr>
              <w:t>ns</w:t>
            </w:r>
          </w:p>
        </w:tc>
        <w:tc>
          <w:tcPr>
            <w:tcW w:w="2880" w:type="dxa"/>
            <w:noWrap/>
            <w:hideMark/>
          </w:tcPr>
          <w:p w14:paraId="320F5558" w14:textId="3B9BB595" w:rsidR="00CC7C54" w:rsidRPr="00CC7C54" w:rsidRDefault="00CC7C54" w:rsidP="00CC7C54">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2"/>
                <w:szCs w:val="22"/>
              </w:rPr>
            </w:pPr>
            <w:r w:rsidRPr="00CC7C54">
              <w:rPr>
                <w:rFonts w:cs="Times New Roman"/>
                <w:color w:val="000000"/>
                <w:sz w:val="22"/>
                <w:szCs w:val="22"/>
              </w:rPr>
              <w:t>3906304</w:t>
            </w:r>
            <w:r w:rsidR="007C5AF9">
              <w:rPr>
                <w:rFonts w:cs="Times New Roman"/>
                <w:color w:val="000000"/>
                <w:sz w:val="22"/>
                <w:szCs w:val="22"/>
              </w:rPr>
              <w:t>ns</w:t>
            </w:r>
          </w:p>
        </w:tc>
      </w:tr>
      <w:tr w:rsidR="00CC7C54" w14:paraId="4E783A87" w14:textId="77777777" w:rsidTr="00F524B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95" w:type="dxa"/>
            <w:noWrap/>
            <w:hideMark/>
          </w:tcPr>
          <w:p w14:paraId="5CDE6C11" w14:textId="77777777" w:rsidR="00CC7C54" w:rsidRPr="00CC7C54" w:rsidRDefault="00CC7C54" w:rsidP="00CC7C54">
            <w:pPr>
              <w:jc w:val="center"/>
              <w:rPr>
                <w:rFonts w:cs="Times New Roman"/>
                <w:color w:val="000000"/>
                <w:sz w:val="22"/>
                <w:szCs w:val="22"/>
              </w:rPr>
            </w:pPr>
            <w:r w:rsidRPr="00CC7C54">
              <w:rPr>
                <w:rFonts w:cs="Times New Roman"/>
                <w:color w:val="000000"/>
                <w:sz w:val="22"/>
                <w:szCs w:val="22"/>
              </w:rPr>
              <w:t>65536</w:t>
            </w:r>
          </w:p>
        </w:tc>
        <w:tc>
          <w:tcPr>
            <w:tcW w:w="1440" w:type="dxa"/>
            <w:noWrap/>
            <w:hideMark/>
          </w:tcPr>
          <w:p w14:paraId="5BE4AF93" w14:textId="77777777" w:rsidR="00CC7C54" w:rsidRPr="00CC7C54" w:rsidRDefault="00CC7C54" w:rsidP="00CC7C54">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2"/>
                <w:szCs w:val="22"/>
              </w:rPr>
            </w:pPr>
            <w:r w:rsidRPr="00CC7C54">
              <w:rPr>
                <w:rFonts w:cs="Times New Roman"/>
                <w:color w:val="000000"/>
                <w:sz w:val="22"/>
                <w:szCs w:val="22"/>
              </w:rPr>
              <w:t>256</w:t>
            </w:r>
          </w:p>
        </w:tc>
        <w:tc>
          <w:tcPr>
            <w:tcW w:w="2520" w:type="dxa"/>
            <w:noWrap/>
            <w:hideMark/>
          </w:tcPr>
          <w:p w14:paraId="6F308DB7" w14:textId="734E869C" w:rsidR="00CC7C54" w:rsidRPr="00CC7C54" w:rsidRDefault="00CC7C54" w:rsidP="00CC7C54">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2"/>
                <w:szCs w:val="22"/>
              </w:rPr>
            </w:pPr>
            <w:r w:rsidRPr="00CC7C54">
              <w:rPr>
                <w:rFonts w:cs="Times New Roman"/>
                <w:color w:val="000000"/>
                <w:sz w:val="22"/>
                <w:szCs w:val="22"/>
              </w:rPr>
              <w:t>15259</w:t>
            </w:r>
            <w:r w:rsidR="007C5AF9">
              <w:rPr>
                <w:rFonts w:cs="Times New Roman"/>
                <w:color w:val="000000"/>
                <w:sz w:val="22"/>
                <w:szCs w:val="22"/>
              </w:rPr>
              <w:t>ns</w:t>
            </w:r>
          </w:p>
        </w:tc>
        <w:tc>
          <w:tcPr>
            <w:tcW w:w="2880" w:type="dxa"/>
            <w:noWrap/>
            <w:hideMark/>
          </w:tcPr>
          <w:p w14:paraId="34B9943A" w14:textId="1751CDD4" w:rsidR="00CC7C54" w:rsidRPr="00CC7C54" w:rsidRDefault="00CC7C54" w:rsidP="00CC7C54">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2"/>
                <w:szCs w:val="22"/>
              </w:rPr>
            </w:pPr>
            <w:r w:rsidRPr="00CC7C54">
              <w:rPr>
                <w:rFonts w:cs="Times New Roman"/>
                <w:color w:val="000000"/>
                <w:sz w:val="22"/>
                <w:szCs w:val="22"/>
              </w:rPr>
              <w:t>3906304</w:t>
            </w:r>
            <w:r w:rsidR="007C5AF9">
              <w:rPr>
                <w:rFonts w:cs="Times New Roman"/>
                <w:color w:val="000000"/>
                <w:sz w:val="22"/>
                <w:szCs w:val="22"/>
              </w:rPr>
              <w:t>ns</w:t>
            </w:r>
          </w:p>
        </w:tc>
      </w:tr>
      <w:tr w:rsidR="00F524B5" w14:paraId="29AD720D" w14:textId="77777777" w:rsidTr="00F524B5">
        <w:trPr>
          <w:trHeight w:val="300"/>
        </w:trPr>
        <w:tc>
          <w:tcPr>
            <w:cnfStyle w:val="001000000000" w:firstRow="0" w:lastRow="0" w:firstColumn="1" w:lastColumn="0" w:oddVBand="0" w:evenVBand="0" w:oddHBand="0" w:evenHBand="0" w:firstRowFirstColumn="0" w:firstRowLastColumn="0" w:lastRowFirstColumn="0" w:lastRowLastColumn="0"/>
            <w:tcW w:w="1795" w:type="dxa"/>
            <w:noWrap/>
            <w:hideMark/>
          </w:tcPr>
          <w:p w14:paraId="756A357D" w14:textId="77777777" w:rsidR="00CC7C54" w:rsidRPr="00CC7C54" w:rsidRDefault="00CC7C54" w:rsidP="00CC7C54">
            <w:pPr>
              <w:jc w:val="center"/>
              <w:rPr>
                <w:rFonts w:cs="Times New Roman"/>
                <w:color w:val="000000"/>
                <w:sz w:val="22"/>
                <w:szCs w:val="22"/>
              </w:rPr>
            </w:pPr>
            <w:r w:rsidRPr="00CC7C54">
              <w:rPr>
                <w:rFonts w:cs="Times New Roman"/>
                <w:color w:val="000000"/>
                <w:sz w:val="22"/>
                <w:szCs w:val="22"/>
              </w:rPr>
              <w:t>131072</w:t>
            </w:r>
          </w:p>
        </w:tc>
        <w:tc>
          <w:tcPr>
            <w:tcW w:w="1440" w:type="dxa"/>
            <w:noWrap/>
            <w:hideMark/>
          </w:tcPr>
          <w:p w14:paraId="0693048F" w14:textId="77777777" w:rsidR="00CC7C54" w:rsidRPr="00CC7C54" w:rsidRDefault="00CC7C54" w:rsidP="00CC7C54">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2"/>
                <w:szCs w:val="22"/>
              </w:rPr>
            </w:pPr>
            <w:r w:rsidRPr="00CC7C54">
              <w:rPr>
                <w:rFonts w:cs="Times New Roman"/>
                <w:color w:val="000000"/>
                <w:sz w:val="22"/>
                <w:szCs w:val="22"/>
              </w:rPr>
              <w:t>512</w:t>
            </w:r>
          </w:p>
        </w:tc>
        <w:tc>
          <w:tcPr>
            <w:tcW w:w="2520" w:type="dxa"/>
            <w:noWrap/>
            <w:hideMark/>
          </w:tcPr>
          <w:p w14:paraId="51229713" w14:textId="5A656BAC" w:rsidR="00CC7C54" w:rsidRPr="00CC7C54" w:rsidRDefault="00CC7C54" w:rsidP="00CC7C54">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2"/>
                <w:szCs w:val="22"/>
              </w:rPr>
            </w:pPr>
            <w:r w:rsidRPr="00CC7C54">
              <w:rPr>
                <w:rFonts w:cs="Times New Roman"/>
                <w:color w:val="000000"/>
                <w:sz w:val="22"/>
                <w:szCs w:val="22"/>
              </w:rPr>
              <w:t>7630</w:t>
            </w:r>
            <w:r w:rsidR="007C5AF9">
              <w:rPr>
                <w:rFonts w:cs="Times New Roman"/>
                <w:color w:val="000000"/>
                <w:sz w:val="22"/>
                <w:szCs w:val="22"/>
              </w:rPr>
              <w:t>ns</w:t>
            </w:r>
          </w:p>
        </w:tc>
        <w:tc>
          <w:tcPr>
            <w:tcW w:w="2880" w:type="dxa"/>
            <w:noWrap/>
            <w:hideMark/>
          </w:tcPr>
          <w:p w14:paraId="370A856D" w14:textId="2EB2C83E" w:rsidR="00CC7C54" w:rsidRPr="00CC7C54" w:rsidRDefault="00CC7C54" w:rsidP="00CC7C54">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2"/>
                <w:szCs w:val="22"/>
              </w:rPr>
            </w:pPr>
            <w:r w:rsidRPr="00CC7C54">
              <w:rPr>
                <w:rFonts w:cs="Times New Roman"/>
                <w:color w:val="000000"/>
                <w:sz w:val="22"/>
                <w:szCs w:val="22"/>
              </w:rPr>
              <w:t>3906560</w:t>
            </w:r>
            <w:r w:rsidR="007C5AF9">
              <w:rPr>
                <w:rFonts w:cs="Times New Roman"/>
                <w:color w:val="000000"/>
                <w:sz w:val="22"/>
                <w:szCs w:val="22"/>
              </w:rPr>
              <w:t>ns</w:t>
            </w:r>
          </w:p>
        </w:tc>
      </w:tr>
      <w:tr w:rsidR="00CC7C54" w14:paraId="3B05386B" w14:textId="77777777" w:rsidTr="00F524B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95" w:type="dxa"/>
            <w:noWrap/>
            <w:hideMark/>
          </w:tcPr>
          <w:p w14:paraId="7DFD3330" w14:textId="77777777" w:rsidR="00CC7C54" w:rsidRPr="00CC7C54" w:rsidRDefault="00CC7C54" w:rsidP="00CC7C54">
            <w:pPr>
              <w:jc w:val="center"/>
              <w:rPr>
                <w:rFonts w:cs="Times New Roman"/>
                <w:color w:val="000000"/>
                <w:sz w:val="22"/>
                <w:szCs w:val="22"/>
              </w:rPr>
            </w:pPr>
            <w:r w:rsidRPr="00CC7C54">
              <w:rPr>
                <w:rFonts w:cs="Times New Roman"/>
                <w:color w:val="000000"/>
                <w:sz w:val="22"/>
                <w:szCs w:val="22"/>
              </w:rPr>
              <w:t>262144</w:t>
            </w:r>
          </w:p>
        </w:tc>
        <w:tc>
          <w:tcPr>
            <w:tcW w:w="1440" w:type="dxa"/>
            <w:noWrap/>
            <w:hideMark/>
          </w:tcPr>
          <w:p w14:paraId="75A1A9CD" w14:textId="77777777" w:rsidR="00CC7C54" w:rsidRPr="00CC7C54" w:rsidRDefault="00CC7C54" w:rsidP="00CC7C54">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2"/>
                <w:szCs w:val="22"/>
              </w:rPr>
            </w:pPr>
            <w:r w:rsidRPr="00CC7C54">
              <w:rPr>
                <w:rFonts w:cs="Times New Roman"/>
                <w:color w:val="000000"/>
                <w:sz w:val="22"/>
                <w:szCs w:val="22"/>
              </w:rPr>
              <w:t>1024</w:t>
            </w:r>
          </w:p>
        </w:tc>
        <w:tc>
          <w:tcPr>
            <w:tcW w:w="2520" w:type="dxa"/>
            <w:noWrap/>
            <w:hideMark/>
          </w:tcPr>
          <w:p w14:paraId="55FC16EE" w14:textId="627E84F4" w:rsidR="00CC7C54" w:rsidRPr="00CC7C54" w:rsidRDefault="00CC7C54" w:rsidP="00CC7C54">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2"/>
                <w:szCs w:val="22"/>
              </w:rPr>
            </w:pPr>
            <w:r w:rsidRPr="00CC7C54">
              <w:rPr>
                <w:rFonts w:cs="Times New Roman"/>
                <w:color w:val="000000"/>
                <w:sz w:val="22"/>
                <w:szCs w:val="22"/>
              </w:rPr>
              <w:t>3815</w:t>
            </w:r>
            <w:r w:rsidR="007C5AF9">
              <w:rPr>
                <w:rFonts w:cs="Times New Roman"/>
                <w:color w:val="000000"/>
                <w:sz w:val="22"/>
                <w:szCs w:val="22"/>
              </w:rPr>
              <w:t>ns</w:t>
            </w:r>
          </w:p>
        </w:tc>
        <w:tc>
          <w:tcPr>
            <w:tcW w:w="2880" w:type="dxa"/>
            <w:noWrap/>
            <w:hideMark/>
          </w:tcPr>
          <w:p w14:paraId="4308933C" w14:textId="03C325D3" w:rsidR="00CC7C54" w:rsidRPr="00CC7C54" w:rsidRDefault="00CC7C54" w:rsidP="00CC7C54">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2"/>
                <w:szCs w:val="22"/>
              </w:rPr>
            </w:pPr>
            <w:r w:rsidRPr="00CC7C54">
              <w:rPr>
                <w:rFonts w:cs="Times New Roman"/>
                <w:color w:val="000000"/>
                <w:sz w:val="22"/>
                <w:szCs w:val="22"/>
              </w:rPr>
              <w:t>3906560</w:t>
            </w:r>
            <w:r w:rsidR="007C5AF9">
              <w:rPr>
                <w:rFonts w:cs="Times New Roman"/>
                <w:color w:val="000000"/>
                <w:sz w:val="22"/>
                <w:szCs w:val="22"/>
              </w:rPr>
              <w:t>ns</w:t>
            </w:r>
          </w:p>
        </w:tc>
      </w:tr>
      <w:tr w:rsidR="00F524B5" w14:paraId="57D8F4AC" w14:textId="77777777" w:rsidTr="00F524B5">
        <w:trPr>
          <w:trHeight w:val="300"/>
        </w:trPr>
        <w:tc>
          <w:tcPr>
            <w:cnfStyle w:val="001000000000" w:firstRow="0" w:lastRow="0" w:firstColumn="1" w:lastColumn="0" w:oddVBand="0" w:evenVBand="0" w:oddHBand="0" w:evenHBand="0" w:firstRowFirstColumn="0" w:firstRowLastColumn="0" w:lastRowFirstColumn="0" w:lastRowLastColumn="0"/>
            <w:tcW w:w="1795" w:type="dxa"/>
            <w:noWrap/>
            <w:hideMark/>
          </w:tcPr>
          <w:p w14:paraId="52522F9F" w14:textId="77777777" w:rsidR="00CC7C54" w:rsidRPr="00CC7C54" w:rsidRDefault="00CC7C54" w:rsidP="00CC7C54">
            <w:pPr>
              <w:jc w:val="center"/>
              <w:rPr>
                <w:rFonts w:cs="Times New Roman"/>
                <w:color w:val="000000"/>
                <w:sz w:val="22"/>
                <w:szCs w:val="22"/>
              </w:rPr>
            </w:pPr>
            <w:r w:rsidRPr="00CC7C54">
              <w:rPr>
                <w:rFonts w:cs="Times New Roman"/>
                <w:color w:val="000000"/>
                <w:sz w:val="22"/>
                <w:szCs w:val="22"/>
              </w:rPr>
              <w:t>524288</w:t>
            </w:r>
          </w:p>
        </w:tc>
        <w:tc>
          <w:tcPr>
            <w:tcW w:w="1440" w:type="dxa"/>
            <w:noWrap/>
            <w:hideMark/>
          </w:tcPr>
          <w:p w14:paraId="35F9BCEE" w14:textId="77777777" w:rsidR="00CC7C54" w:rsidRPr="00CC7C54" w:rsidRDefault="00CC7C54" w:rsidP="00CC7C54">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2"/>
                <w:szCs w:val="22"/>
              </w:rPr>
            </w:pPr>
            <w:r w:rsidRPr="00CC7C54">
              <w:rPr>
                <w:rFonts w:cs="Times New Roman"/>
                <w:color w:val="000000"/>
                <w:sz w:val="22"/>
                <w:szCs w:val="22"/>
              </w:rPr>
              <w:t>2048</w:t>
            </w:r>
          </w:p>
        </w:tc>
        <w:tc>
          <w:tcPr>
            <w:tcW w:w="2520" w:type="dxa"/>
            <w:noWrap/>
            <w:hideMark/>
          </w:tcPr>
          <w:p w14:paraId="48D1CBF4" w14:textId="0B281FE5" w:rsidR="00CC7C54" w:rsidRPr="00CC7C54" w:rsidRDefault="00CC7C54" w:rsidP="00CC7C54">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2"/>
                <w:szCs w:val="22"/>
              </w:rPr>
            </w:pPr>
            <w:r w:rsidRPr="00CC7C54">
              <w:rPr>
                <w:rFonts w:cs="Times New Roman"/>
                <w:color w:val="000000"/>
                <w:sz w:val="22"/>
                <w:szCs w:val="22"/>
              </w:rPr>
              <w:t>1908</w:t>
            </w:r>
            <w:r w:rsidR="007C5AF9">
              <w:rPr>
                <w:rFonts w:cs="Times New Roman"/>
                <w:color w:val="000000"/>
                <w:sz w:val="22"/>
                <w:szCs w:val="22"/>
              </w:rPr>
              <w:t>ns</w:t>
            </w:r>
          </w:p>
        </w:tc>
        <w:tc>
          <w:tcPr>
            <w:tcW w:w="2880" w:type="dxa"/>
            <w:noWrap/>
            <w:hideMark/>
          </w:tcPr>
          <w:p w14:paraId="338A3325" w14:textId="71A1128A" w:rsidR="00CC7C54" w:rsidRPr="00CC7C54" w:rsidRDefault="00CC7C54" w:rsidP="00CC7C54">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2"/>
                <w:szCs w:val="22"/>
              </w:rPr>
            </w:pPr>
            <w:r w:rsidRPr="00CC7C54">
              <w:rPr>
                <w:rFonts w:cs="Times New Roman"/>
                <w:color w:val="000000"/>
                <w:sz w:val="22"/>
                <w:szCs w:val="22"/>
              </w:rPr>
              <w:t>3907584</w:t>
            </w:r>
            <w:r w:rsidR="007C5AF9">
              <w:rPr>
                <w:rFonts w:cs="Times New Roman"/>
                <w:color w:val="000000"/>
                <w:sz w:val="22"/>
                <w:szCs w:val="22"/>
              </w:rPr>
              <w:t>ns</w:t>
            </w:r>
          </w:p>
        </w:tc>
      </w:tr>
      <w:tr w:rsidR="00CC7C54" w14:paraId="0C60D930" w14:textId="77777777" w:rsidTr="00F524B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95" w:type="dxa"/>
            <w:noWrap/>
            <w:hideMark/>
          </w:tcPr>
          <w:p w14:paraId="392F4958" w14:textId="77777777" w:rsidR="00CC7C54" w:rsidRPr="00CC7C54" w:rsidRDefault="00CC7C54" w:rsidP="00CC7C54">
            <w:pPr>
              <w:jc w:val="center"/>
              <w:rPr>
                <w:rFonts w:cs="Times New Roman"/>
                <w:color w:val="000000"/>
                <w:sz w:val="22"/>
                <w:szCs w:val="22"/>
              </w:rPr>
            </w:pPr>
            <w:r w:rsidRPr="00CC7C54">
              <w:rPr>
                <w:rFonts w:cs="Times New Roman"/>
                <w:color w:val="000000"/>
                <w:sz w:val="22"/>
                <w:szCs w:val="22"/>
              </w:rPr>
              <w:t>1048576</w:t>
            </w:r>
          </w:p>
        </w:tc>
        <w:tc>
          <w:tcPr>
            <w:tcW w:w="1440" w:type="dxa"/>
            <w:noWrap/>
            <w:hideMark/>
          </w:tcPr>
          <w:p w14:paraId="661D8D28" w14:textId="77777777" w:rsidR="00CC7C54" w:rsidRPr="00CC7C54" w:rsidRDefault="00CC7C54" w:rsidP="00CC7C54">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2"/>
                <w:szCs w:val="22"/>
              </w:rPr>
            </w:pPr>
            <w:r w:rsidRPr="00CC7C54">
              <w:rPr>
                <w:rFonts w:cs="Times New Roman"/>
                <w:color w:val="000000"/>
                <w:sz w:val="22"/>
                <w:szCs w:val="22"/>
              </w:rPr>
              <w:t>4096</w:t>
            </w:r>
          </w:p>
        </w:tc>
        <w:tc>
          <w:tcPr>
            <w:tcW w:w="2520" w:type="dxa"/>
            <w:noWrap/>
            <w:hideMark/>
          </w:tcPr>
          <w:p w14:paraId="16BD2FB8" w14:textId="7602D623" w:rsidR="00CC7C54" w:rsidRPr="00CC7C54" w:rsidRDefault="00CC7C54" w:rsidP="00CC7C54">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2"/>
                <w:szCs w:val="22"/>
              </w:rPr>
            </w:pPr>
            <w:r w:rsidRPr="00CC7C54">
              <w:rPr>
                <w:rFonts w:cs="Times New Roman"/>
                <w:color w:val="000000"/>
                <w:sz w:val="22"/>
                <w:szCs w:val="22"/>
              </w:rPr>
              <w:t>954</w:t>
            </w:r>
            <w:r w:rsidR="007C5AF9">
              <w:rPr>
                <w:rFonts w:cs="Times New Roman"/>
                <w:color w:val="000000"/>
                <w:sz w:val="22"/>
                <w:szCs w:val="22"/>
              </w:rPr>
              <w:t>ns</w:t>
            </w:r>
          </w:p>
        </w:tc>
        <w:tc>
          <w:tcPr>
            <w:tcW w:w="2880" w:type="dxa"/>
            <w:noWrap/>
            <w:hideMark/>
          </w:tcPr>
          <w:p w14:paraId="72DC66CE" w14:textId="107BD247" w:rsidR="00CC7C54" w:rsidRPr="00CC7C54" w:rsidRDefault="00CC7C54" w:rsidP="00CC7C54">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2"/>
                <w:szCs w:val="22"/>
              </w:rPr>
            </w:pPr>
            <w:r w:rsidRPr="00CC7C54">
              <w:rPr>
                <w:rFonts w:cs="Times New Roman"/>
                <w:color w:val="000000"/>
                <w:sz w:val="22"/>
                <w:szCs w:val="22"/>
              </w:rPr>
              <w:t>3907584</w:t>
            </w:r>
            <w:r w:rsidR="007C5AF9">
              <w:rPr>
                <w:rFonts w:cs="Times New Roman"/>
                <w:color w:val="000000"/>
                <w:sz w:val="22"/>
                <w:szCs w:val="22"/>
              </w:rPr>
              <w:t>ns</w:t>
            </w:r>
          </w:p>
        </w:tc>
      </w:tr>
    </w:tbl>
    <w:p w14:paraId="76678CC7" w14:textId="19055A79" w:rsidR="00F524B5" w:rsidRDefault="00CC7C54" w:rsidP="00E24B91">
      <w:pPr>
        <w:pStyle w:val="Navadenodstavek"/>
      </w:pPr>
      <w:r w:rsidRPr="00CC7C54">
        <w:t xml:space="preserve"> </w:t>
      </w:r>
      <w:r w:rsidR="00F524B5">
        <w:t>Po zadnjem izvršenem ciklu v seriji je v iz izvrševalne niti poslano trenutno stanje procesorja v glavno nit. Ob naslednjem utripu časovnika(</w:t>
      </w:r>
      <w:proofErr w:type="spellStart"/>
      <w:r w:rsidR="00F524B5">
        <w:t>QTimer</w:t>
      </w:r>
      <w:proofErr w:type="spellEnd"/>
      <w:r w:rsidR="00F524B5">
        <w:t xml:space="preserve">) bo se v glavni niti posodobil </w:t>
      </w:r>
      <w:r w:rsidR="00E24B91">
        <w:t>uporabniški</w:t>
      </w:r>
      <w:r w:rsidR="00F524B5">
        <w:t xml:space="preserve"> vmesnik na zadnje stanje, ki ga je glavna nit prejela iz izvajalne niti.</w:t>
      </w:r>
    </w:p>
    <w:p w14:paraId="7D6C3FB8" w14:textId="091E48F0" w:rsidR="00F524B5" w:rsidRDefault="00F524B5" w:rsidP="00E24B91">
      <w:pPr>
        <w:pStyle w:val="Navadenodstavek"/>
      </w:pPr>
      <w:r>
        <w:t>Spodaj so podani diagrami poteka, ki podrobnejše opisujejo delovanje funkcije »</w:t>
      </w:r>
      <w:proofErr w:type="spellStart"/>
      <w:r>
        <w:t>startExecution</w:t>
      </w:r>
      <w:proofErr w:type="spellEnd"/>
      <w:r>
        <w:t>«.</w:t>
      </w:r>
    </w:p>
    <w:p w14:paraId="07B5F208" w14:textId="323F0B03" w:rsidR="00F524B5" w:rsidRDefault="009F3C6A" w:rsidP="00F524B5">
      <w:pPr>
        <w:keepNext/>
        <w:widowControl/>
        <w:spacing w:after="160" w:line="259" w:lineRule="auto"/>
      </w:pPr>
      <w:r>
        <w:rPr>
          <w:noProof/>
        </w:rPr>
        <w:lastRenderedPageBreak/>
        <w:drawing>
          <wp:inline distT="0" distB="0" distL="0" distR="0" wp14:anchorId="0C420D95" wp14:editId="5BED1B59">
            <wp:extent cx="5572760" cy="8160385"/>
            <wp:effectExtent l="0" t="0" r="8890" b="0"/>
            <wp:docPr id="14557355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2760" cy="8160385"/>
                    </a:xfrm>
                    <a:prstGeom prst="rect">
                      <a:avLst/>
                    </a:prstGeom>
                    <a:noFill/>
                    <a:ln>
                      <a:noFill/>
                    </a:ln>
                  </pic:spPr>
                </pic:pic>
              </a:graphicData>
            </a:graphic>
          </wp:inline>
        </w:drawing>
      </w:r>
    </w:p>
    <w:p w14:paraId="3275FCAA" w14:textId="54C94C10" w:rsidR="00F524B5" w:rsidRDefault="00F524B5" w:rsidP="00F524B5">
      <w:pPr>
        <w:pStyle w:val="Caption"/>
        <w:keepNext/>
        <w:jc w:val="left"/>
      </w:pPr>
      <w:r>
        <w:t xml:space="preserve">Slika </w:t>
      </w:r>
      <w:fldSimple w:instr=" SEQ Slika \* ARABIC ">
        <w:r>
          <w:rPr>
            <w:noProof/>
          </w:rPr>
          <w:t>15</w:t>
        </w:r>
      </w:fldSimple>
      <w:r>
        <w:t xml:space="preserve">: Diagram poteka: funkcija </w:t>
      </w:r>
      <w:proofErr w:type="spellStart"/>
      <w:r>
        <w:t>StartExecution</w:t>
      </w:r>
      <w:proofErr w:type="spellEnd"/>
      <w:r>
        <w:rPr>
          <w:noProof/>
        </w:rPr>
        <w:lastRenderedPageBreak/>
        <w:drawing>
          <wp:inline distT="0" distB="0" distL="0" distR="0" wp14:anchorId="5BA99C64" wp14:editId="581FC3E4">
            <wp:extent cx="5638800" cy="7353300"/>
            <wp:effectExtent l="0" t="0" r="0" b="0"/>
            <wp:docPr id="2112462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38800" cy="7353300"/>
                    </a:xfrm>
                    <a:prstGeom prst="rect">
                      <a:avLst/>
                    </a:prstGeom>
                    <a:noFill/>
                    <a:ln>
                      <a:noFill/>
                    </a:ln>
                  </pic:spPr>
                </pic:pic>
              </a:graphicData>
            </a:graphic>
          </wp:inline>
        </w:drawing>
      </w:r>
    </w:p>
    <w:p w14:paraId="36ED5177" w14:textId="7A5BD137" w:rsidR="00F524B5" w:rsidRDefault="00F524B5" w:rsidP="00F524B5">
      <w:pPr>
        <w:pStyle w:val="Caption"/>
        <w:keepNext/>
        <w:jc w:val="left"/>
      </w:pPr>
      <w:r>
        <w:t xml:space="preserve">Slika </w:t>
      </w:r>
      <w:fldSimple w:instr=" SEQ Slika \* ARABIC ">
        <w:r>
          <w:rPr>
            <w:noProof/>
          </w:rPr>
          <w:t>16</w:t>
        </w:r>
      </w:fldSimple>
      <w:r>
        <w:t xml:space="preserve">: Diagram poteka: funkcija </w:t>
      </w:r>
      <w:proofErr w:type="spellStart"/>
      <w:r>
        <w:t>StartExecution</w:t>
      </w:r>
      <w:proofErr w:type="spellEnd"/>
      <w:r>
        <w:t xml:space="preserve">: </w:t>
      </w:r>
      <w:proofErr w:type="spellStart"/>
      <w:r>
        <w:t>executeCycleTick</w:t>
      </w:r>
      <w:proofErr w:type="spellEnd"/>
      <w:r>
        <w:rPr>
          <w:noProof/>
        </w:rPr>
        <w:lastRenderedPageBreak/>
        <w:drawing>
          <wp:inline distT="0" distB="0" distL="0" distR="0" wp14:anchorId="69EFD6A8" wp14:editId="00D4A2FB">
            <wp:extent cx="5572125" cy="5219700"/>
            <wp:effectExtent l="0" t="0" r="9525" b="0"/>
            <wp:docPr id="646794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2125" cy="5219700"/>
                    </a:xfrm>
                    <a:prstGeom prst="rect">
                      <a:avLst/>
                    </a:prstGeom>
                    <a:noFill/>
                    <a:ln>
                      <a:noFill/>
                    </a:ln>
                  </pic:spPr>
                </pic:pic>
              </a:graphicData>
            </a:graphic>
          </wp:inline>
        </w:drawing>
      </w:r>
    </w:p>
    <w:p w14:paraId="73A4F6E8" w14:textId="5320D116" w:rsidR="00F524B5" w:rsidRPr="00F524B5" w:rsidRDefault="00F524B5" w:rsidP="00F524B5">
      <w:pPr>
        <w:pStyle w:val="Caption"/>
        <w:jc w:val="left"/>
      </w:pPr>
      <w:r>
        <w:t xml:space="preserve">Slika </w:t>
      </w:r>
      <w:fldSimple w:instr=" SEQ Slika \* ARABIC ">
        <w:r>
          <w:rPr>
            <w:noProof/>
          </w:rPr>
          <w:t>17</w:t>
        </w:r>
      </w:fldSimple>
      <w:r>
        <w:t>:</w:t>
      </w:r>
      <w:r w:rsidRPr="00F524B5">
        <w:t xml:space="preserve"> </w:t>
      </w:r>
      <w:r>
        <w:t xml:space="preserve">Diagram poteka: funkcija </w:t>
      </w:r>
      <w:proofErr w:type="spellStart"/>
      <w:r w:rsidR="00284F1F">
        <w:t>s</w:t>
      </w:r>
      <w:r>
        <w:t>tartExecution</w:t>
      </w:r>
      <w:proofErr w:type="spellEnd"/>
      <w:r>
        <w:t xml:space="preserve">: </w:t>
      </w:r>
      <w:proofErr w:type="spellStart"/>
      <w:r>
        <w:t>execute</w:t>
      </w:r>
      <w:r w:rsidR="00605DC4">
        <w:t>Instruction</w:t>
      </w:r>
      <w:r>
        <w:t>Tick</w:t>
      </w:r>
      <w:proofErr w:type="spellEnd"/>
    </w:p>
    <w:p w14:paraId="4483E610" w14:textId="0218B659" w:rsidR="00284F1F" w:rsidRDefault="00B652E6" w:rsidP="00284F1F">
      <w:pPr>
        <w:pStyle w:val="Heading5"/>
      </w:pPr>
      <w:proofErr w:type="spellStart"/>
      <w:r>
        <w:t>Funckija</w:t>
      </w:r>
      <w:proofErr w:type="spellEnd"/>
      <w:r>
        <w:t xml:space="preserve"> </w:t>
      </w:r>
      <w:proofErr w:type="spellStart"/>
      <w:r>
        <w:t>stopExecution</w:t>
      </w:r>
      <w:proofErr w:type="spellEnd"/>
    </w:p>
    <w:p w14:paraId="7908759B" w14:textId="7F173482" w:rsidR="00284F1F" w:rsidRDefault="00513710" w:rsidP="00E24B91">
      <w:pPr>
        <w:pStyle w:val="Navadenodstavek"/>
      </w:pPr>
      <w:r>
        <w:t>Ta funkcija je odgovorna za ustavljanje samodejnega izvajanja. Klicana je na zahtevo uporabnika</w:t>
      </w:r>
      <w:r w:rsidR="007D214F">
        <w:t xml:space="preserve">. Vse kar ta funkcija naredi je da spremeni vrednost spremenljivke </w:t>
      </w:r>
      <w:proofErr w:type="spellStart"/>
      <w:r w:rsidR="007D214F">
        <w:t>running</w:t>
      </w:r>
      <w:proofErr w:type="spellEnd"/>
      <w:r w:rsidR="007D214F">
        <w:t xml:space="preserve"> na 0.</w:t>
      </w:r>
    </w:p>
    <w:p w14:paraId="7E045980" w14:textId="7872C61E" w:rsidR="007D214F" w:rsidRDefault="00E915F6" w:rsidP="00E24B91">
      <w:pPr>
        <w:pStyle w:val="Navadenodstavek"/>
      </w:pPr>
      <w:r>
        <w:t xml:space="preserve">Po </w:t>
      </w:r>
      <w:r w:rsidR="007D214F">
        <w:t xml:space="preserve">končanem ciklu ali med čakanjem na izvajanje bo se zanka v funkciji </w:t>
      </w:r>
      <w:proofErr w:type="spellStart"/>
      <w:r w:rsidR="007D214F">
        <w:t>startExecution</w:t>
      </w:r>
      <w:proofErr w:type="spellEnd"/>
      <w:r w:rsidR="007D214F">
        <w:t xml:space="preserve"> končala in klicala funkcijo »</w:t>
      </w:r>
      <w:proofErr w:type="spellStart"/>
      <w:r w:rsidR="007D214F">
        <w:t>stopUiUpdateTimer</w:t>
      </w:r>
      <w:proofErr w:type="spellEnd"/>
      <w:r w:rsidR="007D214F">
        <w:t>«</w:t>
      </w:r>
      <w:r>
        <w:t xml:space="preserve"> v glavni niti</w:t>
      </w:r>
      <w:r w:rsidR="007D214F">
        <w:t>.</w:t>
      </w:r>
    </w:p>
    <w:p w14:paraId="663B612B" w14:textId="6371198D" w:rsidR="00284F1F" w:rsidRDefault="007D214F" w:rsidP="007D214F">
      <w:pPr>
        <w:pStyle w:val="Heading5"/>
      </w:pPr>
      <w:r>
        <w:t xml:space="preserve">Funkcija </w:t>
      </w:r>
      <w:proofErr w:type="spellStart"/>
      <w:r>
        <w:t>stopUiUpdateTimer</w:t>
      </w:r>
      <w:proofErr w:type="spellEnd"/>
    </w:p>
    <w:p w14:paraId="32ADD25B" w14:textId="447EB7D9" w:rsidR="00E915F6" w:rsidRDefault="00FF6D3E" w:rsidP="00E24B91">
      <w:pPr>
        <w:pStyle w:val="Navadenodstavek"/>
      </w:pPr>
      <w:r>
        <w:t xml:space="preserve">Ta funkcija ustavi časovnik </w:t>
      </w:r>
      <w:proofErr w:type="spellStart"/>
      <w:r>
        <w:t>uiUpdateTimer</w:t>
      </w:r>
      <w:proofErr w:type="spellEnd"/>
      <w:r>
        <w:t xml:space="preserve">. Nato skrije elemente UI, ki uporabniku sporočajo da je samodejno izvajanje v teku. Na koncu pa posodobi vse elemente na trenutno stanje </w:t>
      </w:r>
      <w:r w:rsidR="00386704">
        <w:t>procesorja</w:t>
      </w:r>
      <w:r>
        <w:t>.</w:t>
      </w:r>
    </w:p>
    <w:p w14:paraId="0C07FA2A" w14:textId="4B2DA331" w:rsidR="00386704" w:rsidRDefault="00386704" w:rsidP="00386704">
      <w:pPr>
        <w:pStyle w:val="Heading5"/>
      </w:pPr>
      <w:r>
        <w:t>Posodabljanje UI med samodejnim izvajanjem</w:t>
      </w:r>
    </w:p>
    <w:p w14:paraId="5C681272" w14:textId="3415541A" w:rsidR="00FF6D3E" w:rsidRDefault="00CB0A0E" w:rsidP="00E24B91">
      <w:pPr>
        <w:pStyle w:val="Navadenodstavek"/>
      </w:pPr>
      <w:r>
        <w:t>V</w:t>
      </w:r>
      <w:r w:rsidR="00386704">
        <w:t xml:space="preserve"> izvajaln</w:t>
      </w:r>
      <w:r>
        <w:t xml:space="preserve">i zanki </w:t>
      </w:r>
      <w:r w:rsidR="00386704">
        <w:t xml:space="preserve">je na koncu vsake serije, v glavni niti klicana funkcija </w:t>
      </w:r>
      <w:proofErr w:type="spellStart"/>
      <w:r w:rsidR="00386704">
        <w:t>setUiUpdateData</w:t>
      </w:r>
      <w:proofErr w:type="spellEnd"/>
      <w:r>
        <w:t>. Ta funkcija shrani trenutno stanje procesorja v c++ strukturo podatkov(</w:t>
      </w:r>
      <w:proofErr w:type="spellStart"/>
      <w:r>
        <w:t>struct</w:t>
      </w:r>
      <w:proofErr w:type="spellEnd"/>
      <w:r>
        <w:t>).</w:t>
      </w:r>
    </w:p>
    <w:p w14:paraId="3BA64090" w14:textId="4CE8BB0D" w:rsidR="00CB0A0E" w:rsidRPr="00E24B91" w:rsidRDefault="00DD0710" w:rsidP="00E24B91">
      <w:pPr>
        <w:pStyle w:val="Navadenodstavek"/>
      </w:pPr>
      <w:r w:rsidRPr="00E24B91">
        <w:lastRenderedPageBreak/>
        <w:t>Utripi č</w:t>
      </w:r>
      <w:r w:rsidR="00CB0A0E" w:rsidRPr="00E24B91">
        <w:t>asovnik</w:t>
      </w:r>
      <w:r w:rsidRPr="00E24B91">
        <w:t>a</w:t>
      </w:r>
      <w:r w:rsidR="00CB0A0E" w:rsidRPr="00E24B91">
        <w:t xml:space="preserve"> </w:t>
      </w:r>
      <w:proofErr w:type="spellStart"/>
      <w:r w:rsidR="00CB0A0E" w:rsidRPr="00E24B91">
        <w:t>uiUpdateTimer</w:t>
      </w:r>
      <w:proofErr w:type="spellEnd"/>
      <w:r w:rsidR="00CB0A0E" w:rsidRPr="00E24B91">
        <w:t xml:space="preserve"> </w:t>
      </w:r>
      <w:r w:rsidRPr="00E24B91">
        <w:t xml:space="preserve">so povezani s funkcijo </w:t>
      </w:r>
      <w:proofErr w:type="spellStart"/>
      <w:r w:rsidRPr="00E24B91">
        <w:t>updateIfReady</w:t>
      </w:r>
      <w:proofErr w:type="spellEnd"/>
      <w:r w:rsidRPr="00E24B91">
        <w:t xml:space="preserve">. Ta funkcija ob vsakem utripu preveri, če je od zadnjega utripa bila posodobljeno stanje procesorja. V takem primeru pa posodobi vse elemente UI na prejeto stanje procesorja. </w:t>
      </w:r>
    </w:p>
    <w:p w14:paraId="1BB0D231" w14:textId="6606F02A" w:rsidR="00E24B91" w:rsidRDefault="00E24B91" w:rsidP="00E24B91">
      <w:pPr>
        <w:pStyle w:val="Heading3"/>
      </w:pPr>
      <w:r>
        <w:t>Razstavljavec</w:t>
      </w:r>
    </w:p>
    <w:p w14:paraId="3678AC64" w14:textId="7ED0EAA8" w:rsidR="00E24B91" w:rsidRDefault="00E24B91" w:rsidP="00225E49">
      <w:pPr>
        <w:pStyle w:val="Navadenodstavek"/>
      </w:pPr>
      <w:r>
        <w:t xml:space="preserve">V </w:t>
      </w:r>
      <w:proofErr w:type="spellStart"/>
      <w:r>
        <w:t>emulator</w:t>
      </w:r>
      <w:proofErr w:type="spellEnd"/>
      <w:r>
        <w:t xml:space="preserve"> sem vključil tudi primitiven razstavljavec. To je program, ki strojno kodo prevede oz. razstavi v </w:t>
      </w:r>
      <w:proofErr w:type="spellStart"/>
      <w:r>
        <w:t>assembly</w:t>
      </w:r>
      <w:proofErr w:type="spellEnd"/>
      <w:r>
        <w:t xml:space="preserve"> ukaze. Ko je </w:t>
      </w:r>
      <w:proofErr w:type="spellStart"/>
      <w:r>
        <w:t>emulator</w:t>
      </w:r>
      <w:proofErr w:type="spellEnd"/>
      <w:r>
        <w:t xml:space="preserve"> v načinu pisanja v spomin, bo namesto gumba »Sestavi« prikazan gumb »Razstavi«</w:t>
      </w:r>
      <w:r w:rsidR="00605DC4">
        <w:t>.</w:t>
      </w:r>
      <w:r w:rsidR="00272284">
        <w:t xml:space="preserve"> Pred razstavljanjem bo uporabnik določil kje se program začne. </w:t>
      </w:r>
      <w:r w:rsidR="00225E49">
        <w:t>Vrednosti</w:t>
      </w:r>
      <w:r w:rsidR="00272284">
        <w:t xml:space="preserve"> pred podanim naslovom bo program prepisal z ».BYTE« ukazom.</w:t>
      </w:r>
      <w:r w:rsidR="00225E49">
        <w:t xml:space="preserve"> Nato bo razstavljavec v zanki šel skozi vse pomnilniške naslove, ki nimajo ničelne vrednosti.</w:t>
      </w:r>
      <w:r w:rsidR="00272284">
        <w:t xml:space="preserve"> </w:t>
      </w:r>
      <w:r w:rsidR="00225E49" w:rsidRPr="00CC7C54">
        <w:t xml:space="preserve">Če </w:t>
      </w:r>
      <w:proofErr w:type="spellStart"/>
      <w:r w:rsidR="00225E49" w:rsidRPr="00CC7C54">
        <w:t>dissasembler</w:t>
      </w:r>
      <w:proofErr w:type="spellEnd"/>
      <w:r w:rsidR="00225E49" w:rsidRPr="00CC7C54">
        <w:t xml:space="preserve"> naleti na neznan ali ne podpiran ukaz bo uporabnik vprašan kje naj se razstavljanje nadaljuje. Tudi tu bodo manjkajoči podatki zapisani z ukazom ».BYTE«.</w:t>
      </w:r>
    </w:p>
    <w:p w14:paraId="42BDEF2D" w14:textId="77777777" w:rsidR="00E24B91" w:rsidRDefault="00E24B91" w:rsidP="00E24B91">
      <w:pPr>
        <w:pStyle w:val="Heading3"/>
        <w:numPr>
          <w:ilvl w:val="0"/>
          <w:numId w:val="0"/>
        </w:numPr>
      </w:pPr>
    </w:p>
    <w:p w14:paraId="771F4995" w14:textId="4E7A3E89" w:rsidR="0050316E" w:rsidRPr="00CC7C54" w:rsidRDefault="0050316E" w:rsidP="00E24B91">
      <w:pPr>
        <w:pStyle w:val="Heading3"/>
        <w:numPr>
          <w:ilvl w:val="0"/>
          <w:numId w:val="0"/>
        </w:numPr>
      </w:pPr>
      <w:r w:rsidRPr="00CC7C54">
        <w:br w:type="page"/>
      </w:r>
    </w:p>
    <w:p w14:paraId="2F2932CD" w14:textId="77777777" w:rsidR="00441C16" w:rsidRPr="00CC7C54" w:rsidRDefault="00441C16" w:rsidP="00441C16">
      <w:pPr>
        <w:widowControl/>
        <w:spacing w:after="160" w:line="259" w:lineRule="auto"/>
      </w:pPr>
    </w:p>
    <w:p w14:paraId="7AD76B78" w14:textId="5B6790C1" w:rsidR="008901D1" w:rsidRPr="00CC7C54" w:rsidRDefault="00441C16" w:rsidP="00441C16">
      <w:pPr>
        <w:widowControl/>
        <w:spacing w:after="160" w:line="259" w:lineRule="auto"/>
      </w:pPr>
      <w:r w:rsidRPr="00CC7C54">
        <w:br w:type="page"/>
      </w:r>
    </w:p>
    <w:p w14:paraId="457A3666" w14:textId="31688CD3" w:rsidR="00441C16" w:rsidRPr="00CC7C54" w:rsidRDefault="00441C16" w:rsidP="008901D1">
      <w:pPr>
        <w:pStyle w:val="Navadenodstavek"/>
      </w:pPr>
    </w:p>
    <w:p w14:paraId="5A4DC66E" w14:textId="77777777" w:rsidR="00B2157D" w:rsidRPr="00CC7C54" w:rsidRDefault="00B2157D" w:rsidP="0047727A">
      <w:pPr>
        <w:widowControl/>
        <w:spacing w:after="160" w:line="259" w:lineRule="auto"/>
      </w:pPr>
    </w:p>
    <w:p w14:paraId="5BD53F76" w14:textId="77777777" w:rsidR="00B2157D" w:rsidRPr="00CC7C54" w:rsidRDefault="00B2157D" w:rsidP="0047727A">
      <w:pPr>
        <w:widowControl/>
        <w:spacing w:after="160" w:line="259" w:lineRule="auto"/>
      </w:pPr>
    </w:p>
    <w:p w14:paraId="21FD42D3" w14:textId="74C244C5" w:rsidR="00B00D9A" w:rsidRPr="00CC7C54" w:rsidRDefault="00380B3E" w:rsidP="0047727A">
      <w:pPr>
        <w:widowControl/>
        <w:spacing w:after="160" w:line="259" w:lineRule="auto"/>
      </w:pPr>
      <w:r w:rsidRPr="00CC7C54">
        <w:br w:type="page"/>
      </w:r>
    </w:p>
    <w:p w14:paraId="16D6AFBD" w14:textId="77777777" w:rsidR="00B00D9A" w:rsidRPr="00CC7C54" w:rsidRDefault="08507B65" w:rsidP="0056406F">
      <w:pPr>
        <w:pStyle w:val="Heading1"/>
      </w:pPr>
      <w:bookmarkStart w:id="39" w:name="_Toc156236644"/>
      <w:r w:rsidRPr="00CC7C54">
        <w:lastRenderedPageBreak/>
        <w:t>ZAKLJUČEK</w:t>
      </w:r>
      <w:bookmarkEnd w:id="39"/>
    </w:p>
    <w:p w14:paraId="6D73D3D2" w14:textId="77777777" w:rsidR="00404A52" w:rsidRPr="00CC7C54" w:rsidRDefault="00404A52" w:rsidP="00B00D9A">
      <w:pPr>
        <w:pStyle w:val="Navadenodstavek"/>
      </w:pPr>
    </w:p>
    <w:p w14:paraId="2704A04A" w14:textId="77777777" w:rsidR="00FE1293" w:rsidRPr="00CC7C54" w:rsidRDefault="00FE1293" w:rsidP="003726FA">
      <w:pPr>
        <w:pStyle w:val="TOAHeading"/>
      </w:pPr>
      <w:r w:rsidRPr="00CC7C54">
        <w:t>Viri besedila</w:t>
      </w:r>
    </w:p>
    <w:p w14:paraId="78DE2EB6" w14:textId="7AEC7806" w:rsidR="008D34DF" w:rsidRPr="00CC7C54" w:rsidRDefault="00000000" w:rsidP="008D34DF">
      <w:pPr>
        <w:pStyle w:val="Navadenodstavek"/>
      </w:pPr>
      <w:hyperlink r:id="rId37" w:anchor="Assembler" w:history="1">
        <w:r w:rsidR="008D34DF" w:rsidRPr="00CC7C54">
          <w:rPr>
            <w:rStyle w:val="Hyperlink"/>
          </w:rPr>
          <w:t>https://en.wikipedia.org/wiki/Assembly_language#Assembler</w:t>
        </w:r>
      </w:hyperlink>
    </w:p>
    <w:p w14:paraId="01B0F3FD" w14:textId="77777777" w:rsidR="008D34DF" w:rsidRPr="00CC7C54" w:rsidRDefault="008D34DF" w:rsidP="008D34DF">
      <w:pPr>
        <w:pStyle w:val="Navadenodstavek"/>
      </w:pPr>
    </w:p>
    <w:bookmarkStart w:id="40" w:name="_Toc156236645" w:displacedByCustomXml="next"/>
    <w:sdt>
      <w:sdtPr>
        <w:rPr>
          <w:rFonts w:ascii="Times New Roman" w:eastAsia="Arial Unicode MS" w:hAnsi="Times New Roman" w:cs="Mangal"/>
          <w:b w:val="0"/>
          <w:caps w:val="0"/>
          <w:sz w:val="24"/>
          <w:szCs w:val="24"/>
        </w:rPr>
        <w:id w:val="-1988387185"/>
        <w:docPartObj>
          <w:docPartGallery w:val="Bibliographies"/>
          <w:docPartUnique/>
        </w:docPartObj>
      </w:sdtPr>
      <w:sdtContent>
        <w:p w14:paraId="6F7943FD" w14:textId="5918FFB0" w:rsidR="007A2838" w:rsidRPr="00CC7C54" w:rsidRDefault="007A2838">
          <w:pPr>
            <w:pStyle w:val="Heading1"/>
          </w:pPr>
          <w:r w:rsidRPr="00CC7C54">
            <w:t>VIRI</w:t>
          </w:r>
          <w:bookmarkEnd w:id="40"/>
        </w:p>
        <w:sdt>
          <w:sdtPr>
            <w:rPr>
              <w:szCs w:val="24"/>
            </w:rPr>
            <w:id w:val="-573587230"/>
            <w:bibliography/>
          </w:sdtPr>
          <w:sdtContent>
            <w:p w14:paraId="1382D7F5" w14:textId="77777777" w:rsidR="007A2838" w:rsidRPr="00CC7C54" w:rsidRDefault="007A2838" w:rsidP="007A2838">
              <w:pPr>
                <w:pStyle w:val="Bibliography"/>
                <w:ind w:left="720" w:hanging="720"/>
                <w:rPr>
                  <w:szCs w:val="24"/>
                </w:rPr>
              </w:pPr>
              <w:r w:rsidRPr="00CC7C54">
                <w:fldChar w:fldCharType="begin"/>
              </w:r>
              <w:r w:rsidRPr="00CC7C54">
                <w:instrText xml:space="preserve"> BIBLIOGRAPHY </w:instrText>
              </w:r>
              <w:r w:rsidRPr="00CC7C54">
                <w:fldChar w:fldCharType="separate"/>
              </w:r>
              <w:r w:rsidRPr="00CC7C54">
                <w:rPr>
                  <w:i/>
                  <w:iCs/>
                </w:rPr>
                <w:t>Motorola 6800 - Wikipedia</w:t>
              </w:r>
              <w:r w:rsidRPr="00CC7C54">
                <w:t>. (11. 17 2023). Pridobljeno iz Wikipedia The Free Encyclopedia: https://en.wikipedia.org/wiki/Motorola_6800</w:t>
              </w:r>
            </w:p>
            <w:p w14:paraId="1DA3894E" w14:textId="76BF436E" w:rsidR="007A2838" w:rsidRPr="00CC7C54" w:rsidRDefault="007A2838" w:rsidP="007A2838">
              <w:pPr>
                <w:pStyle w:val="Bibliography"/>
                <w:ind w:left="720" w:hanging="720"/>
              </w:pPr>
              <w:r w:rsidRPr="00CC7C54">
                <w:rPr>
                  <w:i/>
                  <w:iCs/>
                </w:rPr>
                <w:t>QT Group</w:t>
              </w:r>
              <w:r w:rsidRPr="00CC7C54">
                <w:t>. (15. 11 2023). Pridobljeno iz spletnega mesta podjetja QT inc.: https://www.qt.io/</w:t>
              </w:r>
            </w:p>
            <w:p w14:paraId="1A324084" w14:textId="1B3BE959" w:rsidR="007A2838" w:rsidRPr="00CC7C54" w:rsidRDefault="007A2838" w:rsidP="007A2838">
              <w:r w:rsidRPr="00CC7C54">
                <w:rPr>
                  <w:b/>
                  <w:bCs/>
                </w:rPr>
                <w:fldChar w:fldCharType="end"/>
              </w:r>
            </w:p>
          </w:sdtContent>
        </w:sdt>
      </w:sdtContent>
    </w:sdt>
    <w:p w14:paraId="32FF8D8A" w14:textId="77777777" w:rsidR="008D34DF" w:rsidRPr="00CC7C54" w:rsidRDefault="008D34DF" w:rsidP="003726FA">
      <w:pPr>
        <w:pStyle w:val="TOAHeading"/>
      </w:pPr>
    </w:p>
    <w:p w14:paraId="59625F8B" w14:textId="77777777" w:rsidR="008D34DF" w:rsidRPr="00CC7C54" w:rsidRDefault="008D34DF" w:rsidP="003726FA">
      <w:pPr>
        <w:pStyle w:val="TOAHeading"/>
      </w:pPr>
    </w:p>
    <w:p w14:paraId="62778BC3" w14:textId="2244DFF4" w:rsidR="00897AD8" w:rsidRPr="00CC7C54" w:rsidRDefault="0065101A" w:rsidP="0056406F">
      <w:pPr>
        <w:pStyle w:val="Viri"/>
      </w:pPr>
      <w:proofErr w:type="spellStart"/>
      <w:r w:rsidRPr="00CC7C54">
        <w:rPr>
          <w:i/>
          <w:iCs/>
        </w:rPr>
        <w:t>Master</w:t>
      </w:r>
      <w:proofErr w:type="spellEnd"/>
      <w:r w:rsidRPr="00CC7C54">
        <w:rPr>
          <w:i/>
          <w:iCs/>
        </w:rPr>
        <w:t>/slave(</w:t>
      </w:r>
      <w:proofErr w:type="spellStart"/>
      <w:r w:rsidRPr="00CC7C54">
        <w:rPr>
          <w:i/>
          <w:iCs/>
        </w:rPr>
        <w:t>Technology</w:t>
      </w:r>
      <w:proofErr w:type="spellEnd"/>
      <w:r w:rsidRPr="00CC7C54">
        <w:rPr>
          <w:i/>
          <w:iCs/>
        </w:rPr>
        <w:t>)</w:t>
      </w:r>
      <w:r w:rsidR="00897AD8" w:rsidRPr="00CC7C54">
        <w:t xml:space="preserve"> 20</w:t>
      </w:r>
      <w:r w:rsidRPr="00CC7C54">
        <w:t>22</w:t>
      </w:r>
      <w:r w:rsidR="00897AD8" w:rsidRPr="00CC7C54">
        <w:t xml:space="preserve"> [</w:t>
      </w:r>
      <w:proofErr w:type="spellStart"/>
      <w:r w:rsidR="00897AD8" w:rsidRPr="00CC7C54">
        <w:t>online</w:t>
      </w:r>
      <w:proofErr w:type="spellEnd"/>
      <w:r w:rsidR="00897AD8" w:rsidRPr="00CC7C54">
        <w:t xml:space="preserve">]. Wikipedija, </w:t>
      </w:r>
      <w:proofErr w:type="spellStart"/>
      <w:r w:rsidRPr="00CC7C54">
        <w:t>The</w:t>
      </w:r>
      <w:proofErr w:type="spellEnd"/>
      <w:r w:rsidRPr="00CC7C54">
        <w:t xml:space="preserve"> </w:t>
      </w:r>
      <w:proofErr w:type="spellStart"/>
      <w:r w:rsidRPr="00CC7C54">
        <w:t>Free</w:t>
      </w:r>
      <w:proofErr w:type="spellEnd"/>
      <w:r w:rsidR="00897AD8" w:rsidRPr="00CC7C54">
        <w:t xml:space="preserve"> </w:t>
      </w:r>
      <w:proofErr w:type="spellStart"/>
      <w:r w:rsidRPr="00CC7C54">
        <w:t>Encyclopedia</w:t>
      </w:r>
      <w:proofErr w:type="spellEnd"/>
      <w:r w:rsidR="001620CC" w:rsidRPr="00CC7C54">
        <w:t xml:space="preserve">. Pridobljeno </w:t>
      </w:r>
      <w:r w:rsidRPr="00CC7C54">
        <w:t xml:space="preserve">7. 3. 2022 </w:t>
      </w:r>
      <w:r w:rsidR="00897AD8" w:rsidRPr="00CC7C54">
        <w:t xml:space="preserve">na spletnem naslovu: </w:t>
      </w:r>
      <w:r w:rsidRPr="00CC7C54">
        <w:t>https://en.wikipedia.org/wiki/Master/slave_(technology)</w:t>
      </w:r>
    </w:p>
    <w:p w14:paraId="068D11A7" w14:textId="2EE66E73" w:rsidR="0065101A" w:rsidRPr="00CC7C54" w:rsidRDefault="0065101A" w:rsidP="0065101A">
      <w:pPr>
        <w:pStyle w:val="Viri"/>
      </w:pPr>
      <w:r w:rsidRPr="00CC7C54">
        <w:rPr>
          <w:i/>
          <w:iCs/>
        </w:rPr>
        <w:t>USB</w:t>
      </w:r>
      <w:r w:rsidRPr="00CC7C54">
        <w:t xml:space="preserve"> 2022 [</w:t>
      </w:r>
      <w:proofErr w:type="spellStart"/>
      <w:r w:rsidRPr="00CC7C54">
        <w:t>online</w:t>
      </w:r>
      <w:proofErr w:type="spellEnd"/>
      <w:r w:rsidRPr="00CC7C54">
        <w:t xml:space="preserve">]. Wikipedija, </w:t>
      </w:r>
      <w:proofErr w:type="spellStart"/>
      <w:r w:rsidRPr="00CC7C54">
        <w:t>The</w:t>
      </w:r>
      <w:proofErr w:type="spellEnd"/>
      <w:r w:rsidRPr="00CC7C54">
        <w:t xml:space="preserve"> </w:t>
      </w:r>
      <w:proofErr w:type="spellStart"/>
      <w:r w:rsidRPr="00CC7C54">
        <w:t>Free</w:t>
      </w:r>
      <w:proofErr w:type="spellEnd"/>
      <w:r w:rsidRPr="00CC7C54">
        <w:t xml:space="preserve"> </w:t>
      </w:r>
      <w:proofErr w:type="spellStart"/>
      <w:r w:rsidRPr="00CC7C54">
        <w:t>Encyclopedia</w:t>
      </w:r>
      <w:proofErr w:type="spellEnd"/>
      <w:r w:rsidRPr="00CC7C54">
        <w:t>. Pridobljeno 7. 3. 2022 na spletnem naslovu: https://en.wikipedia.org/wiki/USB</w:t>
      </w:r>
    </w:p>
    <w:p w14:paraId="52E542D5" w14:textId="5C05E4A9" w:rsidR="0065101A" w:rsidRPr="00CC7C54" w:rsidRDefault="0065101A" w:rsidP="0065101A">
      <w:pPr>
        <w:pStyle w:val="Viri"/>
        <w:rPr>
          <w:i/>
          <w:iCs/>
        </w:rPr>
      </w:pPr>
      <w:proofErr w:type="spellStart"/>
      <w:r w:rsidRPr="00CC7C54">
        <w:rPr>
          <w:i/>
          <w:iCs/>
        </w:rPr>
        <w:t>Universal</w:t>
      </w:r>
      <w:proofErr w:type="spellEnd"/>
      <w:r w:rsidRPr="00CC7C54">
        <w:rPr>
          <w:i/>
          <w:iCs/>
        </w:rPr>
        <w:t xml:space="preserve"> </w:t>
      </w:r>
      <w:proofErr w:type="spellStart"/>
      <w:r w:rsidRPr="00CC7C54">
        <w:rPr>
          <w:i/>
          <w:iCs/>
        </w:rPr>
        <w:t>Serial</w:t>
      </w:r>
      <w:proofErr w:type="spellEnd"/>
      <w:r w:rsidRPr="00CC7C54">
        <w:rPr>
          <w:i/>
          <w:iCs/>
        </w:rPr>
        <w:t xml:space="preserve"> Bus </w:t>
      </w:r>
      <w:proofErr w:type="spellStart"/>
      <w:r w:rsidRPr="00CC7C54">
        <w:rPr>
          <w:i/>
          <w:iCs/>
        </w:rPr>
        <w:t>Specification</w:t>
      </w:r>
      <w:proofErr w:type="spellEnd"/>
      <w:r w:rsidRPr="00CC7C54">
        <w:rPr>
          <w:i/>
          <w:iCs/>
        </w:rPr>
        <w:t xml:space="preserve"> </w:t>
      </w:r>
      <w:r w:rsidRPr="00CC7C54">
        <w:t>2022 [</w:t>
      </w:r>
      <w:proofErr w:type="spellStart"/>
      <w:r w:rsidRPr="00CC7C54">
        <w:t>online</w:t>
      </w:r>
      <w:proofErr w:type="spellEnd"/>
      <w:r w:rsidRPr="00CC7C54">
        <w:t xml:space="preserve">]. </w:t>
      </w:r>
      <w:proofErr w:type="spellStart"/>
      <w:r w:rsidRPr="00CC7C54">
        <w:t>Universal</w:t>
      </w:r>
      <w:proofErr w:type="spellEnd"/>
      <w:r w:rsidRPr="00CC7C54">
        <w:t xml:space="preserve"> </w:t>
      </w:r>
      <w:proofErr w:type="spellStart"/>
      <w:r w:rsidRPr="00CC7C54">
        <w:t>Serial</w:t>
      </w:r>
      <w:proofErr w:type="spellEnd"/>
      <w:r w:rsidRPr="00CC7C54">
        <w:t xml:space="preserve"> Bus </w:t>
      </w:r>
      <w:proofErr w:type="spellStart"/>
      <w:r w:rsidRPr="00CC7C54">
        <w:t>Specification</w:t>
      </w:r>
      <w:proofErr w:type="spellEnd"/>
      <w:r w:rsidRPr="00CC7C54">
        <w:t>. Pridobljeno 7. 3. 2022 na spletnem naslovu: https://fl.hw.cz/docs/usb/usb10doc.pdf</w:t>
      </w:r>
    </w:p>
    <w:p w14:paraId="6E3F5412" w14:textId="59731144" w:rsidR="0065101A" w:rsidRPr="00CC7C54" w:rsidRDefault="0065101A" w:rsidP="0065101A">
      <w:pPr>
        <w:pStyle w:val="Viri"/>
      </w:pPr>
      <w:r w:rsidRPr="00CC7C54">
        <w:rPr>
          <w:i/>
          <w:iCs/>
        </w:rPr>
        <w:t>USB Hardware</w:t>
      </w:r>
      <w:r w:rsidRPr="00CC7C54">
        <w:t xml:space="preserve"> 2022 [</w:t>
      </w:r>
      <w:proofErr w:type="spellStart"/>
      <w:r w:rsidRPr="00CC7C54">
        <w:t>online</w:t>
      </w:r>
      <w:proofErr w:type="spellEnd"/>
      <w:r w:rsidRPr="00CC7C54">
        <w:t xml:space="preserve">]. Wikipedija, </w:t>
      </w:r>
      <w:proofErr w:type="spellStart"/>
      <w:r w:rsidRPr="00CC7C54">
        <w:t>The</w:t>
      </w:r>
      <w:proofErr w:type="spellEnd"/>
      <w:r w:rsidRPr="00CC7C54">
        <w:t xml:space="preserve"> </w:t>
      </w:r>
      <w:proofErr w:type="spellStart"/>
      <w:r w:rsidRPr="00CC7C54">
        <w:t>Free</w:t>
      </w:r>
      <w:proofErr w:type="spellEnd"/>
      <w:r w:rsidRPr="00CC7C54">
        <w:t xml:space="preserve"> </w:t>
      </w:r>
      <w:proofErr w:type="spellStart"/>
      <w:r w:rsidRPr="00CC7C54">
        <w:t>Encyclopedia</w:t>
      </w:r>
      <w:proofErr w:type="spellEnd"/>
      <w:r w:rsidRPr="00CC7C54">
        <w:t>. Pridobljeno 7. 3. 2022 na spletnem naslovu: https://en.wikipedia.org/wiki/USB_hardware</w:t>
      </w:r>
    </w:p>
    <w:p w14:paraId="089C482C" w14:textId="1B0E6353" w:rsidR="0065101A" w:rsidRPr="00CC7C54" w:rsidRDefault="0065101A" w:rsidP="0065101A">
      <w:pPr>
        <w:pStyle w:val="Viri"/>
      </w:pPr>
      <w:r w:rsidRPr="00CC7C54">
        <w:rPr>
          <w:i/>
          <w:iCs/>
        </w:rPr>
        <w:t>USB 3.0</w:t>
      </w:r>
      <w:r w:rsidRPr="00CC7C54">
        <w:t xml:space="preserve"> 2022 [</w:t>
      </w:r>
      <w:proofErr w:type="spellStart"/>
      <w:r w:rsidRPr="00CC7C54">
        <w:t>online</w:t>
      </w:r>
      <w:proofErr w:type="spellEnd"/>
      <w:r w:rsidRPr="00CC7C54">
        <w:t xml:space="preserve">]. Wikipedija, </w:t>
      </w:r>
      <w:proofErr w:type="spellStart"/>
      <w:r w:rsidRPr="00CC7C54">
        <w:t>The</w:t>
      </w:r>
      <w:proofErr w:type="spellEnd"/>
      <w:r w:rsidRPr="00CC7C54">
        <w:t xml:space="preserve"> </w:t>
      </w:r>
      <w:proofErr w:type="spellStart"/>
      <w:r w:rsidRPr="00CC7C54">
        <w:t>Free</w:t>
      </w:r>
      <w:proofErr w:type="spellEnd"/>
      <w:r w:rsidRPr="00CC7C54">
        <w:t xml:space="preserve"> </w:t>
      </w:r>
      <w:proofErr w:type="spellStart"/>
      <w:r w:rsidRPr="00CC7C54">
        <w:t>Encyclopedia</w:t>
      </w:r>
      <w:proofErr w:type="spellEnd"/>
      <w:r w:rsidRPr="00CC7C54">
        <w:t>. Pridobljeno 7. 3. 2022 na spletnem naslovu: https://en.wikipedia.org/wiki/USB_3.0</w:t>
      </w:r>
    </w:p>
    <w:p w14:paraId="23FC07A2" w14:textId="52819424" w:rsidR="0065101A" w:rsidRPr="00CC7C54" w:rsidRDefault="0065101A" w:rsidP="0065101A">
      <w:pPr>
        <w:pStyle w:val="Viri"/>
      </w:pPr>
      <w:r w:rsidRPr="00CC7C54">
        <w:rPr>
          <w:i/>
          <w:iCs/>
        </w:rPr>
        <w:t xml:space="preserve">USB-C </w:t>
      </w:r>
      <w:r w:rsidRPr="00CC7C54">
        <w:t>2022 [</w:t>
      </w:r>
      <w:proofErr w:type="spellStart"/>
      <w:r w:rsidRPr="00CC7C54">
        <w:t>online</w:t>
      </w:r>
      <w:proofErr w:type="spellEnd"/>
      <w:r w:rsidRPr="00CC7C54">
        <w:t xml:space="preserve">]. Wikipedija, </w:t>
      </w:r>
      <w:proofErr w:type="spellStart"/>
      <w:r w:rsidRPr="00CC7C54">
        <w:t>The</w:t>
      </w:r>
      <w:proofErr w:type="spellEnd"/>
      <w:r w:rsidRPr="00CC7C54">
        <w:t xml:space="preserve"> </w:t>
      </w:r>
      <w:proofErr w:type="spellStart"/>
      <w:r w:rsidRPr="00CC7C54">
        <w:t>Free</w:t>
      </w:r>
      <w:proofErr w:type="spellEnd"/>
      <w:r w:rsidRPr="00CC7C54">
        <w:t xml:space="preserve"> </w:t>
      </w:r>
      <w:proofErr w:type="spellStart"/>
      <w:r w:rsidRPr="00CC7C54">
        <w:t>Encyclopedia</w:t>
      </w:r>
      <w:proofErr w:type="spellEnd"/>
      <w:r w:rsidRPr="00CC7C54">
        <w:t>. Pridobljeno 7. 3. 2022 na spletnem naslovu: https://en.wikipedia.org/wiki/USB-C</w:t>
      </w:r>
    </w:p>
    <w:p w14:paraId="605874BE" w14:textId="53AF0F93" w:rsidR="0065101A" w:rsidRPr="00CC7C54" w:rsidRDefault="00C47093" w:rsidP="0065101A">
      <w:pPr>
        <w:pStyle w:val="Viri"/>
      </w:pPr>
      <w:r w:rsidRPr="00CC7C54">
        <w:rPr>
          <w:i/>
          <w:iCs/>
        </w:rPr>
        <w:t xml:space="preserve">Star </w:t>
      </w:r>
      <w:proofErr w:type="spellStart"/>
      <w:r w:rsidRPr="00CC7C54">
        <w:rPr>
          <w:i/>
          <w:iCs/>
        </w:rPr>
        <w:t>network</w:t>
      </w:r>
      <w:proofErr w:type="spellEnd"/>
      <w:r w:rsidR="0065101A" w:rsidRPr="00CC7C54">
        <w:t xml:space="preserve"> 2022 [</w:t>
      </w:r>
      <w:proofErr w:type="spellStart"/>
      <w:r w:rsidR="0065101A" w:rsidRPr="00CC7C54">
        <w:t>online</w:t>
      </w:r>
      <w:proofErr w:type="spellEnd"/>
      <w:r w:rsidR="0065101A" w:rsidRPr="00CC7C54">
        <w:t xml:space="preserve">]. Wikipedija, </w:t>
      </w:r>
      <w:proofErr w:type="spellStart"/>
      <w:r w:rsidR="0065101A" w:rsidRPr="00CC7C54">
        <w:t>The</w:t>
      </w:r>
      <w:proofErr w:type="spellEnd"/>
      <w:r w:rsidR="0065101A" w:rsidRPr="00CC7C54">
        <w:t xml:space="preserve"> </w:t>
      </w:r>
      <w:proofErr w:type="spellStart"/>
      <w:r w:rsidR="0065101A" w:rsidRPr="00CC7C54">
        <w:t>Free</w:t>
      </w:r>
      <w:proofErr w:type="spellEnd"/>
      <w:r w:rsidR="0065101A" w:rsidRPr="00CC7C54">
        <w:t xml:space="preserve"> </w:t>
      </w:r>
      <w:proofErr w:type="spellStart"/>
      <w:r w:rsidR="0065101A" w:rsidRPr="00CC7C54">
        <w:t>Encyclopedia</w:t>
      </w:r>
      <w:proofErr w:type="spellEnd"/>
      <w:r w:rsidR="0065101A" w:rsidRPr="00CC7C54">
        <w:t xml:space="preserve">. Pridobljeno 7. 3. 2022 na spletnem naslovu: </w:t>
      </w:r>
      <w:r w:rsidRPr="00CC7C54">
        <w:t>https://en.wikipedia.org/wiki/Star_network</w:t>
      </w:r>
    </w:p>
    <w:p w14:paraId="3C388315" w14:textId="634F5CDD" w:rsidR="0065101A" w:rsidRPr="00CC7C54" w:rsidRDefault="00C47093" w:rsidP="0065101A">
      <w:pPr>
        <w:pStyle w:val="Viri"/>
      </w:pPr>
      <w:r w:rsidRPr="00CC7C54">
        <w:rPr>
          <w:i/>
          <w:iCs/>
        </w:rPr>
        <w:lastRenderedPageBreak/>
        <w:t>USB(</w:t>
      </w:r>
      <w:proofErr w:type="spellStart"/>
      <w:r w:rsidRPr="00CC7C54">
        <w:rPr>
          <w:i/>
          <w:iCs/>
        </w:rPr>
        <w:t>Communications</w:t>
      </w:r>
      <w:proofErr w:type="spellEnd"/>
      <w:r w:rsidRPr="00CC7C54">
        <w:rPr>
          <w:i/>
          <w:iCs/>
        </w:rPr>
        <w:t>)</w:t>
      </w:r>
      <w:r w:rsidR="0065101A" w:rsidRPr="00CC7C54">
        <w:t xml:space="preserve"> 2022 [</w:t>
      </w:r>
      <w:proofErr w:type="spellStart"/>
      <w:r w:rsidR="0065101A" w:rsidRPr="00CC7C54">
        <w:t>online</w:t>
      </w:r>
      <w:proofErr w:type="spellEnd"/>
      <w:r w:rsidR="0065101A" w:rsidRPr="00CC7C54">
        <w:t xml:space="preserve">]. Wikipedija, </w:t>
      </w:r>
      <w:proofErr w:type="spellStart"/>
      <w:r w:rsidR="0065101A" w:rsidRPr="00CC7C54">
        <w:t>The</w:t>
      </w:r>
      <w:proofErr w:type="spellEnd"/>
      <w:r w:rsidR="0065101A" w:rsidRPr="00CC7C54">
        <w:t xml:space="preserve"> </w:t>
      </w:r>
      <w:proofErr w:type="spellStart"/>
      <w:r w:rsidR="0065101A" w:rsidRPr="00CC7C54">
        <w:t>Free</w:t>
      </w:r>
      <w:proofErr w:type="spellEnd"/>
      <w:r w:rsidR="0065101A" w:rsidRPr="00CC7C54">
        <w:t xml:space="preserve"> </w:t>
      </w:r>
      <w:proofErr w:type="spellStart"/>
      <w:r w:rsidR="0065101A" w:rsidRPr="00CC7C54">
        <w:t>Encyclopedia</w:t>
      </w:r>
      <w:proofErr w:type="spellEnd"/>
      <w:r w:rsidR="0065101A" w:rsidRPr="00CC7C54">
        <w:t xml:space="preserve">. Pridobljeno 7. 3. 2022 na spletnem naslovu: </w:t>
      </w:r>
      <w:r w:rsidRPr="00CC7C54">
        <w:t>https://en.wikipedia.org/wiki/USB_(Communications)</w:t>
      </w:r>
    </w:p>
    <w:p w14:paraId="60AF3130" w14:textId="4744E0CC" w:rsidR="0065101A" w:rsidRPr="00CC7C54" w:rsidRDefault="00C47093" w:rsidP="0065101A">
      <w:pPr>
        <w:pStyle w:val="Viri"/>
      </w:pPr>
      <w:r w:rsidRPr="00CC7C54">
        <w:rPr>
          <w:i/>
          <w:iCs/>
        </w:rPr>
        <w:t>Univerzalno serijsko vodilo</w:t>
      </w:r>
      <w:r w:rsidR="0065101A" w:rsidRPr="00CC7C54">
        <w:t xml:space="preserve"> 2022 [</w:t>
      </w:r>
      <w:proofErr w:type="spellStart"/>
      <w:r w:rsidR="0065101A" w:rsidRPr="00CC7C54">
        <w:t>online</w:t>
      </w:r>
      <w:proofErr w:type="spellEnd"/>
      <w:r w:rsidR="0065101A" w:rsidRPr="00CC7C54">
        <w:t xml:space="preserve">]. Wikipedija, </w:t>
      </w:r>
      <w:r w:rsidRPr="00CC7C54">
        <w:t>prosta enciklopedija</w:t>
      </w:r>
      <w:r w:rsidR="0065101A" w:rsidRPr="00CC7C54">
        <w:t xml:space="preserve">. Pridobljeno 7. 3. 2022 na spletnem naslovu: </w:t>
      </w:r>
      <w:r w:rsidRPr="00CC7C54">
        <w:t>https://sl.wikipedia.org/wiki/Univerzalno_serijsko_vodilo</w:t>
      </w:r>
    </w:p>
    <w:p w14:paraId="51EFC015" w14:textId="4A008857" w:rsidR="0045052F" w:rsidRPr="00CC7C54" w:rsidRDefault="0045052F" w:rsidP="0045052F">
      <w:pPr>
        <w:pStyle w:val="Viri"/>
      </w:pPr>
      <w:proofErr w:type="spellStart"/>
      <w:r w:rsidRPr="00CC7C54">
        <w:rPr>
          <w:i/>
          <w:iCs/>
        </w:rPr>
        <w:t>What</w:t>
      </w:r>
      <w:proofErr w:type="spellEnd"/>
      <w:r w:rsidRPr="00CC7C54">
        <w:rPr>
          <w:i/>
          <w:iCs/>
        </w:rPr>
        <w:t xml:space="preserve"> is </w:t>
      </w:r>
      <w:proofErr w:type="spellStart"/>
      <w:r w:rsidRPr="00CC7C54">
        <w:rPr>
          <w:i/>
          <w:iCs/>
        </w:rPr>
        <w:t>Micro</w:t>
      </w:r>
      <w:proofErr w:type="spellEnd"/>
      <w:r w:rsidRPr="00CC7C54">
        <w:rPr>
          <w:i/>
          <w:iCs/>
        </w:rPr>
        <w:t xml:space="preserve"> USB </w:t>
      </w:r>
      <w:proofErr w:type="spellStart"/>
      <w:r w:rsidRPr="00CC7C54">
        <w:rPr>
          <w:i/>
          <w:iCs/>
        </w:rPr>
        <w:t>Pinout</w:t>
      </w:r>
      <w:proofErr w:type="spellEnd"/>
      <w:r w:rsidRPr="00CC7C54">
        <w:rPr>
          <w:i/>
          <w:iCs/>
        </w:rPr>
        <w:t xml:space="preserve"> </w:t>
      </w:r>
      <w:proofErr w:type="spellStart"/>
      <w:r w:rsidRPr="00CC7C54">
        <w:rPr>
          <w:i/>
          <w:iCs/>
        </w:rPr>
        <w:t>and</w:t>
      </w:r>
      <w:proofErr w:type="spellEnd"/>
      <w:r w:rsidRPr="00CC7C54">
        <w:rPr>
          <w:i/>
          <w:iCs/>
        </w:rPr>
        <w:t xml:space="preserve"> </w:t>
      </w:r>
      <w:proofErr w:type="spellStart"/>
      <w:r w:rsidRPr="00CC7C54">
        <w:rPr>
          <w:i/>
          <w:iCs/>
        </w:rPr>
        <w:t>Types</w:t>
      </w:r>
      <w:proofErr w:type="spellEnd"/>
      <w:r w:rsidRPr="00CC7C54">
        <w:rPr>
          <w:i/>
          <w:iCs/>
        </w:rPr>
        <w:t xml:space="preserve"> </w:t>
      </w:r>
      <w:r w:rsidRPr="00CC7C54">
        <w:t>2022 [</w:t>
      </w:r>
      <w:proofErr w:type="spellStart"/>
      <w:r w:rsidRPr="00CC7C54">
        <w:t>online</w:t>
      </w:r>
      <w:proofErr w:type="spellEnd"/>
      <w:r w:rsidRPr="00CC7C54">
        <w:t xml:space="preserve">]. </w:t>
      </w:r>
      <w:proofErr w:type="spellStart"/>
      <w:r w:rsidRPr="00CC7C54">
        <w:t>eTechnophiles</w:t>
      </w:r>
      <w:proofErr w:type="spellEnd"/>
      <w:r w:rsidRPr="00CC7C54">
        <w:t xml:space="preserve">. Pridobljeno 7. 3. 2022 na spletnem naslovu: https://www.etechnophiles.com/micro-usb-pinout-features/ </w:t>
      </w:r>
    </w:p>
    <w:p w14:paraId="1D97CB7F" w14:textId="4B2195EA" w:rsidR="0045052F" w:rsidRPr="00CC7C54" w:rsidRDefault="0045052F" w:rsidP="00404A52">
      <w:pPr>
        <w:pStyle w:val="Viri"/>
      </w:pPr>
      <w:r w:rsidRPr="00CC7C54">
        <w:rPr>
          <w:i/>
          <w:iCs/>
        </w:rPr>
        <w:t>Univerzalno serijsko vodilo</w:t>
      </w:r>
      <w:r w:rsidRPr="00CC7C54">
        <w:t xml:space="preserve"> 2022 [</w:t>
      </w:r>
      <w:proofErr w:type="spellStart"/>
      <w:r w:rsidRPr="00CC7C54">
        <w:t>online</w:t>
      </w:r>
      <w:proofErr w:type="spellEnd"/>
      <w:r w:rsidRPr="00CC7C54">
        <w:t xml:space="preserve">]. Wikipedija, prosta enciklopedija. Pridobljeno 7. 3. 2022 na spletnem naslovu: </w:t>
      </w:r>
      <w:r w:rsidR="00404A52" w:rsidRPr="00CC7C54">
        <w:t>https://sl.wikipedia.org/wiki/Univerzalno_serijsko_vodilo</w:t>
      </w:r>
    </w:p>
    <w:p w14:paraId="3CA8AC1B" w14:textId="50834EFA" w:rsidR="00404A52" w:rsidRPr="00CC7C54" w:rsidRDefault="00404A52" w:rsidP="00404A52">
      <w:pPr>
        <w:pStyle w:val="Viri"/>
      </w:pPr>
      <w:proofErr w:type="spellStart"/>
      <w:r w:rsidRPr="00CC7C54">
        <w:rPr>
          <w:i/>
          <w:iCs/>
        </w:rPr>
        <w:t>What</w:t>
      </w:r>
      <w:proofErr w:type="spellEnd"/>
      <w:r w:rsidRPr="00CC7C54">
        <w:rPr>
          <w:i/>
          <w:iCs/>
        </w:rPr>
        <w:t xml:space="preserve"> is USB-C</w:t>
      </w:r>
      <w:r w:rsidRPr="00CC7C54">
        <w:t xml:space="preserve"> 2022 [</w:t>
      </w:r>
      <w:proofErr w:type="spellStart"/>
      <w:r w:rsidRPr="00CC7C54">
        <w:t>online</w:t>
      </w:r>
      <w:proofErr w:type="spellEnd"/>
      <w:r w:rsidRPr="00CC7C54">
        <w:t xml:space="preserve">]. </w:t>
      </w:r>
      <w:proofErr w:type="spellStart"/>
      <w:r w:rsidRPr="00CC7C54">
        <w:t>electronicsnotes</w:t>
      </w:r>
      <w:proofErr w:type="spellEnd"/>
      <w:r w:rsidRPr="00CC7C54">
        <w:t xml:space="preserve"> Pridobljeno 7. 3. 2022 na spletnem naslovu: https://www.electronics-notes.com/articles/connectivity/usb-universal-serial-bus/usb-c-connector.php</w:t>
      </w:r>
    </w:p>
    <w:p w14:paraId="203CEDC1" w14:textId="6FA21255" w:rsidR="00404A52" w:rsidRPr="00CC7C54" w:rsidRDefault="00404A52" w:rsidP="00EA7B9D">
      <w:pPr>
        <w:pStyle w:val="Viri"/>
        <w:rPr>
          <w:i/>
          <w:iCs/>
        </w:rPr>
      </w:pPr>
      <w:r w:rsidRPr="00CC7C54">
        <w:rPr>
          <w:i/>
          <w:iCs/>
        </w:rPr>
        <w:t xml:space="preserve">USB 3.2 </w:t>
      </w:r>
      <w:proofErr w:type="spellStart"/>
      <w:r w:rsidRPr="00CC7C54">
        <w:rPr>
          <w:i/>
          <w:iCs/>
        </w:rPr>
        <w:t>Specification</w:t>
      </w:r>
      <w:proofErr w:type="spellEnd"/>
      <w:r w:rsidRPr="00CC7C54">
        <w:rPr>
          <w:i/>
          <w:iCs/>
        </w:rPr>
        <w:t xml:space="preserve"> </w:t>
      </w:r>
      <w:proofErr w:type="spellStart"/>
      <w:r w:rsidRPr="00CC7C54">
        <w:rPr>
          <w:i/>
          <w:iCs/>
        </w:rPr>
        <w:t>Language</w:t>
      </w:r>
      <w:proofErr w:type="spellEnd"/>
      <w:r w:rsidRPr="00CC7C54">
        <w:rPr>
          <w:i/>
          <w:iCs/>
        </w:rPr>
        <w:t xml:space="preserve"> </w:t>
      </w:r>
      <w:proofErr w:type="spellStart"/>
      <w:r w:rsidRPr="00CC7C54">
        <w:rPr>
          <w:i/>
          <w:iCs/>
        </w:rPr>
        <w:t>Usage</w:t>
      </w:r>
      <w:proofErr w:type="spellEnd"/>
      <w:r w:rsidRPr="00CC7C54">
        <w:rPr>
          <w:i/>
          <w:iCs/>
        </w:rPr>
        <w:t xml:space="preserve"> </w:t>
      </w:r>
      <w:proofErr w:type="spellStart"/>
      <w:r w:rsidRPr="00CC7C54">
        <w:rPr>
          <w:i/>
          <w:iCs/>
        </w:rPr>
        <w:t>Guidelines</w:t>
      </w:r>
      <w:proofErr w:type="spellEnd"/>
      <w:r w:rsidRPr="00CC7C54">
        <w:rPr>
          <w:i/>
          <w:iCs/>
        </w:rPr>
        <w:t xml:space="preserve"> </w:t>
      </w:r>
      <w:proofErr w:type="spellStart"/>
      <w:r w:rsidRPr="00CC7C54">
        <w:rPr>
          <w:i/>
          <w:iCs/>
        </w:rPr>
        <w:t>from</w:t>
      </w:r>
      <w:proofErr w:type="spellEnd"/>
      <w:r w:rsidRPr="00CC7C54">
        <w:rPr>
          <w:i/>
          <w:iCs/>
        </w:rPr>
        <w:t xml:space="preserve"> USB-IF </w:t>
      </w:r>
      <w:r w:rsidRPr="00CC7C54">
        <w:t>[</w:t>
      </w:r>
      <w:proofErr w:type="spellStart"/>
      <w:r w:rsidRPr="00CC7C54">
        <w:t>online</w:t>
      </w:r>
      <w:proofErr w:type="spellEnd"/>
      <w:r w:rsidRPr="00CC7C54">
        <w:t>]. USB-IF Pridobljeno 7. 3. 2022 na spletnem naslovu:</w:t>
      </w:r>
      <w:r w:rsidR="00EA7B9D" w:rsidRPr="00CC7C54">
        <w:t xml:space="preserve"> https://www.usb.org/sites/default/files/usb_3_2_language_product_and_packaging_guidelines_final.pdf</w:t>
      </w:r>
    </w:p>
    <w:p w14:paraId="140289DB" w14:textId="77777777" w:rsidR="00EA7B9D" w:rsidRPr="00CC7C54" w:rsidRDefault="00EA7B9D" w:rsidP="00EA7B9D">
      <w:pPr>
        <w:pStyle w:val="Viri"/>
        <w:numPr>
          <w:ilvl w:val="0"/>
          <w:numId w:val="0"/>
        </w:numPr>
        <w:ind w:left="357"/>
        <w:rPr>
          <w:i/>
          <w:iCs/>
        </w:rPr>
      </w:pPr>
    </w:p>
    <w:p w14:paraId="1022362B" w14:textId="77777777" w:rsidR="00FE1293" w:rsidRPr="00CC7C54" w:rsidRDefault="00FE1293" w:rsidP="003726FA">
      <w:pPr>
        <w:pStyle w:val="TOAHeading"/>
      </w:pPr>
      <w:r w:rsidRPr="00CC7C54">
        <w:t>Viri slik</w:t>
      </w:r>
    </w:p>
    <w:p w14:paraId="66EACC0E" w14:textId="1DAE2476" w:rsidR="00404A52" w:rsidRPr="00CC7C54" w:rsidRDefault="00404A52" w:rsidP="00404A52">
      <w:pPr>
        <w:pStyle w:val="Viri"/>
        <w:numPr>
          <w:ilvl w:val="0"/>
          <w:numId w:val="5"/>
        </w:numPr>
      </w:pPr>
      <w:r w:rsidRPr="00CC7C54">
        <w:rPr>
          <w:i/>
          <w:iCs/>
        </w:rPr>
        <w:t>USB</w:t>
      </w:r>
      <w:r w:rsidRPr="00CC7C54">
        <w:t xml:space="preserve"> 2022 [</w:t>
      </w:r>
      <w:proofErr w:type="spellStart"/>
      <w:r w:rsidRPr="00CC7C54">
        <w:t>online</w:t>
      </w:r>
      <w:proofErr w:type="spellEnd"/>
      <w:r w:rsidRPr="00CC7C54">
        <w:t xml:space="preserve">]. Wikipedija, </w:t>
      </w:r>
      <w:proofErr w:type="spellStart"/>
      <w:r w:rsidRPr="00CC7C54">
        <w:t>The</w:t>
      </w:r>
      <w:proofErr w:type="spellEnd"/>
      <w:r w:rsidRPr="00CC7C54">
        <w:t xml:space="preserve"> </w:t>
      </w:r>
      <w:proofErr w:type="spellStart"/>
      <w:r w:rsidRPr="00CC7C54">
        <w:t>Free</w:t>
      </w:r>
      <w:proofErr w:type="spellEnd"/>
      <w:r w:rsidRPr="00CC7C54">
        <w:t xml:space="preserve"> </w:t>
      </w:r>
      <w:proofErr w:type="spellStart"/>
      <w:r w:rsidRPr="00CC7C54">
        <w:t>Encyclopedia</w:t>
      </w:r>
      <w:proofErr w:type="spellEnd"/>
      <w:r w:rsidRPr="00CC7C54">
        <w:t>. Pridobljeno 7. 3. 2022 na spletnem naslovu: https://en.wikipedia.org/wiki/USB</w:t>
      </w:r>
    </w:p>
    <w:p w14:paraId="710F8388" w14:textId="77777777" w:rsidR="00404A52" w:rsidRPr="00CC7C54" w:rsidRDefault="00404A52" w:rsidP="00404A52">
      <w:pPr>
        <w:pStyle w:val="Viri"/>
        <w:numPr>
          <w:ilvl w:val="0"/>
          <w:numId w:val="5"/>
        </w:numPr>
      </w:pPr>
      <w:proofErr w:type="spellStart"/>
      <w:r w:rsidRPr="00CC7C54">
        <w:rPr>
          <w:i/>
          <w:iCs/>
        </w:rPr>
        <w:t>What</w:t>
      </w:r>
      <w:proofErr w:type="spellEnd"/>
      <w:r w:rsidRPr="00CC7C54">
        <w:rPr>
          <w:i/>
          <w:iCs/>
        </w:rPr>
        <w:t xml:space="preserve"> is </w:t>
      </w:r>
      <w:proofErr w:type="spellStart"/>
      <w:r w:rsidRPr="00CC7C54">
        <w:rPr>
          <w:i/>
          <w:iCs/>
        </w:rPr>
        <w:t>Micro</w:t>
      </w:r>
      <w:proofErr w:type="spellEnd"/>
      <w:r w:rsidRPr="00CC7C54">
        <w:rPr>
          <w:i/>
          <w:iCs/>
        </w:rPr>
        <w:t xml:space="preserve"> USB </w:t>
      </w:r>
      <w:proofErr w:type="spellStart"/>
      <w:r w:rsidRPr="00CC7C54">
        <w:rPr>
          <w:i/>
          <w:iCs/>
        </w:rPr>
        <w:t>Pinout</w:t>
      </w:r>
      <w:proofErr w:type="spellEnd"/>
      <w:r w:rsidRPr="00CC7C54">
        <w:rPr>
          <w:i/>
          <w:iCs/>
        </w:rPr>
        <w:t xml:space="preserve"> </w:t>
      </w:r>
      <w:proofErr w:type="spellStart"/>
      <w:r w:rsidRPr="00CC7C54">
        <w:rPr>
          <w:i/>
          <w:iCs/>
        </w:rPr>
        <w:t>and</w:t>
      </w:r>
      <w:proofErr w:type="spellEnd"/>
      <w:r w:rsidRPr="00CC7C54">
        <w:rPr>
          <w:i/>
          <w:iCs/>
        </w:rPr>
        <w:t xml:space="preserve"> </w:t>
      </w:r>
      <w:proofErr w:type="spellStart"/>
      <w:r w:rsidRPr="00CC7C54">
        <w:rPr>
          <w:i/>
          <w:iCs/>
        </w:rPr>
        <w:t>Types</w:t>
      </w:r>
      <w:proofErr w:type="spellEnd"/>
      <w:r w:rsidRPr="00CC7C54">
        <w:rPr>
          <w:i/>
          <w:iCs/>
        </w:rPr>
        <w:t xml:space="preserve"> </w:t>
      </w:r>
      <w:r w:rsidRPr="00CC7C54">
        <w:t>2022 [</w:t>
      </w:r>
      <w:proofErr w:type="spellStart"/>
      <w:r w:rsidRPr="00CC7C54">
        <w:t>online</w:t>
      </w:r>
      <w:proofErr w:type="spellEnd"/>
      <w:r w:rsidRPr="00CC7C54">
        <w:t xml:space="preserve">]. </w:t>
      </w:r>
      <w:proofErr w:type="spellStart"/>
      <w:r w:rsidRPr="00CC7C54">
        <w:t>eTechnophiles</w:t>
      </w:r>
      <w:proofErr w:type="spellEnd"/>
      <w:r w:rsidRPr="00CC7C54">
        <w:t xml:space="preserve">. Pridobljeno 7. 3. 2022 na spletnem naslovu: https://www.etechnophiles.com/micro-usb-pinout-features/ </w:t>
      </w:r>
    </w:p>
    <w:p w14:paraId="7BDE5A67" w14:textId="54FA2C24" w:rsidR="00404A52" w:rsidRPr="00CC7C54" w:rsidRDefault="00404A52" w:rsidP="00404A52">
      <w:pPr>
        <w:pStyle w:val="Viri"/>
        <w:numPr>
          <w:ilvl w:val="0"/>
          <w:numId w:val="5"/>
        </w:numPr>
      </w:pPr>
      <w:r w:rsidRPr="00CC7C54">
        <w:rPr>
          <w:i/>
          <w:iCs/>
        </w:rPr>
        <w:t>USB(</w:t>
      </w:r>
      <w:proofErr w:type="spellStart"/>
      <w:r w:rsidRPr="00CC7C54">
        <w:rPr>
          <w:i/>
          <w:iCs/>
        </w:rPr>
        <w:t>Communications</w:t>
      </w:r>
      <w:proofErr w:type="spellEnd"/>
      <w:r w:rsidRPr="00CC7C54">
        <w:rPr>
          <w:i/>
          <w:iCs/>
        </w:rPr>
        <w:t>)</w:t>
      </w:r>
      <w:r w:rsidRPr="00CC7C54">
        <w:t xml:space="preserve"> 2022 [</w:t>
      </w:r>
      <w:proofErr w:type="spellStart"/>
      <w:r w:rsidRPr="00CC7C54">
        <w:t>online</w:t>
      </w:r>
      <w:proofErr w:type="spellEnd"/>
      <w:r w:rsidRPr="00CC7C54">
        <w:t xml:space="preserve">]. Wikipedija, </w:t>
      </w:r>
      <w:proofErr w:type="spellStart"/>
      <w:r w:rsidRPr="00CC7C54">
        <w:t>The</w:t>
      </w:r>
      <w:proofErr w:type="spellEnd"/>
      <w:r w:rsidRPr="00CC7C54">
        <w:t xml:space="preserve"> </w:t>
      </w:r>
      <w:proofErr w:type="spellStart"/>
      <w:r w:rsidRPr="00CC7C54">
        <w:t>Free</w:t>
      </w:r>
      <w:proofErr w:type="spellEnd"/>
      <w:r w:rsidRPr="00CC7C54">
        <w:t xml:space="preserve"> </w:t>
      </w:r>
      <w:proofErr w:type="spellStart"/>
      <w:r w:rsidRPr="00CC7C54">
        <w:t>Encyclopedia</w:t>
      </w:r>
      <w:proofErr w:type="spellEnd"/>
      <w:r w:rsidRPr="00CC7C54">
        <w:t>. Pridobljeno 7. 3. 2022 na spletnem naslovu: https://en.wikipedia.org/wiki/USB_(Communications)</w:t>
      </w:r>
    </w:p>
    <w:p w14:paraId="02A64548" w14:textId="4D03E6DA" w:rsidR="005D68AF" w:rsidRPr="00CC7C54" w:rsidRDefault="005D68AF">
      <w:pPr>
        <w:pStyle w:val="TableofFigures"/>
        <w:tabs>
          <w:tab w:val="right" w:leader="dot" w:pos="8778"/>
        </w:tabs>
      </w:pPr>
      <w:r w:rsidRPr="00CC7C54">
        <w:fldChar w:fldCharType="begin"/>
      </w:r>
      <w:r w:rsidRPr="00CC7C54">
        <w:instrText xml:space="preserve"> TOC \h \z \c "Slika" </w:instrText>
      </w:r>
      <w:r w:rsidRPr="00CC7C54">
        <w:fldChar w:fldCharType="separate"/>
      </w:r>
      <w:hyperlink w:anchor="_Toc155733326" w:history="1">
        <w:r w:rsidRPr="00CC7C54">
          <w:rPr>
            <w:rStyle w:val="Hyperlink"/>
          </w:rPr>
          <w:t>Slika 1: Uporabniški vmesnik emulatorja razvit v WinFormsu</w:t>
        </w:r>
        <w:r w:rsidRPr="00CC7C54">
          <w:rPr>
            <w:webHidden/>
          </w:rPr>
          <w:tab/>
        </w:r>
        <w:r w:rsidRPr="00CC7C54">
          <w:rPr>
            <w:webHidden/>
          </w:rPr>
          <w:fldChar w:fldCharType="begin"/>
        </w:r>
        <w:r w:rsidRPr="00CC7C54">
          <w:rPr>
            <w:webHidden/>
          </w:rPr>
          <w:instrText xml:space="preserve"> PAGEREF _Toc155733326 \h </w:instrText>
        </w:r>
        <w:r w:rsidRPr="00CC7C54">
          <w:rPr>
            <w:webHidden/>
          </w:rPr>
        </w:r>
        <w:r w:rsidRPr="00CC7C54">
          <w:rPr>
            <w:webHidden/>
          </w:rPr>
          <w:fldChar w:fldCharType="separate"/>
        </w:r>
        <w:r w:rsidRPr="00CC7C54">
          <w:rPr>
            <w:webHidden/>
          </w:rPr>
          <w:t>6</w:t>
        </w:r>
        <w:r w:rsidRPr="00CC7C54">
          <w:rPr>
            <w:webHidden/>
          </w:rPr>
          <w:fldChar w:fldCharType="end"/>
        </w:r>
      </w:hyperlink>
    </w:p>
    <w:p w14:paraId="3FBC7CA6" w14:textId="05E91792" w:rsidR="005D68AF" w:rsidRPr="00CC7C54" w:rsidRDefault="00000000">
      <w:pPr>
        <w:pStyle w:val="TableofFigures"/>
        <w:tabs>
          <w:tab w:val="right" w:leader="dot" w:pos="8778"/>
        </w:tabs>
      </w:pPr>
      <w:hyperlink r:id="rId38" w:anchor="_Toc155733327" w:history="1">
        <w:r w:rsidR="005D68AF" w:rsidRPr="00CC7C54">
          <w:rPr>
            <w:rStyle w:val="Hyperlink"/>
          </w:rPr>
          <w:t>Slika 2: Element  uporabniškega vmesnika: Števec vrstic</w:t>
        </w:r>
        <w:r w:rsidR="005D68AF" w:rsidRPr="00CC7C54">
          <w:rPr>
            <w:webHidden/>
          </w:rPr>
          <w:tab/>
        </w:r>
        <w:r w:rsidR="005D68AF" w:rsidRPr="00CC7C54">
          <w:rPr>
            <w:webHidden/>
          </w:rPr>
          <w:fldChar w:fldCharType="begin"/>
        </w:r>
        <w:r w:rsidR="005D68AF" w:rsidRPr="00CC7C54">
          <w:rPr>
            <w:webHidden/>
          </w:rPr>
          <w:instrText xml:space="preserve"> PAGEREF _Toc155733327 \h </w:instrText>
        </w:r>
        <w:r w:rsidR="005D68AF" w:rsidRPr="00CC7C54">
          <w:rPr>
            <w:webHidden/>
          </w:rPr>
        </w:r>
        <w:r w:rsidR="005D68AF" w:rsidRPr="00CC7C54">
          <w:rPr>
            <w:webHidden/>
          </w:rPr>
          <w:fldChar w:fldCharType="separate"/>
        </w:r>
        <w:r w:rsidR="005D68AF" w:rsidRPr="00CC7C54">
          <w:rPr>
            <w:webHidden/>
          </w:rPr>
          <w:t>12</w:t>
        </w:r>
        <w:r w:rsidR="005D68AF" w:rsidRPr="00CC7C54">
          <w:rPr>
            <w:webHidden/>
          </w:rPr>
          <w:fldChar w:fldCharType="end"/>
        </w:r>
      </w:hyperlink>
    </w:p>
    <w:p w14:paraId="3D06CD91" w14:textId="0F16DE9E" w:rsidR="005D68AF" w:rsidRPr="00CC7C54" w:rsidRDefault="00000000">
      <w:pPr>
        <w:pStyle w:val="TableofFigures"/>
        <w:tabs>
          <w:tab w:val="right" w:leader="dot" w:pos="8778"/>
        </w:tabs>
      </w:pPr>
      <w:hyperlink w:anchor="_Toc155733328" w:history="1">
        <w:r w:rsidR="005D68AF" w:rsidRPr="00CC7C54">
          <w:rPr>
            <w:rStyle w:val="Hyperlink"/>
          </w:rPr>
          <w:t>Slika 3: Element uporabniškega vmesnika: Števec vrstic - napredne informacije kode</w:t>
        </w:r>
        <w:r w:rsidR="005D68AF" w:rsidRPr="00CC7C54">
          <w:rPr>
            <w:webHidden/>
          </w:rPr>
          <w:tab/>
        </w:r>
        <w:r w:rsidR="005D68AF" w:rsidRPr="00CC7C54">
          <w:rPr>
            <w:webHidden/>
          </w:rPr>
          <w:fldChar w:fldCharType="begin"/>
        </w:r>
        <w:r w:rsidR="005D68AF" w:rsidRPr="00CC7C54">
          <w:rPr>
            <w:webHidden/>
          </w:rPr>
          <w:instrText xml:space="preserve"> PAGEREF _Toc155733328 \h </w:instrText>
        </w:r>
        <w:r w:rsidR="005D68AF" w:rsidRPr="00CC7C54">
          <w:rPr>
            <w:webHidden/>
          </w:rPr>
        </w:r>
        <w:r w:rsidR="005D68AF" w:rsidRPr="00CC7C54">
          <w:rPr>
            <w:webHidden/>
          </w:rPr>
          <w:fldChar w:fldCharType="separate"/>
        </w:r>
        <w:r w:rsidR="005D68AF" w:rsidRPr="00CC7C54">
          <w:rPr>
            <w:webHidden/>
          </w:rPr>
          <w:t>12</w:t>
        </w:r>
        <w:r w:rsidR="005D68AF" w:rsidRPr="00CC7C54">
          <w:rPr>
            <w:webHidden/>
          </w:rPr>
          <w:fldChar w:fldCharType="end"/>
        </w:r>
      </w:hyperlink>
    </w:p>
    <w:p w14:paraId="4908F550" w14:textId="0E04E336" w:rsidR="005D68AF" w:rsidRPr="00CC7C54" w:rsidRDefault="00000000">
      <w:pPr>
        <w:pStyle w:val="TableofFigures"/>
        <w:tabs>
          <w:tab w:val="right" w:leader="dot" w:pos="8778"/>
        </w:tabs>
      </w:pPr>
      <w:hyperlink w:anchor="_Toc155733329" w:history="1">
        <w:r w:rsidR="005D68AF" w:rsidRPr="00CC7C54">
          <w:rPr>
            <w:rStyle w:val="Hyperlink"/>
          </w:rPr>
          <w:t>Slika 4: Element uporabniškega vmesnika: Števec vrstic - primer oznak</w:t>
        </w:r>
        <w:r w:rsidR="005D68AF" w:rsidRPr="00CC7C54">
          <w:rPr>
            <w:webHidden/>
          </w:rPr>
          <w:tab/>
        </w:r>
        <w:r w:rsidR="005D68AF" w:rsidRPr="00CC7C54">
          <w:rPr>
            <w:webHidden/>
          </w:rPr>
          <w:fldChar w:fldCharType="begin"/>
        </w:r>
        <w:r w:rsidR="005D68AF" w:rsidRPr="00CC7C54">
          <w:rPr>
            <w:webHidden/>
          </w:rPr>
          <w:instrText xml:space="preserve"> PAGEREF _Toc155733329 \h </w:instrText>
        </w:r>
        <w:r w:rsidR="005D68AF" w:rsidRPr="00CC7C54">
          <w:rPr>
            <w:webHidden/>
          </w:rPr>
        </w:r>
        <w:r w:rsidR="005D68AF" w:rsidRPr="00CC7C54">
          <w:rPr>
            <w:webHidden/>
          </w:rPr>
          <w:fldChar w:fldCharType="separate"/>
        </w:r>
        <w:r w:rsidR="005D68AF" w:rsidRPr="00CC7C54">
          <w:rPr>
            <w:webHidden/>
          </w:rPr>
          <w:t>13</w:t>
        </w:r>
        <w:r w:rsidR="005D68AF" w:rsidRPr="00CC7C54">
          <w:rPr>
            <w:webHidden/>
          </w:rPr>
          <w:fldChar w:fldCharType="end"/>
        </w:r>
      </w:hyperlink>
    </w:p>
    <w:p w14:paraId="0039DBB9" w14:textId="77B7DC65" w:rsidR="00070F0C" w:rsidRPr="00CC7C54" w:rsidRDefault="005D68AF" w:rsidP="00FE1293">
      <w:r w:rsidRPr="00CC7C54">
        <w:fldChar w:fldCharType="end"/>
      </w:r>
    </w:p>
    <w:p w14:paraId="4253563D" w14:textId="77777777" w:rsidR="00070F0C" w:rsidRPr="00CC7C54" w:rsidRDefault="00070F0C" w:rsidP="00FE1293"/>
    <w:p w14:paraId="79DB7B78" w14:textId="77777777" w:rsidR="00070F0C" w:rsidRPr="00CC7C54" w:rsidRDefault="00070F0C" w:rsidP="00FE1293"/>
    <w:p w14:paraId="0BBFBB33" w14:textId="77777777" w:rsidR="00070F0C" w:rsidRPr="00CC7C54" w:rsidRDefault="00070F0C" w:rsidP="00FE1293"/>
    <w:p w14:paraId="449DA611" w14:textId="77777777" w:rsidR="00070F0C" w:rsidRPr="00CC7C54" w:rsidRDefault="00070F0C" w:rsidP="00FE1293"/>
    <w:p w14:paraId="55B1940A" w14:textId="77777777" w:rsidR="00070F0C" w:rsidRPr="00CC7C54" w:rsidRDefault="00070F0C" w:rsidP="00FE1293"/>
    <w:p w14:paraId="5FA3F7F9" w14:textId="77777777" w:rsidR="00070F0C" w:rsidRPr="00CC7C54" w:rsidRDefault="00070F0C" w:rsidP="00FE1293"/>
    <w:p w14:paraId="59F01FD6" w14:textId="77777777" w:rsidR="00070F0C" w:rsidRPr="00CC7C54" w:rsidRDefault="00070F0C" w:rsidP="00FE1293"/>
    <w:p w14:paraId="3E82D61F" w14:textId="7DE2541E" w:rsidR="008E3987" w:rsidRPr="00CC7C54" w:rsidRDefault="008E3987" w:rsidP="00FE1293"/>
    <w:p w14:paraId="24B80035" w14:textId="4B7160E3" w:rsidR="00E75E07" w:rsidRPr="00CC7C54" w:rsidRDefault="00E75E07" w:rsidP="00FE1293"/>
    <w:p w14:paraId="04B645C5" w14:textId="77777777" w:rsidR="000D6167" w:rsidRPr="00CC7C54" w:rsidRDefault="000D6167" w:rsidP="00FE1293"/>
    <w:p w14:paraId="1DD3E3DF" w14:textId="77777777" w:rsidR="0061331F" w:rsidRPr="00CC7C54" w:rsidRDefault="0061331F" w:rsidP="00FE1293"/>
    <w:sectPr w:rsidR="0061331F" w:rsidRPr="00CC7C54" w:rsidSect="0017055D">
      <w:headerReference w:type="default" r:id="rId39"/>
      <w:footerReference w:type="default" r:id="rId40"/>
      <w:type w:val="continuous"/>
      <w:pgSz w:w="11906" w:h="16838"/>
      <w:pgMar w:top="1983" w:right="1417" w:bottom="1416" w:left="1701" w:header="1417" w:footer="850" w:gutter="0"/>
      <w:pgNumType w:start="0"/>
      <w:cols w:space="708"/>
      <w:formProt w:val="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E30E47" w14:textId="77777777" w:rsidR="0017055D" w:rsidRDefault="0017055D">
      <w:r>
        <w:separator/>
      </w:r>
    </w:p>
  </w:endnote>
  <w:endnote w:type="continuationSeparator" w:id="0">
    <w:p w14:paraId="3D77F5C0" w14:textId="77777777" w:rsidR="0017055D" w:rsidRDefault="001705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01F997" w14:textId="0A47C695" w:rsidR="004E1BF9" w:rsidRDefault="004E1BF9">
    <w:pPr>
      <w:pStyle w:val="Footer"/>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5C5F3" w14:textId="62FA9996" w:rsidR="004E1BF9" w:rsidRDefault="004E1BF9">
    <w:pPr>
      <w:pStyle w:val="Footer"/>
    </w:pPr>
    <w:r>
      <w:tab/>
      <w:t>Maribor, 2023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CD6B7D" w14:textId="77777777" w:rsidR="00C745BD" w:rsidRDefault="00BE0B3A">
    <w:pPr>
      <w:pStyle w:val="Footer"/>
      <w:jc w:val="right"/>
    </w:pPr>
    <w:r>
      <w:fldChar w:fldCharType="begin"/>
    </w:r>
    <w:r>
      <w:instrText xml:space="preserve"> PAGE   </w:instrText>
    </w:r>
    <w:r>
      <w:fldChar w:fldCharType="separate"/>
    </w:r>
    <w:r w:rsidR="00FA5AA6">
      <w:rPr>
        <w:noProof/>
      </w:rPr>
      <w:t>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2E3E39" w14:textId="77777777" w:rsidR="0017055D" w:rsidRDefault="0017055D">
      <w:r>
        <w:separator/>
      </w:r>
    </w:p>
  </w:footnote>
  <w:footnote w:type="continuationSeparator" w:id="0">
    <w:p w14:paraId="6D7E4073" w14:textId="77777777" w:rsidR="0017055D" w:rsidRDefault="001705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96A722" w14:textId="77777777" w:rsidR="00C745BD" w:rsidRDefault="00C745BD" w:rsidP="000B16C4">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4414F" w14:textId="1F5E52A9" w:rsidR="00C745BD" w:rsidRPr="00361481" w:rsidRDefault="00361481" w:rsidP="00361481">
    <w:pPr>
      <w:pStyle w:val="Header"/>
    </w:pPr>
    <w:r w:rsidRPr="00361481">
      <w:t>EMULATOR MIKROPROCESORJA MOTOROLA M680X</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1629F"/>
    <w:multiLevelType w:val="hybridMultilevel"/>
    <w:tmpl w:val="8ECEF2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BF0C9E"/>
    <w:multiLevelType w:val="hybridMultilevel"/>
    <w:tmpl w:val="637039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D35962"/>
    <w:multiLevelType w:val="multilevel"/>
    <w:tmpl w:val="0424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AD63FF0"/>
    <w:multiLevelType w:val="hybridMultilevel"/>
    <w:tmpl w:val="378A00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23F532B5"/>
    <w:multiLevelType w:val="hybridMultilevel"/>
    <w:tmpl w:val="33FCC820"/>
    <w:lvl w:ilvl="0" w:tplc="20000001">
      <w:start w:val="1"/>
      <w:numFmt w:val="bullet"/>
      <w:lvlText w:val=""/>
      <w:lvlJc w:val="left"/>
      <w:pPr>
        <w:ind w:left="780" w:hanging="360"/>
      </w:pPr>
      <w:rPr>
        <w:rFonts w:ascii="Symbol" w:hAnsi="Symbol" w:hint="default"/>
      </w:rPr>
    </w:lvl>
    <w:lvl w:ilvl="1" w:tplc="20000003" w:tentative="1">
      <w:start w:val="1"/>
      <w:numFmt w:val="bullet"/>
      <w:lvlText w:val="o"/>
      <w:lvlJc w:val="left"/>
      <w:pPr>
        <w:ind w:left="1500" w:hanging="360"/>
      </w:pPr>
      <w:rPr>
        <w:rFonts w:ascii="Courier New" w:hAnsi="Courier New" w:cs="Courier New" w:hint="default"/>
      </w:rPr>
    </w:lvl>
    <w:lvl w:ilvl="2" w:tplc="20000005" w:tentative="1">
      <w:start w:val="1"/>
      <w:numFmt w:val="bullet"/>
      <w:lvlText w:val=""/>
      <w:lvlJc w:val="left"/>
      <w:pPr>
        <w:ind w:left="2220" w:hanging="360"/>
      </w:pPr>
      <w:rPr>
        <w:rFonts w:ascii="Wingdings" w:hAnsi="Wingdings" w:hint="default"/>
      </w:rPr>
    </w:lvl>
    <w:lvl w:ilvl="3" w:tplc="20000001" w:tentative="1">
      <w:start w:val="1"/>
      <w:numFmt w:val="bullet"/>
      <w:lvlText w:val=""/>
      <w:lvlJc w:val="left"/>
      <w:pPr>
        <w:ind w:left="2940" w:hanging="360"/>
      </w:pPr>
      <w:rPr>
        <w:rFonts w:ascii="Symbol" w:hAnsi="Symbol" w:hint="default"/>
      </w:rPr>
    </w:lvl>
    <w:lvl w:ilvl="4" w:tplc="20000003" w:tentative="1">
      <w:start w:val="1"/>
      <w:numFmt w:val="bullet"/>
      <w:lvlText w:val="o"/>
      <w:lvlJc w:val="left"/>
      <w:pPr>
        <w:ind w:left="3660" w:hanging="360"/>
      </w:pPr>
      <w:rPr>
        <w:rFonts w:ascii="Courier New" w:hAnsi="Courier New" w:cs="Courier New" w:hint="default"/>
      </w:rPr>
    </w:lvl>
    <w:lvl w:ilvl="5" w:tplc="20000005" w:tentative="1">
      <w:start w:val="1"/>
      <w:numFmt w:val="bullet"/>
      <w:lvlText w:val=""/>
      <w:lvlJc w:val="left"/>
      <w:pPr>
        <w:ind w:left="4380" w:hanging="360"/>
      </w:pPr>
      <w:rPr>
        <w:rFonts w:ascii="Wingdings" w:hAnsi="Wingdings" w:hint="default"/>
      </w:rPr>
    </w:lvl>
    <w:lvl w:ilvl="6" w:tplc="20000001" w:tentative="1">
      <w:start w:val="1"/>
      <w:numFmt w:val="bullet"/>
      <w:lvlText w:val=""/>
      <w:lvlJc w:val="left"/>
      <w:pPr>
        <w:ind w:left="5100" w:hanging="360"/>
      </w:pPr>
      <w:rPr>
        <w:rFonts w:ascii="Symbol" w:hAnsi="Symbol" w:hint="default"/>
      </w:rPr>
    </w:lvl>
    <w:lvl w:ilvl="7" w:tplc="20000003" w:tentative="1">
      <w:start w:val="1"/>
      <w:numFmt w:val="bullet"/>
      <w:lvlText w:val="o"/>
      <w:lvlJc w:val="left"/>
      <w:pPr>
        <w:ind w:left="5820" w:hanging="360"/>
      </w:pPr>
      <w:rPr>
        <w:rFonts w:ascii="Courier New" w:hAnsi="Courier New" w:cs="Courier New" w:hint="default"/>
      </w:rPr>
    </w:lvl>
    <w:lvl w:ilvl="8" w:tplc="20000005" w:tentative="1">
      <w:start w:val="1"/>
      <w:numFmt w:val="bullet"/>
      <w:lvlText w:val=""/>
      <w:lvlJc w:val="left"/>
      <w:pPr>
        <w:ind w:left="6540" w:hanging="360"/>
      </w:pPr>
      <w:rPr>
        <w:rFonts w:ascii="Wingdings" w:hAnsi="Wingdings" w:hint="default"/>
      </w:rPr>
    </w:lvl>
  </w:abstractNum>
  <w:abstractNum w:abstractNumId="5" w15:restartNumberingAfterBreak="0">
    <w:nsid w:val="367A2F95"/>
    <w:multiLevelType w:val="hybridMultilevel"/>
    <w:tmpl w:val="0FACB550"/>
    <w:lvl w:ilvl="0" w:tplc="2000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1831B3"/>
    <w:multiLevelType w:val="hybridMultilevel"/>
    <w:tmpl w:val="D6AAFA14"/>
    <w:lvl w:ilvl="0" w:tplc="4224E694">
      <w:start w:val="1"/>
      <w:numFmt w:val="decimal"/>
      <w:pStyle w:val="Viri"/>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 w15:restartNumberingAfterBreak="0">
    <w:nsid w:val="45342720"/>
    <w:multiLevelType w:val="hybridMultilevel"/>
    <w:tmpl w:val="D186A3A2"/>
    <w:lvl w:ilvl="0" w:tplc="0424000F">
      <w:start w:val="1"/>
      <w:numFmt w:val="decimal"/>
      <w:lvlText w:val="%1."/>
      <w:lvlJc w:val="left"/>
      <w:pPr>
        <w:ind w:left="720" w:hanging="360"/>
      </w:pPr>
      <w:rPr>
        <w:rFonts w:hint="default"/>
      </w:rPr>
    </w:lvl>
    <w:lvl w:ilvl="1" w:tplc="04240019">
      <w:start w:val="1"/>
      <w:numFmt w:val="lowerLetter"/>
      <w:lvlText w:val="%2."/>
      <w:lvlJc w:val="left"/>
      <w:pPr>
        <w:ind w:left="1440" w:hanging="360"/>
      </w:pPr>
    </w:lvl>
    <w:lvl w:ilvl="2" w:tplc="0424001B">
      <w:start w:val="1"/>
      <w:numFmt w:val="lowerRoman"/>
      <w:lvlText w:val="%3."/>
      <w:lvlJc w:val="right"/>
      <w:pPr>
        <w:ind w:left="2160" w:hanging="180"/>
      </w:pPr>
    </w:lvl>
    <w:lvl w:ilvl="3" w:tplc="0424000F">
      <w:start w:val="1"/>
      <w:numFmt w:val="decimal"/>
      <w:lvlText w:val="%4."/>
      <w:lvlJc w:val="left"/>
      <w:pPr>
        <w:ind w:left="2880" w:hanging="360"/>
      </w:pPr>
    </w:lvl>
    <w:lvl w:ilvl="4" w:tplc="04240019">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8" w15:restartNumberingAfterBreak="0">
    <w:nsid w:val="558768E5"/>
    <w:multiLevelType w:val="hybridMultilevel"/>
    <w:tmpl w:val="9CEED7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AE9531A"/>
    <w:multiLevelType w:val="hybridMultilevel"/>
    <w:tmpl w:val="79E6F802"/>
    <w:lvl w:ilvl="0" w:tplc="2000000F">
      <w:start w:val="1"/>
      <w:numFmt w:val="decimal"/>
      <w:lvlText w:val="%1."/>
      <w:lvlJc w:val="left"/>
      <w:pPr>
        <w:ind w:left="720" w:hanging="360"/>
      </w:pPr>
      <w:rPr>
        <w:rFonts w:hint="default"/>
      </w:rPr>
    </w:lvl>
    <w:lvl w:ilvl="1" w:tplc="FFFFFFF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29F3D89"/>
    <w:multiLevelType w:val="hybridMultilevel"/>
    <w:tmpl w:val="F676AA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09C6BD9"/>
    <w:multiLevelType w:val="hybridMultilevel"/>
    <w:tmpl w:val="5B6EFC24"/>
    <w:lvl w:ilvl="0" w:tplc="FFFFFFF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2023193288">
    <w:abstractNumId w:val="6"/>
  </w:num>
  <w:num w:numId="2" w16cid:durableId="1595242689">
    <w:abstractNumId w:val="2"/>
  </w:num>
  <w:num w:numId="3" w16cid:durableId="2145737071">
    <w:abstractNumId w:val="6"/>
    <w:lvlOverride w:ilvl="0">
      <w:startOverride w:val="1"/>
    </w:lvlOverride>
  </w:num>
  <w:num w:numId="4" w16cid:durableId="114085188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45045699">
    <w:abstractNumId w:val="6"/>
    <w:lvlOverride w:ilvl="0">
      <w:startOverride w:val="1"/>
    </w:lvlOverride>
  </w:num>
  <w:num w:numId="6" w16cid:durableId="1408766552">
    <w:abstractNumId w:val="9"/>
  </w:num>
  <w:num w:numId="7" w16cid:durableId="2138140647">
    <w:abstractNumId w:val="5"/>
  </w:num>
  <w:num w:numId="8" w16cid:durableId="1976062757">
    <w:abstractNumId w:val="0"/>
  </w:num>
  <w:num w:numId="9" w16cid:durableId="1864898787">
    <w:abstractNumId w:val="10"/>
  </w:num>
  <w:num w:numId="10" w16cid:durableId="880897787">
    <w:abstractNumId w:val="8"/>
  </w:num>
  <w:num w:numId="11" w16cid:durableId="348263354">
    <w:abstractNumId w:val="1"/>
  </w:num>
  <w:num w:numId="12" w16cid:durableId="315493879">
    <w:abstractNumId w:val="7"/>
  </w:num>
  <w:num w:numId="13" w16cid:durableId="1260600437">
    <w:abstractNumId w:val="4"/>
  </w:num>
  <w:num w:numId="14" w16cid:durableId="631986499">
    <w:abstractNumId w:val="3"/>
  </w:num>
  <w:num w:numId="15" w16cid:durableId="882837454">
    <w:abstractNumId w:val="1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attachedTemplate r:id="rId1"/>
  <w:stylePaneFormatFilter w:val="9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1"/>
  <w:stylePaneSortMethod w:val="00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0D9A"/>
    <w:rsid w:val="00000794"/>
    <w:rsid w:val="0000521A"/>
    <w:rsid w:val="00005678"/>
    <w:rsid w:val="00021767"/>
    <w:rsid w:val="00025350"/>
    <w:rsid w:val="000435E2"/>
    <w:rsid w:val="00043B23"/>
    <w:rsid w:val="0004636C"/>
    <w:rsid w:val="000472E0"/>
    <w:rsid w:val="00047B30"/>
    <w:rsid w:val="00061912"/>
    <w:rsid w:val="00066A88"/>
    <w:rsid w:val="00070F0C"/>
    <w:rsid w:val="00084892"/>
    <w:rsid w:val="0008542E"/>
    <w:rsid w:val="00091C72"/>
    <w:rsid w:val="0009206C"/>
    <w:rsid w:val="00093335"/>
    <w:rsid w:val="00097405"/>
    <w:rsid w:val="000A6861"/>
    <w:rsid w:val="000B2E1B"/>
    <w:rsid w:val="000C536B"/>
    <w:rsid w:val="000C6F50"/>
    <w:rsid w:val="000C7E56"/>
    <w:rsid w:val="000D2A6C"/>
    <w:rsid w:val="000D5D5B"/>
    <w:rsid w:val="000D6167"/>
    <w:rsid w:val="000D61DF"/>
    <w:rsid w:val="000E0A26"/>
    <w:rsid w:val="000F511C"/>
    <w:rsid w:val="00101AFF"/>
    <w:rsid w:val="00104EE9"/>
    <w:rsid w:val="00106320"/>
    <w:rsid w:val="00112966"/>
    <w:rsid w:val="001239A1"/>
    <w:rsid w:val="0012497A"/>
    <w:rsid w:val="00143565"/>
    <w:rsid w:val="001620CC"/>
    <w:rsid w:val="00162A31"/>
    <w:rsid w:val="0017055D"/>
    <w:rsid w:val="001802BB"/>
    <w:rsid w:val="001817F4"/>
    <w:rsid w:val="00183B34"/>
    <w:rsid w:val="0018516C"/>
    <w:rsid w:val="00193E06"/>
    <w:rsid w:val="00197B95"/>
    <w:rsid w:val="001A423C"/>
    <w:rsid w:val="001A7E12"/>
    <w:rsid w:val="001B23E0"/>
    <w:rsid w:val="001B7633"/>
    <w:rsid w:val="001C0819"/>
    <w:rsid w:val="001C29C5"/>
    <w:rsid w:val="001C4B27"/>
    <w:rsid w:val="001C5187"/>
    <w:rsid w:val="001D055D"/>
    <w:rsid w:val="001D0A28"/>
    <w:rsid w:val="001D15A9"/>
    <w:rsid w:val="001D193F"/>
    <w:rsid w:val="001D61A9"/>
    <w:rsid w:val="001D69AB"/>
    <w:rsid w:val="001E147D"/>
    <w:rsid w:val="001E5D78"/>
    <w:rsid w:val="001F4B59"/>
    <w:rsid w:val="001F4DDA"/>
    <w:rsid w:val="001F4E84"/>
    <w:rsid w:val="00200444"/>
    <w:rsid w:val="00204C25"/>
    <w:rsid w:val="00207016"/>
    <w:rsid w:val="00222EEA"/>
    <w:rsid w:val="00225E49"/>
    <w:rsid w:val="00225F59"/>
    <w:rsid w:val="00233216"/>
    <w:rsid w:val="00247C04"/>
    <w:rsid w:val="002535FE"/>
    <w:rsid w:val="002569A8"/>
    <w:rsid w:val="0026052B"/>
    <w:rsid w:val="00261CBD"/>
    <w:rsid w:val="00271009"/>
    <w:rsid w:val="00272284"/>
    <w:rsid w:val="00274F4B"/>
    <w:rsid w:val="00282E28"/>
    <w:rsid w:val="00284F1F"/>
    <w:rsid w:val="002877DD"/>
    <w:rsid w:val="002924F0"/>
    <w:rsid w:val="00297957"/>
    <w:rsid w:val="002B34F9"/>
    <w:rsid w:val="002C0C4C"/>
    <w:rsid w:val="002C2321"/>
    <w:rsid w:val="002C6F62"/>
    <w:rsid w:val="002D14FD"/>
    <w:rsid w:val="002E1DF6"/>
    <w:rsid w:val="002E45F3"/>
    <w:rsid w:val="002F0591"/>
    <w:rsid w:val="002F1ADF"/>
    <w:rsid w:val="002F1C31"/>
    <w:rsid w:val="003017D3"/>
    <w:rsid w:val="003116D4"/>
    <w:rsid w:val="0031653C"/>
    <w:rsid w:val="00322FE2"/>
    <w:rsid w:val="00323E65"/>
    <w:rsid w:val="0032470D"/>
    <w:rsid w:val="003259AF"/>
    <w:rsid w:val="00326D5A"/>
    <w:rsid w:val="0033011D"/>
    <w:rsid w:val="00331EC6"/>
    <w:rsid w:val="003548DE"/>
    <w:rsid w:val="00355B91"/>
    <w:rsid w:val="00361481"/>
    <w:rsid w:val="003616C0"/>
    <w:rsid w:val="00367F52"/>
    <w:rsid w:val="00371ECD"/>
    <w:rsid w:val="003726FA"/>
    <w:rsid w:val="00376A3B"/>
    <w:rsid w:val="0038026F"/>
    <w:rsid w:val="00380B3E"/>
    <w:rsid w:val="00382D6C"/>
    <w:rsid w:val="00386704"/>
    <w:rsid w:val="00390324"/>
    <w:rsid w:val="0039336E"/>
    <w:rsid w:val="00397A78"/>
    <w:rsid w:val="003A0DB1"/>
    <w:rsid w:val="003B585E"/>
    <w:rsid w:val="003B5888"/>
    <w:rsid w:val="003C2810"/>
    <w:rsid w:val="003D2C1E"/>
    <w:rsid w:val="003D4758"/>
    <w:rsid w:val="003E369E"/>
    <w:rsid w:val="003E494B"/>
    <w:rsid w:val="003F123E"/>
    <w:rsid w:val="003F3541"/>
    <w:rsid w:val="003F40B2"/>
    <w:rsid w:val="00400BDC"/>
    <w:rsid w:val="00404A52"/>
    <w:rsid w:val="00417F8F"/>
    <w:rsid w:val="004213DE"/>
    <w:rsid w:val="004229CA"/>
    <w:rsid w:val="00426340"/>
    <w:rsid w:val="0044158C"/>
    <w:rsid w:val="00441C16"/>
    <w:rsid w:val="00446206"/>
    <w:rsid w:val="0045052F"/>
    <w:rsid w:val="004568CA"/>
    <w:rsid w:val="00462B19"/>
    <w:rsid w:val="00466C3F"/>
    <w:rsid w:val="004675DB"/>
    <w:rsid w:val="0047727A"/>
    <w:rsid w:val="00480457"/>
    <w:rsid w:val="0049605F"/>
    <w:rsid w:val="00497385"/>
    <w:rsid w:val="004A3BB9"/>
    <w:rsid w:val="004A4883"/>
    <w:rsid w:val="004A7B41"/>
    <w:rsid w:val="004B63BF"/>
    <w:rsid w:val="004E0641"/>
    <w:rsid w:val="004E1BF9"/>
    <w:rsid w:val="004E2010"/>
    <w:rsid w:val="004E23BF"/>
    <w:rsid w:val="004F0F17"/>
    <w:rsid w:val="004F2B05"/>
    <w:rsid w:val="004F5772"/>
    <w:rsid w:val="0050316E"/>
    <w:rsid w:val="00504B31"/>
    <w:rsid w:val="00507C3F"/>
    <w:rsid w:val="0051254B"/>
    <w:rsid w:val="00512768"/>
    <w:rsid w:val="00513710"/>
    <w:rsid w:val="005168B6"/>
    <w:rsid w:val="00523027"/>
    <w:rsid w:val="00536D37"/>
    <w:rsid w:val="00541504"/>
    <w:rsid w:val="005420D0"/>
    <w:rsid w:val="00551D62"/>
    <w:rsid w:val="005532D2"/>
    <w:rsid w:val="00556D66"/>
    <w:rsid w:val="0056406F"/>
    <w:rsid w:val="005801B1"/>
    <w:rsid w:val="00584DCE"/>
    <w:rsid w:val="00593235"/>
    <w:rsid w:val="005A037A"/>
    <w:rsid w:val="005A0E2D"/>
    <w:rsid w:val="005A2611"/>
    <w:rsid w:val="005A4272"/>
    <w:rsid w:val="005A6181"/>
    <w:rsid w:val="005A6DBD"/>
    <w:rsid w:val="005B2C09"/>
    <w:rsid w:val="005B3917"/>
    <w:rsid w:val="005B53B4"/>
    <w:rsid w:val="005B5E7D"/>
    <w:rsid w:val="005D4B78"/>
    <w:rsid w:val="005D6389"/>
    <w:rsid w:val="005D68AF"/>
    <w:rsid w:val="005E7C77"/>
    <w:rsid w:val="005F5927"/>
    <w:rsid w:val="005F731A"/>
    <w:rsid w:val="00605DC4"/>
    <w:rsid w:val="00606E5F"/>
    <w:rsid w:val="006070A3"/>
    <w:rsid w:val="00612503"/>
    <w:rsid w:val="0061331F"/>
    <w:rsid w:val="00614C2A"/>
    <w:rsid w:val="00621429"/>
    <w:rsid w:val="006216B5"/>
    <w:rsid w:val="00624428"/>
    <w:rsid w:val="00634553"/>
    <w:rsid w:val="00647040"/>
    <w:rsid w:val="0065101A"/>
    <w:rsid w:val="00656E3D"/>
    <w:rsid w:val="006662A2"/>
    <w:rsid w:val="0066631B"/>
    <w:rsid w:val="0067594A"/>
    <w:rsid w:val="006818DF"/>
    <w:rsid w:val="00682EA0"/>
    <w:rsid w:val="00693901"/>
    <w:rsid w:val="00694806"/>
    <w:rsid w:val="00696E96"/>
    <w:rsid w:val="006B3DF9"/>
    <w:rsid w:val="006B68B9"/>
    <w:rsid w:val="006C3A3C"/>
    <w:rsid w:val="006C74DA"/>
    <w:rsid w:val="006D2084"/>
    <w:rsid w:val="006E05D1"/>
    <w:rsid w:val="006F2087"/>
    <w:rsid w:val="00700212"/>
    <w:rsid w:val="00700B8F"/>
    <w:rsid w:val="00707AB5"/>
    <w:rsid w:val="00712084"/>
    <w:rsid w:val="00715006"/>
    <w:rsid w:val="00722293"/>
    <w:rsid w:val="007232ED"/>
    <w:rsid w:val="00730D9C"/>
    <w:rsid w:val="007342CF"/>
    <w:rsid w:val="00741762"/>
    <w:rsid w:val="007418DD"/>
    <w:rsid w:val="00754EF8"/>
    <w:rsid w:val="00760C3E"/>
    <w:rsid w:val="00763AEF"/>
    <w:rsid w:val="00770EDD"/>
    <w:rsid w:val="00780484"/>
    <w:rsid w:val="00781EC9"/>
    <w:rsid w:val="007853D5"/>
    <w:rsid w:val="00785D21"/>
    <w:rsid w:val="007957DD"/>
    <w:rsid w:val="007A2838"/>
    <w:rsid w:val="007A3F86"/>
    <w:rsid w:val="007A4552"/>
    <w:rsid w:val="007B2E84"/>
    <w:rsid w:val="007B6920"/>
    <w:rsid w:val="007B7831"/>
    <w:rsid w:val="007C4C53"/>
    <w:rsid w:val="007C5AF9"/>
    <w:rsid w:val="007C758E"/>
    <w:rsid w:val="007D0345"/>
    <w:rsid w:val="007D214F"/>
    <w:rsid w:val="007D4063"/>
    <w:rsid w:val="007D67D0"/>
    <w:rsid w:val="007E2633"/>
    <w:rsid w:val="007E5046"/>
    <w:rsid w:val="007F21BD"/>
    <w:rsid w:val="007F481C"/>
    <w:rsid w:val="007F4E22"/>
    <w:rsid w:val="007F5352"/>
    <w:rsid w:val="007F7315"/>
    <w:rsid w:val="0080598A"/>
    <w:rsid w:val="00814D43"/>
    <w:rsid w:val="00823EC5"/>
    <w:rsid w:val="00834BB8"/>
    <w:rsid w:val="008450F8"/>
    <w:rsid w:val="0084619B"/>
    <w:rsid w:val="00847D6B"/>
    <w:rsid w:val="00852661"/>
    <w:rsid w:val="0086313E"/>
    <w:rsid w:val="008679AD"/>
    <w:rsid w:val="00870A5D"/>
    <w:rsid w:val="0088222E"/>
    <w:rsid w:val="00887E91"/>
    <w:rsid w:val="008901D1"/>
    <w:rsid w:val="00893233"/>
    <w:rsid w:val="00897AD8"/>
    <w:rsid w:val="008B3025"/>
    <w:rsid w:val="008B7640"/>
    <w:rsid w:val="008C2EE9"/>
    <w:rsid w:val="008C3357"/>
    <w:rsid w:val="008C3E3D"/>
    <w:rsid w:val="008C69C4"/>
    <w:rsid w:val="008D0766"/>
    <w:rsid w:val="008D34DF"/>
    <w:rsid w:val="008D6DF0"/>
    <w:rsid w:val="008E025F"/>
    <w:rsid w:val="008E0E03"/>
    <w:rsid w:val="008E3987"/>
    <w:rsid w:val="00900B63"/>
    <w:rsid w:val="00907386"/>
    <w:rsid w:val="0091176D"/>
    <w:rsid w:val="00917023"/>
    <w:rsid w:val="00917784"/>
    <w:rsid w:val="00920176"/>
    <w:rsid w:val="0092660D"/>
    <w:rsid w:val="0093056C"/>
    <w:rsid w:val="00930C44"/>
    <w:rsid w:val="00931E14"/>
    <w:rsid w:val="009333B6"/>
    <w:rsid w:val="0093676C"/>
    <w:rsid w:val="00942F2F"/>
    <w:rsid w:val="009459CB"/>
    <w:rsid w:val="0094782D"/>
    <w:rsid w:val="00954B53"/>
    <w:rsid w:val="00956C5C"/>
    <w:rsid w:val="0096512A"/>
    <w:rsid w:val="0097402E"/>
    <w:rsid w:val="0098168A"/>
    <w:rsid w:val="009928A8"/>
    <w:rsid w:val="00995AD8"/>
    <w:rsid w:val="009961F7"/>
    <w:rsid w:val="009965B7"/>
    <w:rsid w:val="009A15EF"/>
    <w:rsid w:val="009A72A1"/>
    <w:rsid w:val="009B29FD"/>
    <w:rsid w:val="009B5CE1"/>
    <w:rsid w:val="009B5E55"/>
    <w:rsid w:val="009B794C"/>
    <w:rsid w:val="009C460B"/>
    <w:rsid w:val="009C7284"/>
    <w:rsid w:val="009D6838"/>
    <w:rsid w:val="009E0616"/>
    <w:rsid w:val="009E27D0"/>
    <w:rsid w:val="009E5F7F"/>
    <w:rsid w:val="009F33D9"/>
    <w:rsid w:val="009F3C6A"/>
    <w:rsid w:val="00A12597"/>
    <w:rsid w:val="00A258D4"/>
    <w:rsid w:val="00A261E2"/>
    <w:rsid w:val="00A346E4"/>
    <w:rsid w:val="00A36B0B"/>
    <w:rsid w:val="00A36BF7"/>
    <w:rsid w:val="00A47214"/>
    <w:rsid w:val="00A61D19"/>
    <w:rsid w:val="00A63F70"/>
    <w:rsid w:val="00A70945"/>
    <w:rsid w:val="00A74D0D"/>
    <w:rsid w:val="00A7505E"/>
    <w:rsid w:val="00A75E5F"/>
    <w:rsid w:val="00A90826"/>
    <w:rsid w:val="00A97D98"/>
    <w:rsid w:val="00AA063B"/>
    <w:rsid w:val="00AA37EA"/>
    <w:rsid w:val="00AC736D"/>
    <w:rsid w:val="00AD53CD"/>
    <w:rsid w:val="00AE3381"/>
    <w:rsid w:val="00AE400B"/>
    <w:rsid w:val="00AF2263"/>
    <w:rsid w:val="00AF6A6D"/>
    <w:rsid w:val="00B00D9A"/>
    <w:rsid w:val="00B016E5"/>
    <w:rsid w:val="00B02615"/>
    <w:rsid w:val="00B03076"/>
    <w:rsid w:val="00B2157D"/>
    <w:rsid w:val="00B22CD3"/>
    <w:rsid w:val="00B252CB"/>
    <w:rsid w:val="00B411BF"/>
    <w:rsid w:val="00B413B2"/>
    <w:rsid w:val="00B42D10"/>
    <w:rsid w:val="00B46866"/>
    <w:rsid w:val="00B5534C"/>
    <w:rsid w:val="00B64B5A"/>
    <w:rsid w:val="00B652E6"/>
    <w:rsid w:val="00B71B9E"/>
    <w:rsid w:val="00B7450B"/>
    <w:rsid w:val="00B7452D"/>
    <w:rsid w:val="00B83C9A"/>
    <w:rsid w:val="00B86072"/>
    <w:rsid w:val="00BA02D7"/>
    <w:rsid w:val="00BA1321"/>
    <w:rsid w:val="00BB581F"/>
    <w:rsid w:val="00BC0C6C"/>
    <w:rsid w:val="00BC341C"/>
    <w:rsid w:val="00BC5E8F"/>
    <w:rsid w:val="00BE0B3A"/>
    <w:rsid w:val="00BE1A9E"/>
    <w:rsid w:val="00BE6A1C"/>
    <w:rsid w:val="00BF1794"/>
    <w:rsid w:val="00BF2DE7"/>
    <w:rsid w:val="00BF6AE3"/>
    <w:rsid w:val="00C10490"/>
    <w:rsid w:val="00C1167D"/>
    <w:rsid w:val="00C12C9E"/>
    <w:rsid w:val="00C13D17"/>
    <w:rsid w:val="00C15DC5"/>
    <w:rsid w:val="00C23236"/>
    <w:rsid w:val="00C273E4"/>
    <w:rsid w:val="00C36396"/>
    <w:rsid w:val="00C41335"/>
    <w:rsid w:val="00C41F9F"/>
    <w:rsid w:val="00C42227"/>
    <w:rsid w:val="00C4498C"/>
    <w:rsid w:val="00C47093"/>
    <w:rsid w:val="00C5095E"/>
    <w:rsid w:val="00C527AE"/>
    <w:rsid w:val="00C70383"/>
    <w:rsid w:val="00C708F6"/>
    <w:rsid w:val="00C745BD"/>
    <w:rsid w:val="00C76911"/>
    <w:rsid w:val="00C77036"/>
    <w:rsid w:val="00C7734D"/>
    <w:rsid w:val="00C81B5E"/>
    <w:rsid w:val="00C8533E"/>
    <w:rsid w:val="00CA26D9"/>
    <w:rsid w:val="00CB06F6"/>
    <w:rsid w:val="00CB0A0E"/>
    <w:rsid w:val="00CB5D31"/>
    <w:rsid w:val="00CB7E3C"/>
    <w:rsid w:val="00CC7807"/>
    <w:rsid w:val="00CC7C54"/>
    <w:rsid w:val="00CD59C0"/>
    <w:rsid w:val="00CE0443"/>
    <w:rsid w:val="00CE10E8"/>
    <w:rsid w:val="00CF0C7A"/>
    <w:rsid w:val="00CF377A"/>
    <w:rsid w:val="00D05691"/>
    <w:rsid w:val="00D12F8E"/>
    <w:rsid w:val="00D16963"/>
    <w:rsid w:val="00D33BC6"/>
    <w:rsid w:val="00D35637"/>
    <w:rsid w:val="00D41786"/>
    <w:rsid w:val="00D4328B"/>
    <w:rsid w:val="00D57613"/>
    <w:rsid w:val="00D625E8"/>
    <w:rsid w:val="00D63324"/>
    <w:rsid w:val="00D63746"/>
    <w:rsid w:val="00D711F2"/>
    <w:rsid w:val="00D71F5B"/>
    <w:rsid w:val="00D7328A"/>
    <w:rsid w:val="00D74292"/>
    <w:rsid w:val="00D7749E"/>
    <w:rsid w:val="00DA3B55"/>
    <w:rsid w:val="00DC0049"/>
    <w:rsid w:val="00DC2AE5"/>
    <w:rsid w:val="00DD0710"/>
    <w:rsid w:val="00DF6E3E"/>
    <w:rsid w:val="00E05C50"/>
    <w:rsid w:val="00E06EC7"/>
    <w:rsid w:val="00E12E10"/>
    <w:rsid w:val="00E14175"/>
    <w:rsid w:val="00E21A97"/>
    <w:rsid w:val="00E24B91"/>
    <w:rsid w:val="00E27C47"/>
    <w:rsid w:val="00E34249"/>
    <w:rsid w:val="00E41A99"/>
    <w:rsid w:val="00E455FC"/>
    <w:rsid w:val="00E459D1"/>
    <w:rsid w:val="00E52C95"/>
    <w:rsid w:val="00E57336"/>
    <w:rsid w:val="00E62ADA"/>
    <w:rsid w:val="00E63458"/>
    <w:rsid w:val="00E6555F"/>
    <w:rsid w:val="00E71640"/>
    <w:rsid w:val="00E719DA"/>
    <w:rsid w:val="00E75E07"/>
    <w:rsid w:val="00E915F6"/>
    <w:rsid w:val="00EA724C"/>
    <w:rsid w:val="00EA7B9D"/>
    <w:rsid w:val="00EB48FD"/>
    <w:rsid w:val="00EB4D1F"/>
    <w:rsid w:val="00EB6E21"/>
    <w:rsid w:val="00EC3154"/>
    <w:rsid w:val="00ED107A"/>
    <w:rsid w:val="00ED6FEF"/>
    <w:rsid w:val="00EE1C29"/>
    <w:rsid w:val="00F01420"/>
    <w:rsid w:val="00F019AD"/>
    <w:rsid w:val="00F07919"/>
    <w:rsid w:val="00F22B64"/>
    <w:rsid w:val="00F42427"/>
    <w:rsid w:val="00F524B5"/>
    <w:rsid w:val="00F53A9B"/>
    <w:rsid w:val="00F62D92"/>
    <w:rsid w:val="00F65768"/>
    <w:rsid w:val="00F70053"/>
    <w:rsid w:val="00F73064"/>
    <w:rsid w:val="00F7369D"/>
    <w:rsid w:val="00F76B6F"/>
    <w:rsid w:val="00F825DC"/>
    <w:rsid w:val="00F82713"/>
    <w:rsid w:val="00F909D2"/>
    <w:rsid w:val="00F95763"/>
    <w:rsid w:val="00FA010F"/>
    <w:rsid w:val="00FA1AEE"/>
    <w:rsid w:val="00FA5AA6"/>
    <w:rsid w:val="00FB7B72"/>
    <w:rsid w:val="00FC7868"/>
    <w:rsid w:val="00FD0A31"/>
    <w:rsid w:val="00FD4A99"/>
    <w:rsid w:val="00FE1293"/>
    <w:rsid w:val="00FE1643"/>
    <w:rsid w:val="00FE2824"/>
    <w:rsid w:val="00FF15B7"/>
    <w:rsid w:val="00FF2D6F"/>
    <w:rsid w:val="00FF6D3E"/>
    <w:rsid w:val="08507B65"/>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544377"/>
  <w15:chartTrackingRefBased/>
  <w15:docId w15:val="{9BE105A4-F727-4CB1-B823-280BD818F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l-S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20CC"/>
    <w:pPr>
      <w:widowControl w:val="0"/>
      <w:spacing w:after="0" w:line="240" w:lineRule="auto"/>
    </w:pPr>
    <w:rPr>
      <w:rFonts w:ascii="Times New Roman" w:eastAsia="Arial Unicode MS" w:hAnsi="Times New Roman" w:cs="Mangal"/>
      <w:sz w:val="24"/>
      <w:szCs w:val="24"/>
      <w:lang w:eastAsia="zh-CN" w:bidi="hi-IN"/>
    </w:rPr>
  </w:style>
  <w:style w:type="paragraph" w:styleId="Heading1">
    <w:name w:val="heading 1"/>
    <w:next w:val="Navadenodstavek"/>
    <w:link w:val="Heading1Char"/>
    <w:uiPriority w:val="9"/>
    <w:qFormat/>
    <w:rsid w:val="001620CC"/>
    <w:pPr>
      <w:keepNext/>
      <w:keepLines/>
      <w:numPr>
        <w:numId w:val="2"/>
      </w:numPr>
      <w:spacing w:before="840" w:after="240" w:line="240" w:lineRule="auto"/>
      <w:ind w:left="431" w:hanging="431"/>
      <w:outlineLvl w:val="0"/>
    </w:pPr>
    <w:rPr>
      <w:rFonts w:ascii="Arial" w:eastAsiaTheme="majorEastAsia" w:hAnsi="Arial" w:cstheme="majorBidi"/>
      <w:b/>
      <w:caps/>
      <w:sz w:val="32"/>
      <w:szCs w:val="32"/>
      <w:lang w:eastAsia="zh-CN" w:bidi="hi-IN"/>
    </w:rPr>
  </w:style>
  <w:style w:type="paragraph" w:styleId="Heading2">
    <w:name w:val="heading 2"/>
    <w:basedOn w:val="Title"/>
    <w:next w:val="Navadenodstavek"/>
    <w:link w:val="Heading2Char"/>
    <w:uiPriority w:val="9"/>
    <w:qFormat/>
    <w:rsid w:val="001620CC"/>
    <w:pPr>
      <w:keepNext/>
      <w:numPr>
        <w:ilvl w:val="1"/>
        <w:numId w:val="2"/>
      </w:numPr>
      <w:tabs>
        <w:tab w:val="num" w:pos="576"/>
      </w:tabs>
      <w:spacing w:before="480" w:after="240"/>
      <w:ind w:left="578" w:hanging="578"/>
      <w:contextualSpacing w:val="0"/>
      <w:outlineLvl w:val="1"/>
    </w:pPr>
    <w:rPr>
      <w:rFonts w:ascii="Arial" w:eastAsia="Arial Unicode MS" w:hAnsi="Arial"/>
      <w:b/>
      <w:bCs/>
      <w:spacing w:val="0"/>
      <w:kern w:val="0"/>
      <w:sz w:val="28"/>
      <w:szCs w:val="32"/>
    </w:rPr>
  </w:style>
  <w:style w:type="paragraph" w:styleId="Heading3">
    <w:name w:val="heading 3"/>
    <w:basedOn w:val="Title"/>
    <w:next w:val="Navadenodstavek"/>
    <w:link w:val="Heading3Char"/>
    <w:uiPriority w:val="9"/>
    <w:qFormat/>
    <w:rsid w:val="00FE1293"/>
    <w:pPr>
      <w:keepNext/>
      <w:numPr>
        <w:ilvl w:val="2"/>
        <w:numId w:val="2"/>
      </w:numPr>
      <w:tabs>
        <w:tab w:val="num" w:pos="720"/>
      </w:tabs>
      <w:spacing w:before="283" w:after="170"/>
      <w:contextualSpacing w:val="0"/>
      <w:outlineLvl w:val="2"/>
    </w:pPr>
    <w:rPr>
      <w:rFonts w:ascii="Arial" w:eastAsia="Arial Unicode MS" w:hAnsi="Arial"/>
      <w:b/>
      <w:bCs/>
      <w:spacing w:val="0"/>
      <w:kern w:val="0"/>
      <w:sz w:val="24"/>
      <w:szCs w:val="28"/>
    </w:rPr>
  </w:style>
  <w:style w:type="paragraph" w:styleId="Heading4">
    <w:name w:val="heading 4"/>
    <w:basedOn w:val="Title"/>
    <w:next w:val="Navadenodstavek"/>
    <w:link w:val="Heading4Char"/>
    <w:uiPriority w:val="9"/>
    <w:qFormat/>
    <w:rsid w:val="0051254B"/>
    <w:pPr>
      <w:keepNext/>
      <w:numPr>
        <w:ilvl w:val="3"/>
        <w:numId w:val="2"/>
      </w:numPr>
      <w:tabs>
        <w:tab w:val="num" w:pos="864"/>
      </w:tabs>
      <w:spacing w:before="120" w:after="120"/>
      <w:contextualSpacing w:val="0"/>
      <w:outlineLvl w:val="3"/>
    </w:pPr>
    <w:rPr>
      <w:rFonts w:ascii="Times New Roman" w:eastAsia="Arial Unicode MS" w:hAnsi="Times New Roman"/>
      <w:b/>
      <w:bCs/>
      <w:iCs/>
      <w:spacing w:val="0"/>
      <w:kern w:val="0"/>
      <w:sz w:val="25"/>
      <w:szCs w:val="27"/>
    </w:rPr>
  </w:style>
  <w:style w:type="paragraph" w:styleId="Heading5">
    <w:name w:val="heading 5"/>
    <w:basedOn w:val="Title"/>
    <w:next w:val="BodyText"/>
    <w:link w:val="Heading5Char"/>
    <w:qFormat/>
    <w:rsid w:val="00FE1293"/>
    <w:pPr>
      <w:numPr>
        <w:ilvl w:val="4"/>
        <w:numId w:val="2"/>
      </w:numPr>
      <w:tabs>
        <w:tab w:val="num" w:pos="1008"/>
      </w:tabs>
      <w:spacing w:before="120" w:after="60"/>
      <w:contextualSpacing w:val="0"/>
      <w:outlineLvl w:val="4"/>
    </w:pPr>
    <w:rPr>
      <w:rFonts w:ascii="Times New Roman" w:eastAsia="Arial Unicode MS" w:hAnsi="Times New Roman"/>
      <w:b/>
      <w:bCs/>
      <w:spacing w:val="0"/>
      <w:kern w:val="0"/>
      <w:sz w:val="24"/>
      <w:szCs w:val="24"/>
    </w:rPr>
  </w:style>
  <w:style w:type="paragraph" w:styleId="Heading6">
    <w:name w:val="heading 6"/>
    <w:basedOn w:val="Title"/>
    <w:next w:val="BodyText"/>
    <w:link w:val="Heading6Char"/>
    <w:qFormat/>
    <w:rsid w:val="00FE1293"/>
    <w:pPr>
      <w:numPr>
        <w:ilvl w:val="5"/>
        <w:numId w:val="2"/>
      </w:numPr>
      <w:tabs>
        <w:tab w:val="num" w:pos="1152"/>
      </w:tabs>
      <w:spacing w:before="60" w:after="60"/>
      <w:contextualSpacing w:val="0"/>
      <w:jc w:val="center"/>
      <w:outlineLvl w:val="5"/>
    </w:pPr>
    <w:rPr>
      <w:rFonts w:ascii="Times New Roman" w:eastAsia="Arial Unicode MS" w:hAnsi="Times New Roman"/>
      <w:b/>
      <w:bCs/>
      <w:i/>
      <w:iCs/>
      <w:spacing w:val="0"/>
      <w:kern w:val="0"/>
      <w:sz w:val="24"/>
      <w:szCs w:val="24"/>
    </w:rPr>
  </w:style>
  <w:style w:type="paragraph" w:styleId="Heading7">
    <w:name w:val="heading 7"/>
    <w:basedOn w:val="Title"/>
    <w:next w:val="BodyText"/>
    <w:link w:val="Heading7Char"/>
    <w:qFormat/>
    <w:rsid w:val="00FE1293"/>
    <w:pPr>
      <w:numPr>
        <w:ilvl w:val="6"/>
        <w:numId w:val="2"/>
      </w:numPr>
      <w:tabs>
        <w:tab w:val="num" w:pos="1296"/>
      </w:tabs>
      <w:spacing w:before="60" w:after="60"/>
      <w:contextualSpacing w:val="0"/>
      <w:jc w:val="center"/>
      <w:outlineLvl w:val="6"/>
    </w:pPr>
    <w:rPr>
      <w:rFonts w:ascii="Times New Roman" w:eastAsia="Arial Unicode MS" w:hAnsi="Times New Roman"/>
      <w:b/>
      <w:bCs/>
      <w:spacing w:val="0"/>
      <w:kern w:val="0"/>
      <w:sz w:val="22"/>
      <w:szCs w:val="22"/>
    </w:rPr>
  </w:style>
  <w:style w:type="paragraph" w:styleId="Heading8">
    <w:name w:val="heading 8"/>
    <w:basedOn w:val="Title"/>
    <w:next w:val="BodyText"/>
    <w:link w:val="Heading8Char"/>
    <w:qFormat/>
    <w:rsid w:val="00FE1293"/>
    <w:pPr>
      <w:numPr>
        <w:ilvl w:val="7"/>
        <w:numId w:val="2"/>
      </w:numPr>
      <w:tabs>
        <w:tab w:val="num" w:pos="1440"/>
      </w:tabs>
      <w:spacing w:before="60" w:after="60"/>
      <w:contextualSpacing w:val="0"/>
      <w:jc w:val="center"/>
      <w:outlineLvl w:val="7"/>
    </w:pPr>
    <w:rPr>
      <w:rFonts w:ascii="Times New Roman" w:eastAsia="Arial Unicode MS" w:hAnsi="Times New Roman"/>
      <w:b/>
      <w:bCs/>
      <w:i/>
      <w:iCs/>
      <w:spacing w:val="0"/>
      <w:kern w:val="0"/>
      <w:sz w:val="22"/>
      <w:szCs w:val="22"/>
    </w:rPr>
  </w:style>
  <w:style w:type="paragraph" w:styleId="Heading9">
    <w:name w:val="heading 9"/>
    <w:basedOn w:val="Title"/>
    <w:next w:val="BodyText"/>
    <w:link w:val="Heading9Char"/>
    <w:qFormat/>
    <w:rsid w:val="00FE1293"/>
    <w:pPr>
      <w:numPr>
        <w:ilvl w:val="8"/>
        <w:numId w:val="2"/>
      </w:numPr>
      <w:tabs>
        <w:tab w:val="num" w:pos="1584"/>
      </w:tabs>
      <w:spacing w:before="60" w:after="60"/>
      <w:contextualSpacing w:val="0"/>
      <w:jc w:val="center"/>
      <w:outlineLvl w:val="8"/>
    </w:pPr>
    <w:rPr>
      <w:rFonts w:ascii="Times New Roman" w:eastAsia="Arial Unicode MS" w:hAnsi="Times New Roman"/>
      <w:b/>
      <w:bCs/>
      <w:spacing w:val="0"/>
      <w:kern w:val="0"/>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20CC"/>
    <w:rPr>
      <w:rFonts w:ascii="Arial" w:eastAsiaTheme="majorEastAsia" w:hAnsi="Arial" w:cstheme="majorBidi"/>
      <w:b/>
      <w:caps/>
      <w:sz w:val="32"/>
      <w:szCs w:val="32"/>
      <w:lang w:eastAsia="zh-CN" w:bidi="hi-IN"/>
    </w:rPr>
  </w:style>
  <w:style w:type="character" w:customStyle="1" w:styleId="Heading2Char">
    <w:name w:val="Heading 2 Char"/>
    <w:basedOn w:val="DefaultParagraphFont"/>
    <w:link w:val="Heading2"/>
    <w:uiPriority w:val="9"/>
    <w:rsid w:val="001620CC"/>
    <w:rPr>
      <w:rFonts w:ascii="Arial" w:eastAsia="Arial Unicode MS" w:hAnsi="Arial" w:cs="Mangal"/>
      <w:b/>
      <w:bCs/>
      <w:sz w:val="28"/>
      <w:szCs w:val="32"/>
      <w:lang w:eastAsia="zh-CN" w:bidi="hi-IN"/>
    </w:rPr>
  </w:style>
  <w:style w:type="character" w:customStyle="1" w:styleId="Heading3Char">
    <w:name w:val="Heading 3 Char"/>
    <w:basedOn w:val="DefaultParagraphFont"/>
    <w:link w:val="Heading3"/>
    <w:uiPriority w:val="9"/>
    <w:rsid w:val="00FE1293"/>
    <w:rPr>
      <w:rFonts w:ascii="Arial" w:eastAsia="Arial Unicode MS" w:hAnsi="Arial" w:cs="Mangal"/>
      <w:b/>
      <w:bCs/>
      <w:sz w:val="24"/>
      <w:szCs w:val="28"/>
      <w:lang w:eastAsia="zh-CN" w:bidi="hi-IN"/>
    </w:rPr>
  </w:style>
  <w:style w:type="character" w:customStyle="1" w:styleId="Heading4Char">
    <w:name w:val="Heading 4 Char"/>
    <w:basedOn w:val="DefaultParagraphFont"/>
    <w:link w:val="Heading4"/>
    <w:uiPriority w:val="9"/>
    <w:rsid w:val="0051254B"/>
    <w:rPr>
      <w:rFonts w:ascii="Times New Roman" w:eastAsia="Arial Unicode MS" w:hAnsi="Times New Roman" w:cs="Mangal"/>
      <w:b/>
      <w:bCs/>
      <w:iCs/>
      <w:sz w:val="25"/>
      <w:szCs w:val="27"/>
      <w:lang w:eastAsia="zh-CN" w:bidi="hi-IN"/>
    </w:rPr>
  </w:style>
  <w:style w:type="character" w:customStyle="1" w:styleId="Heading5Char">
    <w:name w:val="Heading 5 Char"/>
    <w:basedOn w:val="DefaultParagraphFont"/>
    <w:link w:val="Heading5"/>
    <w:rsid w:val="00FE1293"/>
    <w:rPr>
      <w:rFonts w:ascii="Times New Roman" w:eastAsia="Arial Unicode MS" w:hAnsi="Times New Roman" w:cs="Mangal"/>
      <w:b/>
      <w:bCs/>
      <w:sz w:val="24"/>
      <w:szCs w:val="24"/>
      <w:lang w:eastAsia="zh-CN" w:bidi="hi-IN"/>
    </w:rPr>
  </w:style>
  <w:style w:type="character" w:customStyle="1" w:styleId="Heading6Char">
    <w:name w:val="Heading 6 Char"/>
    <w:basedOn w:val="DefaultParagraphFont"/>
    <w:link w:val="Heading6"/>
    <w:rsid w:val="00FE1293"/>
    <w:rPr>
      <w:rFonts w:ascii="Times New Roman" w:eastAsia="Arial Unicode MS" w:hAnsi="Times New Roman" w:cs="Mangal"/>
      <w:b/>
      <w:bCs/>
      <w:i/>
      <w:iCs/>
      <w:sz w:val="24"/>
      <w:szCs w:val="24"/>
      <w:lang w:eastAsia="zh-CN" w:bidi="hi-IN"/>
    </w:rPr>
  </w:style>
  <w:style w:type="character" w:customStyle="1" w:styleId="Heading7Char">
    <w:name w:val="Heading 7 Char"/>
    <w:basedOn w:val="DefaultParagraphFont"/>
    <w:link w:val="Heading7"/>
    <w:rsid w:val="00FE1293"/>
    <w:rPr>
      <w:rFonts w:ascii="Times New Roman" w:eastAsia="Arial Unicode MS" w:hAnsi="Times New Roman" w:cs="Mangal"/>
      <w:b/>
      <w:bCs/>
      <w:lang w:eastAsia="zh-CN" w:bidi="hi-IN"/>
    </w:rPr>
  </w:style>
  <w:style w:type="character" w:customStyle="1" w:styleId="Heading8Char">
    <w:name w:val="Heading 8 Char"/>
    <w:basedOn w:val="DefaultParagraphFont"/>
    <w:link w:val="Heading8"/>
    <w:rsid w:val="00FE1293"/>
    <w:rPr>
      <w:rFonts w:ascii="Times New Roman" w:eastAsia="Arial Unicode MS" w:hAnsi="Times New Roman" w:cs="Mangal"/>
      <w:b/>
      <w:bCs/>
      <w:i/>
      <w:iCs/>
      <w:lang w:eastAsia="zh-CN" w:bidi="hi-IN"/>
    </w:rPr>
  </w:style>
  <w:style w:type="character" w:customStyle="1" w:styleId="Heading9Char">
    <w:name w:val="Heading 9 Char"/>
    <w:basedOn w:val="DefaultParagraphFont"/>
    <w:link w:val="Heading9"/>
    <w:rsid w:val="00FE1293"/>
    <w:rPr>
      <w:rFonts w:ascii="Times New Roman" w:eastAsia="Arial Unicode MS" w:hAnsi="Times New Roman" w:cs="Mangal"/>
      <w:b/>
      <w:bCs/>
      <w:sz w:val="21"/>
      <w:szCs w:val="21"/>
      <w:lang w:eastAsia="zh-CN" w:bidi="hi-IN"/>
    </w:rPr>
  </w:style>
  <w:style w:type="paragraph" w:styleId="BodyText">
    <w:name w:val="Body Text"/>
    <w:basedOn w:val="Normal"/>
    <w:link w:val="BodyTextChar"/>
    <w:rsid w:val="00FE1293"/>
    <w:pPr>
      <w:spacing w:before="57" w:after="57" w:line="288" w:lineRule="auto"/>
    </w:pPr>
  </w:style>
  <w:style w:type="character" w:customStyle="1" w:styleId="BodyTextChar">
    <w:name w:val="Body Text Char"/>
    <w:basedOn w:val="DefaultParagraphFont"/>
    <w:link w:val="BodyText"/>
    <w:rsid w:val="00FE1293"/>
    <w:rPr>
      <w:rFonts w:ascii="Times New Roman" w:eastAsia="Arial Unicode MS" w:hAnsi="Times New Roman" w:cs="Mangal"/>
      <w:sz w:val="24"/>
      <w:szCs w:val="24"/>
      <w:lang w:eastAsia="zh-CN" w:bidi="hi-IN"/>
    </w:rPr>
  </w:style>
  <w:style w:type="paragraph" w:styleId="Caption">
    <w:name w:val="caption"/>
    <w:basedOn w:val="Normal"/>
    <w:qFormat/>
    <w:rsid w:val="00FE1293"/>
    <w:pPr>
      <w:suppressLineNumbers/>
      <w:spacing w:before="120" w:after="120"/>
      <w:jc w:val="center"/>
    </w:pPr>
    <w:rPr>
      <w:b/>
      <w:iCs/>
      <w:sz w:val="22"/>
    </w:rPr>
  </w:style>
  <w:style w:type="paragraph" w:customStyle="1" w:styleId="Naslovnica1">
    <w:name w:val="Naslovnica 1"/>
    <w:qFormat/>
    <w:rsid w:val="005A0E2D"/>
    <w:pPr>
      <w:widowControl w:val="0"/>
      <w:spacing w:before="240" w:after="240" w:line="240" w:lineRule="auto"/>
      <w:jc w:val="center"/>
    </w:pPr>
    <w:rPr>
      <w:rFonts w:ascii="Arial" w:eastAsia="Arial Unicode MS" w:hAnsi="Arial" w:cs="Mangal"/>
      <w:b/>
      <w:bCs/>
      <w:caps/>
      <w:sz w:val="36"/>
      <w:szCs w:val="32"/>
      <w:lang w:eastAsia="zh-CN" w:bidi="hi-IN"/>
    </w:rPr>
  </w:style>
  <w:style w:type="paragraph" w:styleId="Header">
    <w:name w:val="header"/>
    <w:basedOn w:val="Normal"/>
    <w:link w:val="HeaderChar"/>
    <w:rsid w:val="00FE1293"/>
    <w:pPr>
      <w:suppressLineNumbers/>
      <w:pBdr>
        <w:bottom w:val="single" w:sz="4" w:space="1" w:color="000000"/>
      </w:pBdr>
      <w:tabs>
        <w:tab w:val="center" w:pos="4394"/>
        <w:tab w:val="right" w:pos="8788"/>
      </w:tabs>
    </w:pPr>
    <w:rPr>
      <w:sz w:val="21"/>
    </w:rPr>
  </w:style>
  <w:style w:type="character" w:customStyle="1" w:styleId="HeaderChar">
    <w:name w:val="Header Char"/>
    <w:basedOn w:val="DefaultParagraphFont"/>
    <w:link w:val="Header"/>
    <w:rsid w:val="00FE1293"/>
    <w:rPr>
      <w:rFonts w:ascii="Times New Roman" w:eastAsia="Arial Unicode MS" w:hAnsi="Times New Roman" w:cs="Mangal"/>
      <w:sz w:val="21"/>
      <w:szCs w:val="24"/>
      <w:lang w:eastAsia="zh-CN" w:bidi="hi-IN"/>
    </w:rPr>
  </w:style>
  <w:style w:type="paragraph" w:styleId="Footer">
    <w:name w:val="footer"/>
    <w:basedOn w:val="Normal"/>
    <w:link w:val="FooterChar"/>
    <w:rsid w:val="00FE1293"/>
    <w:pPr>
      <w:suppressLineNumbers/>
      <w:tabs>
        <w:tab w:val="center" w:pos="4394"/>
        <w:tab w:val="right" w:pos="8788"/>
      </w:tabs>
    </w:pPr>
  </w:style>
  <w:style w:type="character" w:customStyle="1" w:styleId="FooterChar">
    <w:name w:val="Footer Char"/>
    <w:basedOn w:val="DefaultParagraphFont"/>
    <w:link w:val="Footer"/>
    <w:rsid w:val="00FE1293"/>
    <w:rPr>
      <w:rFonts w:ascii="Times New Roman" w:eastAsia="Arial Unicode MS" w:hAnsi="Times New Roman" w:cs="Mangal"/>
      <w:sz w:val="24"/>
      <w:szCs w:val="24"/>
      <w:lang w:eastAsia="zh-CN" w:bidi="hi-IN"/>
    </w:rPr>
  </w:style>
  <w:style w:type="paragraph" w:customStyle="1" w:styleId="Naslovnica2">
    <w:name w:val="Naslovnica 2"/>
    <w:basedOn w:val="Naslovnica1"/>
    <w:qFormat/>
    <w:rsid w:val="005A0E2D"/>
    <w:pPr>
      <w:spacing w:before="0" w:after="283"/>
    </w:pPr>
    <w:rPr>
      <w:b w:val="0"/>
      <w:caps w:val="0"/>
      <w:sz w:val="24"/>
      <w:szCs w:val="28"/>
    </w:rPr>
  </w:style>
  <w:style w:type="paragraph" w:customStyle="1" w:styleId="Naslovnica3">
    <w:name w:val="Naslovnica 3"/>
    <w:basedOn w:val="Naslovnica2"/>
    <w:rsid w:val="005A0E2D"/>
    <w:pPr>
      <w:jc w:val="left"/>
    </w:pPr>
    <w:rPr>
      <w:b/>
      <w:bCs w:val="0"/>
      <w:szCs w:val="24"/>
    </w:rPr>
  </w:style>
  <w:style w:type="paragraph" w:customStyle="1" w:styleId="Navadenodstavek">
    <w:name w:val="Navaden odstavek"/>
    <w:basedOn w:val="Normal"/>
    <w:qFormat/>
    <w:rsid w:val="00FE1293"/>
    <w:pPr>
      <w:widowControl/>
      <w:spacing w:before="120" w:after="120" w:line="288" w:lineRule="auto"/>
      <w:jc w:val="both"/>
    </w:pPr>
  </w:style>
  <w:style w:type="paragraph" w:customStyle="1" w:styleId="Alineja">
    <w:name w:val="Alineja"/>
    <w:basedOn w:val="Navadenodstavek"/>
    <w:qFormat/>
    <w:rsid w:val="00FE1293"/>
    <w:pPr>
      <w:tabs>
        <w:tab w:val="num" w:pos="227"/>
      </w:tabs>
      <w:ind w:left="794" w:hanging="227"/>
      <w:contextualSpacing/>
    </w:pPr>
  </w:style>
  <w:style w:type="paragraph" w:styleId="TOAHeading">
    <w:name w:val="toa heading"/>
    <w:rsid w:val="002F1C31"/>
    <w:pPr>
      <w:suppressLineNumbers/>
      <w:spacing w:before="600" w:after="360" w:line="240" w:lineRule="auto"/>
    </w:pPr>
    <w:rPr>
      <w:rFonts w:ascii="Arial" w:eastAsiaTheme="majorEastAsia" w:hAnsi="Arial" w:cstheme="majorBidi"/>
      <w:b/>
      <w:bCs/>
      <w:caps/>
      <w:sz w:val="32"/>
      <w:szCs w:val="32"/>
      <w:lang w:eastAsia="zh-CN" w:bidi="hi-IN"/>
    </w:rPr>
  </w:style>
  <w:style w:type="paragraph" w:styleId="TOC1">
    <w:name w:val="toc 1"/>
    <w:basedOn w:val="Normal"/>
    <w:uiPriority w:val="39"/>
    <w:qFormat/>
    <w:rsid w:val="00FE1293"/>
    <w:pPr>
      <w:suppressLineNumbers/>
      <w:tabs>
        <w:tab w:val="right" w:leader="dot" w:pos="8788"/>
      </w:tabs>
      <w:spacing w:before="113"/>
    </w:pPr>
    <w:rPr>
      <w:b/>
    </w:rPr>
  </w:style>
  <w:style w:type="paragraph" w:styleId="TOC2">
    <w:name w:val="toc 2"/>
    <w:basedOn w:val="Normal"/>
    <w:uiPriority w:val="39"/>
    <w:qFormat/>
    <w:rsid w:val="00BE0B3A"/>
    <w:pPr>
      <w:suppressLineNumbers/>
      <w:tabs>
        <w:tab w:val="left" w:pos="849"/>
        <w:tab w:val="right" w:leader="dot" w:pos="8788"/>
      </w:tabs>
      <w:spacing w:before="57"/>
      <w:ind w:left="283"/>
    </w:pPr>
    <w:rPr>
      <w:noProof/>
    </w:rPr>
  </w:style>
  <w:style w:type="paragraph" w:styleId="TOC3">
    <w:name w:val="toc 3"/>
    <w:basedOn w:val="Normal"/>
    <w:uiPriority w:val="39"/>
    <w:qFormat/>
    <w:rsid w:val="00BE0B3A"/>
    <w:pPr>
      <w:suppressLineNumbers/>
      <w:tabs>
        <w:tab w:val="left" w:pos="1415"/>
        <w:tab w:val="right" w:leader="dot" w:pos="8788"/>
      </w:tabs>
      <w:spacing w:before="57"/>
      <w:ind w:left="566"/>
    </w:pPr>
    <w:rPr>
      <w:noProof/>
    </w:rPr>
  </w:style>
  <w:style w:type="paragraph" w:customStyle="1" w:styleId="Viri">
    <w:name w:val="Viri"/>
    <w:basedOn w:val="Normal"/>
    <w:qFormat/>
    <w:rsid w:val="00897AD8"/>
    <w:pPr>
      <w:numPr>
        <w:numId w:val="1"/>
      </w:numPr>
      <w:spacing w:before="113" w:after="113" w:line="288" w:lineRule="auto"/>
      <w:ind w:left="357" w:hanging="357"/>
    </w:pPr>
    <w:rPr>
      <w:sz w:val="22"/>
      <w:szCs w:val="22"/>
    </w:rPr>
  </w:style>
  <w:style w:type="paragraph" w:customStyle="1" w:styleId="Vsebinatabele">
    <w:name w:val="Vsebina tabele"/>
    <w:basedOn w:val="Normal"/>
    <w:qFormat/>
    <w:rsid w:val="00FE1293"/>
    <w:pPr>
      <w:suppressLineNumbers/>
    </w:pPr>
  </w:style>
  <w:style w:type="paragraph" w:customStyle="1" w:styleId="Izvleek">
    <w:name w:val="Izvleček"/>
    <w:basedOn w:val="Navadenodstavek"/>
    <w:qFormat/>
    <w:rsid w:val="00FE1293"/>
    <w:pPr>
      <w:ind w:left="567" w:right="567"/>
    </w:pPr>
    <w:rPr>
      <w:i/>
      <w:iCs/>
    </w:rPr>
  </w:style>
  <w:style w:type="paragraph" w:styleId="TOCHeading">
    <w:name w:val="TOC Heading"/>
    <w:basedOn w:val="Heading1"/>
    <w:next w:val="Normal"/>
    <w:uiPriority w:val="39"/>
    <w:unhideWhenUsed/>
    <w:qFormat/>
    <w:rsid w:val="00FE1293"/>
    <w:pPr>
      <w:spacing w:before="480" w:line="276" w:lineRule="auto"/>
      <w:outlineLvl w:val="9"/>
    </w:pPr>
    <w:rPr>
      <w:b w:val="0"/>
      <w:bCs/>
      <w:sz w:val="28"/>
      <w:szCs w:val="28"/>
      <w:lang w:eastAsia="sl-SI"/>
    </w:rPr>
  </w:style>
  <w:style w:type="paragraph" w:styleId="Title">
    <w:name w:val="Title"/>
    <w:basedOn w:val="Normal"/>
    <w:next w:val="Normal"/>
    <w:link w:val="TitleChar"/>
    <w:uiPriority w:val="10"/>
    <w:qFormat/>
    <w:rsid w:val="00FE1293"/>
    <w:pPr>
      <w:contextualSpacing/>
    </w:pPr>
    <w:rPr>
      <w:rFonts w:asciiTheme="majorHAnsi" w:eastAsiaTheme="majorEastAsia" w:hAnsiTheme="majorHAnsi"/>
      <w:spacing w:val="-10"/>
      <w:kern w:val="28"/>
      <w:sz w:val="56"/>
      <w:szCs w:val="50"/>
    </w:rPr>
  </w:style>
  <w:style w:type="character" w:customStyle="1" w:styleId="TitleChar">
    <w:name w:val="Title Char"/>
    <w:basedOn w:val="DefaultParagraphFont"/>
    <w:link w:val="Title"/>
    <w:uiPriority w:val="10"/>
    <w:rsid w:val="00FE1293"/>
    <w:rPr>
      <w:rFonts w:asciiTheme="majorHAnsi" w:eastAsiaTheme="majorEastAsia" w:hAnsiTheme="majorHAnsi" w:cs="Mangal"/>
      <w:spacing w:val="-10"/>
      <w:kern w:val="28"/>
      <w:sz w:val="56"/>
      <w:szCs w:val="50"/>
      <w:lang w:eastAsia="zh-CN" w:bidi="hi-IN"/>
    </w:rPr>
  </w:style>
  <w:style w:type="character" w:styleId="Hyperlink">
    <w:name w:val="Hyperlink"/>
    <w:basedOn w:val="DefaultParagraphFont"/>
    <w:uiPriority w:val="99"/>
    <w:unhideWhenUsed/>
    <w:rsid w:val="003726FA"/>
    <w:rPr>
      <w:color w:val="0563C1" w:themeColor="hyperlink"/>
      <w:u w:val="single"/>
    </w:rPr>
  </w:style>
  <w:style w:type="character" w:styleId="UnresolvedMention">
    <w:name w:val="Unresolved Mention"/>
    <w:basedOn w:val="DefaultParagraphFont"/>
    <w:uiPriority w:val="99"/>
    <w:semiHidden/>
    <w:unhideWhenUsed/>
    <w:rsid w:val="00D63324"/>
    <w:rPr>
      <w:color w:val="605E5C"/>
      <w:shd w:val="clear" w:color="auto" w:fill="E1DFDD"/>
    </w:rPr>
  </w:style>
  <w:style w:type="character" w:styleId="FollowedHyperlink">
    <w:name w:val="FollowedHyperlink"/>
    <w:basedOn w:val="DefaultParagraphFont"/>
    <w:uiPriority w:val="99"/>
    <w:semiHidden/>
    <w:unhideWhenUsed/>
    <w:rsid w:val="00A97D98"/>
    <w:rPr>
      <w:color w:val="954F72" w:themeColor="followedHyperlink"/>
      <w:u w:val="single"/>
    </w:rPr>
  </w:style>
  <w:style w:type="paragraph" w:styleId="TOC4">
    <w:name w:val="toc 4"/>
    <w:basedOn w:val="Normal"/>
    <w:next w:val="Normal"/>
    <w:autoRedefine/>
    <w:uiPriority w:val="39"/>
    <w:unhideWhenUsed/>
    <w:rsid w:val="0051254B"/>
    <w:pPr>
      <w:spacing w:after="100"/>
      <w:ind w:left="720"/>
    </w:pPr>
    <w:rPr>
      <w:szCs w:val="21"/>
    </w:rPr>
  </w:style>
  <w:style w:type="paragraph" w:customStyle="1" w:styleId="msonormal0">
    <w:name w:val="msonormal"/>
    <w:basedOn w:val="Normal"/>
    <w:rsid w:val="00CE10E8"/>
    <w:pPr>
      <w:widowControl/>
      <w:spacing w:before="100" w:beforeAutospacing="1" w:after="100" w:afterAutospacing="1"/>
    </w:pPr>
    <w:rPr>
      <w:rFonts w:eastAsiaTheme="minorEastAsia" w:cs="Times New Roman"/>
      <w:lang w:bidi="ar-SA"/>
    </w:rPr>
  </w:style>
  <w:style w:type="paragraph" w:customStyle="1" w:styleId="mw-tag-markers">
    <w:name w:val="mw-tag-markers"/>
    <w:basedOn w:val="Normal"/>
    <w:rsid w:val="00CE10E8"/>
    <w:pPr>
      <w:widowControl/>
      <w:spacing w:before="100" w:beforeAutospacing="1" w:after="100" w:afterAutospacing="1"/>
    </w:pPr>
    <w:rPr>
      <w:rFonts w:eastAsiaTheme="minorEastAsia" w:cs="Times New Roman"/>
      <w:i/>
      <w:iCs/>
      <w:sz w:val="22"/>
      <w:szCs w:val="22"/>
      <w:lang w:bidi="ar-SA"/>
    </w:rPr>
  </w:style>
  <w:style w:type="paragraph" w:customStyle="1" w:styleId="checkuser-show">
    <w:name w:val="checkuser-show"/>
    <w:basedOn w:val="Normal"/>
    <w:rsid w:val="00CE10E8"/>
    <w:pPr>
      <w:widowControl/>
      <w:spacing w:before="100" w:beforeAutospacing="1" w:after="100" w:afterAutospacing="1"/>
    </w:pPr>
    <w:rPr>
      <w:rFonts w:eastAsiaTheme="minorEastAsia" w:cs="Times New Roman"/>
      <w:vanish/>
      <w:lang w:bidi="ar-SA"/>
    </w:rPr>
  </w:style>
  <w:style w:type="paragraph" w:customStyle="1" w:styleId="sysop-show">
    <w:name w:val="sysop-show"/>
    <w:basedOn w:val="Normal"/>
    <w:rsid w:val="00CE10E8"/>
    <w:pPr>
      <w:widowControl/>
      <w:spacing w:before="100" w:beforeAutospacing="1" w:after="100" w:afterAutospacing="1"/>
    </w:pPr>
    <w:rPr>
      <w:rFonts w:eastAsiaTheme="minorEastAsia" w:cs="Times New Roman"/>
      <w:vanish/>
      <w:lang w:bidi="ar-SA"/>
    </w:rPr>
  </w:style>
  <w:style w:type="paragraph" w:customStyle="1" w:styleId="abusefilter-show">
    <w:name w:val="abusefilter-show"/>
    <w:basedOn w:val="Normal"/>
    <w:rsid w:val="00CE10E8"/>
    <w:pPr>
      <w:widowControl/>
      <w:spacing w:before="100" w:beforeAutospacing="1" w:after="100" w:afterAutospacing="1"/>
    </w:pPr>
    <w:rPr>
      <w:rFonts w:eastAsiaTheme="minorEastAsia" w:cs="Times New Roman"/>
      <w:vanish/>
      <w:lang w:bidi="ar-SA"/>
    </w:rPr>
  </w:style>
  <w:style w:type="paragraph" w:customStyle="1" w:styleId="abusefilter-helper-show">
    <w:name w:val="abusefilter-helper-show"/>
    <w:basedOn w:val="Normal"/>
    <w:rsid w:val="00CE10E8"/>
    <w:pPr>
      <w:widowControl/>
      <w:spacing w:before="100" w:beforeAutospacing="1" w:after="100" w:afterAutospacing="1"/>
    </w:pPr>
    <w:rPr>
      <w:rFonts w:eastAsiaTheme="minorEastAsia" w:cs="Times New Roman"/>
      <w:vanish/>
      <w:lang w:bidi="ar-SA"/>
    </w:rPr>
  </w:style>
  <w:style w:type="paragraph" w:customStyle="1" w:styleId="patroller-show">
    <w:name w:val="patroller-show"/>
    <w:basedOn w:val="Normal"/>
    <w:rsid w:val="00CE10E8"/>
    <w:pPr>
      <w:widowControl/>
      <w:spacing w:before="100" w:beforeAutospacing="1" w:after="100" w:afterAutospacing="1"/>
    </w:pPr>
    <w:rPr>
      <w:rFonts w:eastAsiaTheme="minorEastAsia" w:cs="Times New Roman"/>
      <w:vanish/>
      <w:lang w:bidi="ar-SA"/>
    </w:rPr>
  </w:style>
  <w:style w:type="paragraph" w:customStyle="1" w:styleId="templateeditor-show">
    <w:name w:val="templateeditor-show"/>
    <w:basedOn w:val="Normal"/>
    <w:rsid w:val="00CE10E8"/>
    <w:pPr>
      <w:widowControl/>
      <w:spacing w:before="100" w:beforeAutospacing="1" w:after="100" w:afterAutospacing="1"/>
    </w:pPr>
    <w:rPr>
      <w:rFonts w:eastAsiaTheme="minorEastAsia" w:cs="Times New Roman"/>
      <w:vanish/>
      <w:lang w:bidi="ar-SA"/>
    </w:rPr>
  </w:style>
  <w:style w:type="paragraph" w:customStyle="1" w:styleId="extendedmover-show">
    <w:name w:val="extendedmover-show"/>
    <w:basedOn w:val="Normal"/>
    <w:rsid w:val="00CE10E8"/>
    <w:pPr>
      <w:widowControl/>
      <w:spacing w:before="100" w:beforeAutospacing="1" w:after="100" w:afterAutospacing="1"/>
    </w:pPr>
    <w:rPr>
      <w:rFonts w:eastAsiaTheme="minorEastAsia" w:cs="Times New Roman"/>
      <w:vanish/>
      <w:lang w:bidi="ar-SA"/>
    </w:rPr>
  </w:style>
  <w:style w:type="paragraph" w:customStyle="1" w:styleId="extendedconfirmed-show">
    <w:name w:val="extendedconfirmed-show"/>
    <w:basedOn w:val="Normal"/>
    <w:rsid w:val="00CE10E8"/>
    <w:pPr>
      <w:widowControl/>
      <w:spacing w:before="100" w:beforeAutospacing="1" w:after="100" w:afterAutospacing="1"/>
    </w:pPr>
    <w:rPr>
      <w:rFonts w:eastAsiaTheme="minorEastAsia" w:cs="Times New Roman"/>
      <w:vanish/>
      <w:lang w:bidi="ar-SA"/>
    </w:rPr>
  </w:style>
  <w:style w:type="paragraph" w:customStyle="1" w:styleId="autoconfirmed-show">
    <w:name w:val="autoconfirmed-show"/>
    <w:basedOn w:val="Normal"/>
    <w:rsid w:val="00CE10E8"/>
    <w:pPr>
      <w:widowControl/>
      <w:spacing w:before="100" w:beforeAutospacing="1" w:after="100" w:afterAutospacing="1"/>
    </w:pPr>
    <w:rPr>
      <w:rFonts w:eastAsiaTheme="minorEastAsia" w:cs="Times New Roman"/>
      <w:vanish/>
      <w:lang w:bidi="ar-SA"/>
    </w:rPr>
  </w:style>
  <w:style w:type="paragraph" w:customStyle="1" w:styleId="user-show">
    <w:name w:val="user-show"/>
    <w:basedOn w:val="Normal"/>
    <w:rsid w:val="00CE10E8"/>
    <w:pPr>
      <w:widowControl/>
      <w:spacing w:before="100" w:beforeAutospacing="1" w:after="100" w:afterAutospacing="1"/>
    </w:pPr>
    <w:rPr>
      <w:rFonts w:eastAsiaTheme="minorEastAsia" w:cs="Times New Roman"/>
      <w:vanish/>
      <w:lang w:bidi="ar-SA"/>
    </w:rPr>
  </w:style>
  <w:style w:type="paragraph" w:customStyle="1" w:styleId="mwe-math-fallback-image-display">
    <w:name w:val="mwe-math-fallback-image-display"/>
    <w:basedOn w:val="Normal"/>
    <w:rsid w:val="00CE10E8"/>
    <w:pPr>
      <w:widowControl/>
      <w:spacing w:before="144" w:after="144"/>
      <w:ind w:left="384"/>
    </w:pPr>
    <w:rPr>
      <w:rFonts w:eastAsiaTheme="minorEastAsia" w:cs="Times New Roman"/>
      <w:lang w:bidi="ar-SA"/>
    </w:rPr>
  </w:style>
  <w:style w:type="paragraph" w:customStyle="1" w:styleId="mwe-math-mathml-display">
    <w:name w:val="mwe-math-mathml-display"/>
    <w:basedOn w:val="Normal"/>
    <w:rsid w:val="00CE10E8"/>
    <w:pPr>
      <w:widowControl/>
      <w:spacing w:before="144" w:after="144"/>
      <w:ind w:left="384"/>
    </w:pPr>
    <w:rPr>
      <w:rFonts w:eastAsiaTheme="minorEastAsia" w:cs="Times New Roman"/>
      <w:lang w:bidi="ar-SA"/>
    </w:rPr>
  </w:style>
  <w:style w:type="paragraph" w:customStyle="1" w:styleId="flaggedrevsdraftsynced">
    <w:name w:val="flaggedrevs_draft_synced"/>
    <w:basedOn w:val="Normal"/>
    <w:rsid w:val="00CE10E8"/>
    <w:pPr>
      <w:widowControl/>
      <w:spacing w:before="100" w:beforeAutospacing="1" w:after="100" w:afterAutospacing="1"/>
    </w:pPr>
    <w:rPr>
      <w:rFonts w:eastAsiaTheme="minorEastAsia" w:cs="Times New Roman"/>
      <w:vanish/>
      <w:lang w:bidi="ar-SA"/>
    </w:rPr>
  </w:style>
  <w:style w:type="paragraph" w:customStyle="1" w:styleId="flaggedrevsstablesynced">
    <w:name w:val="flaggedrevs_stable_synced"/>
    <w:basedOn w:val="Normal"/>
    <w:rsid w:val="00CE10E8"/>
    <w:pPr>
      <w:widowControl/>
      <w:spacing w:before="100" w:beforeAutospacing="1" w:after="100" w:afterAutospacing="1"/>
    </w:pPr>
    <w:rPr>
      <w:rFonts w:eastAsiaTheme="minorEastAsia" w:cs="Times New Roman"/>
      <w:vanish/>
      <w:lang w:bidi="ar-SA"/>
    </w:rPr>
  </w:style>
  <w:style w:type="paragraph" w:customStyle="1" w:styleId="infobox">
    <w:name w:val="infobox"/>
    <w:basedOn w:val="Normal"/>
    <w:rsid w:val="00CE10E8"/>
    <w:pPr>
      <w:widowControl/>
      <w:pBdr>
        <w:top w:val="single" w:sz="6" w:space="2" w:color="A2A9B1"/>
        <w:left w:val="single" w:sz="6" w:space="2" w:color="A2A9B1"/>
        <w:bottom w:val="single" w:sz="6" w:space="2" w:color="A2A9B1"/>
        <w:right w:val="single" w:sz="6" w:space="2" w:color="A2A9B1"/>
      </w:pBdr>
      <w:shd w:val="clear" w:color="auto" w:fill="F8F9FA"/>
      <w:spacing w:before="120" w:after="120" w:line="360" w:lineRule="atLeast"/>
      <w:ind w:left="240"/>
    </w:pPr>
    <w:rPr>
      <w:rFonts w:eastAsiaTheme="minorEastAsia" w:cs="Times New Roman"/>
      <w:color w:val="000000"/>
      <w:sz w:val="21"/>
      <w:szCs w:val="21"/>
      <w:lang w:bidi="ar-SA"/>
    </w:rPr>
  </w:style>
  <w:style w:type="paragraph" w:customStyle="1" w:styleId="infobox-header">
    <w:name w:val="infobox-header"/>
    <w:basedOn w:val="Normal"/>
    <w:rsid w:val="00CE10E8"/>
    <w:pPr>
      <w:widowControl/>
      <w:spacing w:before="100" w:beforeAutospacing="1" w:after="100" w:afterAutospacing="1"/>
      <w:textAlignment w:val="top"/>
    </w:pPr>
    <w:rPr>
      <w:rFonts w:eastAsiaTheme="minorEastAsia" w:cs="Times New Roman"/>
      <w:lang w:bidi="ar-SA"/>
    </w:rPr>
  </w:style>
  <w:style w:type="paragraph" w:customStyle="1" w:styleId="infobox-label">
    <w:name w:val="infobox-label"/>
    <w:basedOn w:val="Normal"/>
    <w:rsid w:val="00CE10E8"/>
    <w:pPr>
      <w:widowControl/>
      <w:spacing w:before="100" w:beforeAutospacing="1" w:after="100" w:afterAutospacing="1"/>
      <w:textAlignment w:val="top"/>
    </w:pPr>
    <w:rPr>
      <w:rFonts w:eastAsiaTheme="minorEastAsia" w:cs="Times New Roman"/>
      <w:lang w:bidi="ar-SA"/>
    </w:rPr>
  </w:style>
  <w:style w:type="paragraph" w:customStyle="1" w:styleId="infobox-above">
    <w:name w:val="infobox-above"/>
    <w:basedOn w:val="Normal"/>
    <w:rsid w:val="00CE10E8"/>
    <w:pPr>
      <w:widowControl/>
      <w:spacing w:before="100" w:beforeAutospacing="1" w:after="100" w:afterAutospacing="1"/>
      <w:textAlignment w:val="top"/>
    </w:pPr>
    <w:rPr>
      <w:rFonts w:eastAsiaTheme="minorEastAsia" w:cs="Times New Roman"/>
      <w:lang w:bidi="ar-SA"/>
    </w:rPr>
  </w:style>
  <w:style w:type="paragraph" w:customStyle="1" w:styleId="infobox-full-data">
    <w:name w:val="infobox-full-data"/>
    <w:basedOn w:val="Normal"/>
    <w:rsid w:val="00CE10E8"/>
    <w:pPr>
      <w:widowControl/>
      <w:spacing w:before="100" w:beforeAutospacing="1" w:after="100" w:afterAutospacing="1"/>
      <w:textAlignment w:val="top"/>
    </w:pPr>
    <w:rPr>
      <w:rFonts w:eastAsiaTheme="minorEastAsia" w:cs="Times New Roman"/>
      <w:lang w:bidi="ar-SA"/>
    </w:rPr>
  </w:style>
  <w:style w:type="paragraph" w:customStyle="1" w:styleId="infobox-data">
    <w:name w:val="infobox-data"/>
    <w:basedOn w:val="Normal"/>
    <w:rsid w:val="00CE10E8"/>
    <w:pPr>
      <w:widowControl/>
      <w:spacing w:before="100" w:beforeAutospacing="1" w:after="100" w:afterAutospacing="1"/>
      <w:textAlignment w:val="top"/>
    </w:pPr>
    <w:rPr>
      <w:rFonts w:eastAsiaTheme="minorEastAsia" w:cs="Times New Roman"/>
      <w:lang w:bidi="ar-SA"/>
    </w:rPr>
  </w:style>
  <w:style w:type="paragraph" w:customStyle="1" w:styleId="infobox-below">
    <w:name w:val="infobox-below"/>
    <w:basedOn w:val="Normal"/>
    <w:rsid w:val="00CE10E8"/>
    <w:pPr>
      <w:widowControl/>
      <w:spacing w:before="100" w:beforeAutospacing="1" w:after="100" w:afterAutospacing="1"/>
      <w:textAlignment w:val="top"/>
    </w:pPr>
    <w:rPr>
      <w:rFonts w:eastAsiaTheme="minorEastAsia" w:cs="Times New Roman"/>
      <w:lang w:bidi="ar-SA"/>
    </w:rPr>
  </w:style>
  <w:style w:type="paragraph" w:customStyle="1" w:styleId="infobox-subheader">
    <w:name w:val="infobox-subheader"/>
    <w:basedOn w:val="Normal"/>
    <w:rsid w:val="00CE10E8"/>
    <w:pPr>
      <w:widowControl/>
      <w:spacing w:before="100" w:beforeAutospacing="1" w:after="100" w:afterAutospacing="1"/>
      <w:textAlignment w:val="top"/>
    </w:pPr>
    <w:rPr>
      <w:rFonts w:eastAsiaTheme="minorEastAsia" w:cs="Times New Roman"/>
      <w:lang w:bidi="ar-SA"/>
    </w:rPr>
  </w:style>
  <w:style w:type="paragraph" w:customStyle="1" w:styleId="infobox-image">
    <w:name w:val="infobox-image"/>
    <w:basedOn w:val="Normal"/>
    <w:rsid w:val="00CE10E8"/>
    <w:pPr>
      <w:widowControl/>
      <w:spacing w:before="100" w:beforeAutospacing="1" w:after="100" w:afterAutospacing="1"/>
      <w:textAlignment w:val="top"/>
    </w:pPr>
    <w:rPr>
      <w:rFonts w:eastAsiaTheme="minorEastAsia" w:cs="Times New Roman"/>
      <w:lang w:bidi="ar-SA"/>
    </w:rPr>
  </w:style>
  <w:style w:type="paragraph" w:customStyle="1" w:styleId="infobox-navbar">
    <w:name w:val="infobox-navbar"/>
    <w:basedOn w:val="Normal"/>
    <w:rsid w:val="00CE10E8"/>
    <w:pPr>
      <w:widowControl/>
      <w:spacing w:before="100" w:beforeAutospacing="1" w:after="100" w:afterAutospacing="1"/>
      <w:textAlignment w:val="top"/>
    </w:pPr>
    <w:rPr>
      <w:rFonts w:eastAsiaTheme="minorEastAsia" w:cs="Times New Roman"/>
      <w:lang w:bidi="ar-SA"/>
    </w:rPr>
  </w:style>
  <w:style w:type="paragraph" w:customStyle="1" w:styleId="infobox-title">
    <w:name w:val="infobox-title"/>
    <w:basedOn w:val="Normal"/>
    <w:rsid w:val="00CE10E8"/>
    <w:pPr>
      <w:widowControl/>
      <w:spacing w:before="100" w:beforeAutospacing="1" w:after="100" w:afterAutospacing="1"/>
    </w:pPr>
    <w:rPr>
      <w:rFonts w:eastAsiaTheme="minorEastAsia" w:cs="Times New Roman"/>
      <w:lang w:bidi="ar-SA"/>
    </w:rPr>
  </w:style>
  <w:style w:type="paragraph" w:customStyle="1" w:styleId="nowrap">
    <w:name w:val="nowrap"/>
    <w:basedOn w:val="Normal"/>
    <w:rsid w:val="00CE10E8"/>
    <w:pPr>
      <w:widowControl/>
      <w:spacing w:before="100" w:beforeAutospacing="1" w:after="100" w:afterAutospacing="1"/>
    </w:pPr>
    <w:rPr>
      <w:rFonts w:eastAsiaTheme="minorEastAsia" w:cs="Times New Roman"/>
      <w:lang w:bidi="ar-SA"/>
    </w:rPr>
  </w:style>
  <w:style w:type="paragraph" w:customStyle="1" w:styleId="wrap">
    <w:name w:val="wrap"/>
    <w:basedOn w:val="Normal"/>
    <w:rsid w:val="00CE10E8"/>
    <w:pPr>
      <w:widowControl/>
      <w:spacing w:before="100" w:beforeAutospacing="1" w:after="100" w:afterAutospacing="1"/>
    </w:pPr>
    <w:rPr>
      <w:rFonts w:eastAsiaTheme="minorEastAsia" w:cs="Times New Roman"/>
      <w:lang w:bidi="ar-SA"/>
    </w:rPr>
  </w:style>
  <w:style w:type="paragraph" w:customStyle="1" w:styleId="mw-collapsible-toggle">
    <w:name w:val="mw-collapsible-toggle"/>
    <w:basedOn w:val="Normal"/>
    <w:rsid w:val="00CE10E8"/>
    <w:pPr>
      <w:widowControl/>
      <w:spacing w:before="100" w:beforeAutospacing="1" w:after="100" w:afterAutospacing="1"/>
    </w:pPr>
    <w:rPr>
      <w:rFonts w:eastAsiaTheme="minorEastAsia" w:cs="Times New Roman"/>
      <w:lang w:bidi="ar-SA"/>
    </w:rPr>
  </w:style>
  <w:style w:type="paragraph" w:customStyle="1" w:styleId="mw-warning-with-logexcerpt">
    <w:name w:val="mw-warning-with-logexcerpt"/>
    <w:basedOn w:val="Normal"/>
    <w:rsid w:val="00CE10E8"/>
    <w:pPr>
      <w:widowControl/>
      <w:spacing w:before="100" w:beforeAutospacing="1" w:after="100" w:afterAutospacing="1"/>
    </w:pPr>
    <w:rPr>
      <w:rFonts w:eastAsiaTheme="minorEastAsia" w:cs="Times New Roman"/>
      <w:lang w:bidi="ar-SA"/>
    </w:rPr>
  </w:style>
  <w:style w:type="paragraph" w:customStyle="1" w:styleId="mw-empty-li">
    <w:name w:val="mw-empty-li"/>
    <w:basedOn w:val="Normal"/>
    <w:rsid w:val="00CE10E8"/>
    <w:pPr>
      <w:widowControl/>
      <w:spacing w:before="100" w:beforeAutospacing="1" w:after="100" w:afterAutospacing="1"/>
    </w:pPr>
    <w:rPr>
      <w:rFonts w:eastAsiaTheme="minorEastAsia" w:cs="Times New Roman"/>
      <w:lang w:bidi="ar-SA"/>
    </w:rPr>
  </w:style>
  <w:style w:type="paragraph" w:customStyle="1" w:styleId="mw-indicators">
    <w:name w:val="mw-indicators"/>
    <w:basedOn w:val="Normal"/>
    <w:rsid w:val="00CE10E8"/>
    <w:pPr>
      <w:widowControl/>
      <w:spacing w:before="100" w:beforeAutospacing="1" w:after="100" w:afterAutospacing="1"/>
    </w:pPr>
    <w:rPr>
      <w:rFonts w:eastAsiaTheme="minorEastAsia" w:cs="Times New Roman"/>
      <w:lang w:bidi="ar-SA"/>
    </w:rPr>
  </w:style>
  <w:style w:type="paragraph" w:customStyle="1" w:styleId="editnotice-redlink">
    <w:name w:val="editnotice-redlink"/>
    <w:basedOn w:val="Normal"/>
    <w:rsid w:val="00CE10E8"/>
    <w:pPr>
      <w:widowControl/>
      <w:spacing w:before="100" w:beforeAutospacing="1" w:after="100" w:afterAutospacing="1"/>
    </w:pPr>
    <w:rPr>
      <w:rFonts w:eastAsiaTheme="minorEastAsia" w:cs="Times New Roman"/>
      <w:lang w:bidi="ar-SA"/>
    </w:rPr>
  </w:style>
  <w:style w:type="paragraph" w:customStyle="1" w:styleId="mbox-image">
    <w:name w:val="mbox-image"/>
    <w:basedOn w:val="Normal"/>
    <w:rsid w:val="00CE10E8"/>
    <w:pPr>
      <w:widowControl/>
      <w:spacing w:before="100" w:beforeAutospacing="1" w:after="100" w:afterAutospacing="1"/>
    </w:pPr>
    <w:rPr>
      <w:rFonts w:eastAsiaTheme="minorEastAsia" w:cs="Times New Roman"/>
      <w:lang w:bidi="ar-SA"/>
    </w:rPr>
  </w:style>
  <w:style w:type="paragraph" w:customStyle="1" w:styleId="mbox-imageright">
    <w:name w:val="mbox-imageright"/>
    <w:basedOn w:val="Normal"/>
    <w:rsid w:val="00CE10E8"/>
    <w:pPr>
      <w:widowControl/>
      <w:spacing w:before="100" w:beforeAutospacing="1" w:after="100" w:afterAutospacing="1"/>
    </w:pPr>
    <w:rPr>
      <w:rFonts w:eastAsiaTheme="minorEastAsia" w:cs="Times New Roman"/>
      <w:lang w:bidi="ar-SA"/>
    </w:rPr>
  </w:style>
  <w:style w:type="character" w:customStyle="1" w:styleId="reference">
    <w:name w:val="reference"/>
    <w:basedOn w:val="DefaultParagraphFont"/>
    <w:rsid w:val="00CE10E8"/>
    <w:rPr>
      <w:sz w:val="19"/>
      <w:szCs w:val="19"/>
    </w:rPr>
  </w:style>
  <w:style w:type="character" w:customStyle="1" w:styleId="mwe-math-mathml-inline">
    <w:name w:val="mwe-math-mathml-inline"/>
    <w:basedOn w:val="DefaultParagraphFont"/>
    <w:rsid w:val="00CE10E8"/>
    <w:rPr>
      <w:sz w:val="28"/>
      <w:szCs w:val="28"/>
    </w:rPr>
  </w:style>
  <w:style w:type="character" w:customStyle="1" w:styleId="texhtml">
    <w:name w:val="texhtml"/>
    <w:basedOn w:val="DefaultParagraphFont"/>
    <w:rsid w:val="00CE10E8"/>
    <w:rPr>
      <w:rFonts w:ascii="Times New Roman" w:hAnsi="Times New Roman" w:cs="Times New Roman" w:hint="default"/>
      <w:sz w:val="28"/>
      <w:szCs w:val="28"/>
    </w:rPr>
  </w:style>
  <w:style w:type="paragraph" w:customStyle="1" w:styleId="mw-collapsible-toggle1">
    <w:name w:val="mw-collapsible-toggle1"/>
    <w:basedOn w:val="Normal"/>
    <w:rsid w:val="00CE10E8"/>
    <w:pPr>
      <w:widowControl/>
      <w:spacing w:before="100" w:beforeAutospacing="1" w:after="100" w:afterAutospacing="1"/>
    </w:pPr>
    <w:rPr>
      <w:rFonts w:eastAsiaTheme="minorEastAsia" w:cs="Times New Roman"/>
      <w:lang w:bidi="ar-SA"/>
    </w:rPr>
  </w:style>
  <w:style w:type="paragraph" w:customStyle="1" w:styleId="mw-warning-with-logexcerpt1">
    <w:name w:val="mw-warning-with-logexcerpt1"/>
    <w:basedOn w:val="Normal"/>
    <w:rsid w:val="00CE10E8"/>
    <w:pPr>
      <w:widowControl/>
      <w:shd w:val="clear" w:color="auto" w:fill="FEF6E7"/>
      <w:spacing w:before="100" w:beforeAutospacing="1" w:after="100" w:afterAutospacing="1"/>
    </w:pPr>
    <w:rPr>
      <w:rFonts w:eastAsiaTheme="minorEastAsia" w:cs="Times New Roman"/>
      <w:lang w:bidi="ar-SA"/>
    </w:rPr>
  </w:style>
  <w:style w:type="paragraph" w:customStyle="1" w:styleId="editnotice-redlink1">
    <w:name w:val="editnotice-redlink1"/>
    <w:basedOn w:val="Normal"/>
    <w:rsid w:val="00CE10E8"/>
    <w:pPr>
      <w:widowControl/>
      <w:spacing w:before="100" w:beforeAutospacing="1" w:after="100" w:afterAutospacing="1"/>
    </w:pPr>
    <w:rPr>
      <w:rFonts w:eastAsiaTheme="minorEastAsia" w:cs="Times New Roman"/>
      <w:vanish/>
      <w:lang w:bidi="ar-SA"/>
    </w:rPr>
  </w:style>
  <w:style w:type="paragraph" w:customStyle="1" w:styleId="mbox-image1">
    <w:name w:val="mbox-image1"/>
    <w:basedOn w:val="Normal"/>
    <w:rsid w:val="00CE10E8"/>
    <w:pPr>
      <w:widowControl/>
      <w:spacing w:before="100" w:beforeAutospacing="1" w:after="100" w:afterAutospacing="1"/>
    </w:pPr>
    <w:rPr>
      <w:rFonts w:eastAsiaTheme="minorEastAsia" w:cs="Times New Roman"/>
      <w:vanish/>
      <w:lang w:bidi="ar-SA"/>
    </w:rPr>
  </w:style>
  <w:style w:type="paragraph" w:customStyle="1" w:styleId="mbox-imageright1">
    <w:name w:val="mbox-imageright1"/>
    <w:basedOn w:val="Normal"/>
    <w:rsid w:val="00CE10E8"/>
    <w:pPr>
      <w:widowControl/>
      <w:spacing w:before="100" w:beforeAutospacing="1" w:after="100" w:afterAutospacing="1"/>
    </w:pPr>
    <w:rPr>
      <w:rFonts w:eastAsiaTheme="minorEastAsia" w:cs="Times New Roman"/>
      <w:vanish/>
      <w:lang w:bidi="ar-SA"/>
    </w:rPr>
  </w:style>
  <w:style w:type="paragraph" w:styleId="NormalWeb">
    <w:name w:val="Normal (Web)"/>
    <w:basedOn w:val="Normal"/>
    <w:uiPriority w:val="99"/>
    <w:semiHidden/>
    <w:unhideWhenUsed/>
    <w:rsid w:val="00CE10E8"/>
    <w:pPr>
      <w:widowControl/>
      <w:spacing w:before="100" w:beforeAutospacing="1" w:after="100" w:afterAutospacing="1"/>
    </w:pPr>
    <w:rPr>
      <w:rFonts w:eastAsiaTheme="minorEastAsia" w:cs="Times New Roman"/>
      <w:lang w:bidi="ar-SA"/>
    </w:rPr>
  </w:style>
  <w:style w:type="paragraph" w:customStyle="1" w:styleId="mw-empty-li1">
    <w:name w:val="mw-empty-li1"/>
    <w:basedOn w:val="Normal"/>
    <w:rsid w:val="00CE10E8"/>
    <w:pPr>
      <w:widowControl/>
      <w:spacing w:before="100" w:beforeAutospacing="1" w:after="100" w:afterAutospacing="1"/>
    </w:pPr>
    <w:rPr>
      <w:rFonts w:eastAsiaTheme="minorEastAsia" w:cs="Times New Roman"/>
      <w:vanish/>
      <w:lang w:bidi="ar-SA"/>
    </w:rPr>
  </w:style>
  <w:style w:type="paragraph" w:customStyle="1" w:styleId="infobox-above1">
    <w:name w:val="infobox-above1"/>
    <w:basedOn w:val="Normal"/>
    <w:rsid w:val="00CE10E8"/>
    <w:pPr>
      <w:widowControl/>
      <w:spacing w:before="100" w:beforeAutospacing="1" w:after="100" w:afterAutospacing="1"/>
      <w:jc w:val="center"/>
      <w:textAlignment w:val="top"/>
    </w:pPr>
    <w:rPr>
      <w:rFonts w:eastAsiaTheme="minorEastAsia" w:cs="Times New Roman"/>
      <w:b/>
      <w:bCs/>
      <w:sz w:val="30"/>
      <w:szCs w:val="30"/>
      <w:lang w:bidi="ar-SA"/>
    </w:rPr>
  </w:style>
  <w:style w:type="paragraph" w:customStyle="1" w:styleId="infobox-title1">
    <w:name w:val="infobox-title1"/>
    <w:basedOn w:val="Normal"/>
    <w:rsid w:val="00CE10E8"/>
    <w:pPr>
      <w:widowControl/>
      <w:spacing w:before="100" w:beforeAutospacing="1" w:after="100" w:afterAutospacing="1"/>
      <w:jc w:val="center"/>
    </w:pPr>
    <w:rPr>
      <w:rFonts w:eastAsiaTheme="minorEastAsia" w:cs="Times New Roman"/>
      <w:b/>
      <w:bCs/>
      <w:sz w:val="30"/>
      <w:szCs w:val="30"/>
      <w:lang w:bidi="ar-SA"/>
    </w:rPr>
  </w:style>
  <w:style w:type="paragraph" w:customStyle="1" w:styleId="infobox-header1">
    <w:name w:val="infobox-header1"/>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subheader1">
    <w:name w:val="infobox-subheader1"/>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image1">
    <w:name w:val="infobox-image1"/>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full-data1">
    <w:name w:val="infobox-full-data1"/>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below1">
    <w:name w:val="infobox-below1"/>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navbar1">
    <w:name w:val="infobox-navbar1"/>
    <w:basedOn w:val="Normal"/>
    <w:rsid w:val="00CE10E8"/>
    <w:pPr>
      <w:widowControl/>
      <w:spacing w:before="100" w:beforeAutospacing="1" w:after="100" w:afterAutospacing="1"/>
      <w:jc w:val="right"/>
      <w:textAlignment w:val="top"/>
    </w:pPr>
    <w:rPr>
      <w:rFonts w:eastAsiaTheme="minorEastAsia" w:cs="Times New Roman"/>
      <w:lang w:bidi="ar-SA"/>
    </w:rPr>
  </w:style>
  <w:style w:type="character" w:customStyle="1" w:styleId="texhtml1">
    <w:name w:val="texhtml1"/>
    <w:basedOn w:val="DefaultParagraphFont"/>
    <w:rsid w:val="00CE10E8"/>
    <w:rPr>
      <w:rFonts w:ascii="Times New Roman" w:hAnsi="Times New Roman" w:cs="Times New Roman" w:hint="default"/>
      <w:sz w:val="24"/>
      <w:szCs w:val="24"/>
    </w:rPr>
  </w:style>
  <w:style w:type="paragraph" w:customStyle="1" w:styleId="mw-indicators1">
    <w:name w:val="mw-indicators1"/>
    <w:basedOn w:val="Normal"/>
    <w:rsid w:val="00CE10E8"/>
    <w:pPr>
      <w:widowControl/>
      <w:spacing w:before="100" w:beforeAutospacing="1" w:after="100" w:afterAutospacing="1"/>
    </w:pPr>
    <w:rPr>
      <w:rFonts w:eastAsiaTheme="minorEastAsia" w:cs="Times New Roman"/>
      <w:lang w:bidi="ar-SA"/>
    </w:rPr>
  </w:style>
  <w:style w:type="character" w:customStyle="1" w:styleId="mw-page-title-main">
    <w:name w:val="mw-page-title-main"/>
    <w:basedOn w:val="DefaultParagraphFont"/>
    <w:rsid w:val="00CE10E8"/>
  </w:style>
  <w:style w:type="paragraph" w:customStyle="1" w:styleId="hatnote">
    <w:name w:val="hatnote"/>
    <w:basedOn w:val="Normal"/>
    <w:rsid w:val="00CE10E8"/>
    <w:pPr>
      <w:widowControl/>
      <w:spacing w:before="100" w:beforeAutospacing="1" w:after="100" w:afterAutospacing="1"/>
    </w:pPr>
    <w:rPr>
      <w:rFonts w:eastAsiaTheme="minorEastAsia" w:cs="Times New Roman"/>
      <w:lang w:bidi="ar-SA"/>
    </w:rPr>
  </w:style>
  <w:style w:type="paragraph" w:customStyle="1" w:styleId="mw-collapsible-toggle2">
    <w:name w:val="mw-collapsible-toggle2"/>
    <w:basedOn w:val="Normal"/>
    <w:rsid w:val="00CE10E8"/>
    <w:pPr>
      <w:widowControl/>
      <w:spacing w:before="100" w:beforeAutospacing="1" w:after="100" w:afterAutospacing="1"/>
    </w:pPr>
    <w:rPr>
      <w:rFonts w:eastAsiaTheme="minorEastAsia" w:cs="Times New Roman"/>
      <w:lang w:bidi="ar-SA"/>
    </w:rPr>
  </w:style>
  <w:style w:type="paragraph" w:customStyle="1" w:styleId="mw-warning-with-logexcerpt2">
    <w:name w:val="mw-warning-with-logexcerpt2"/>
    <w:basedOn w:val="Normal"/>
    <w:rsid w:val="00CE10E8"/>
    <w:pPr>
      <w:widowControl/>
      <w:shd w:val="clear" w:color="auto" w:fill="FEF6E7"/>
      <w:spacing w:before="100" w:beforeAutospacing="1" w:after="100" w:afterAutospacing="1"/>
    </w:pPr>
    <w:rPr>
      <w:rFonts w:eastAsiaTheme="minorEastAsia" w:cs="Times New Roman"/>
      <w:lang w:bidi="ar-SA"/>
    </w:rPr>
  </w:style>
  <w:style w:type="paragraph" w:customStyle="1" w:styleId="editnotice-redlink2">
    <w:name w:val="editnotice-redlink2"/>
    <w:basedOn w:val="Normal"/>
    <w:rsid w:val="00CE10E8"/>
    <w:pPr>
      <w:widowControl/>
      <w:spacing w:before="100" w:beforeAutospacing="1" w:after="100" w:afterAutospacing="1"/>
    </w:pPr>
    <w:rPr>
      <w:rFonts w:eastAsiaTheme="minorEastAsia" w:cs="Times New Roman"/>
      <w:vanish/>
      <w:lang w:bidi="ar-SA"/>
    </w:rPr>
  </w:style>
  <w:style w:type="paragraph" w:customStyle="1" w:styleId="mbox-image2">
    <w:name w:val="mbox-image2"/>
    <w:basedOn w:val="Normal"/>
    <w:rsid w:val="00CE10E8"/>
    <w:pPr>
      <w:widowControl/>
      <w:spacing w:before="100" w:beforeAutospacing="1" w:after="100" w:afterAutospacing="1"/>
    </w:pPr>
    <w:rPr>
      <w:rFonts w:eastAsiaTheme="minorEastAsia" w:cs="Times New Roman"/>
      <w:vanish/>
      <w:lang w:bidi="ar-SA"/>
    </w:rPr>
  </w:style>
  <w:style w:type="paragraph" w:customStyle="1" w:styleId="mbox-imageright2">
    <w:name w:val="mbox-imageright2"/>
    <w:basedOn w:val="Normal"/>
    <w:rsid w:val="00CE10E8"/>
    <w:pPr>
      <w:widowControl/>
      <w:spacing w:before="100" w:beforeAutospacing="1" w:after="100" w:afterAutospacing="1"/>
    </w:pPr>
    <w:rPr>
      <w:rFonts w:eastAsiaTheme="minorEastAsia" w:cs="Times New Roman"/>
      <w:vanish/>
      <w:lang w:bidi="ar-SA"/>
    </w:rPr>
  </w:style>
  <w:style w:type="paragraph" w:customStyle="1" w:styleId="mw-empty-li2">
    <w:name w:val="mw-empty-li2"/>
    <w:basedOn w:val="Normal"/>
    <w:rsid w:val="00CE10E8"/>
    <w:pPr>
      <w:widowControl/>
      <w:spacing w:before="100" w:beforeAutospacing="1" w:after="100" w:afterAutospacing="1"/>
    </w:pPr>
    <w:rPr>
      <w:rFonts w:eastAsiaTheme="minorEastAsia" w:cs="Times New Roman"/>
      <w:vanish/>
      <w:lang w:bidi="ar-SA"/>
    </w:rPr>
  </w:style>
  <w:style w:type="paragraph" w:customStyle="1" w:styleId="infobox-above2">
    <w:name w:val="infobox-above2"/>
    <w:basedOn w:val="Normal"/>
    <w:rsid w:val="00CE10E8"/>
    <w:pPr>
      <w:widowControl/>
      <w:spacing w:before="100" w:beforeAutospacing="1" w:after="100" w:afterAutospacing="1"/>
      <w:jc w:val="center"/>
      <w:textAlignment w:val="top"/>
    </w:pPr>
    <w:rPr>
      <w:rFonts w:eastAsiaTheme="minorEastAsia" w:cs="Times New Roman"/>
      <w:b/>
      <w:bCs/>
      <w:sz w:val="30"/>
      <w:szCs w:val="30"/>
      <w:lang w:bidi="ar-SA"/>
    </w:rPr>
  </w:style>
  <w:style w:type="paragraph" w:customStyle="1" w:styleId="infobox-title2">
    <w:name w:val="infobox-title2"/>
    <w:basedOn w:val="Normal"/>
    <w:rsid w:val="00CE10E8"/>
    <w:pPr>
      <w:widowControl/>
      <w:spacing w:before="100" w:beforeAutospacing="1" w:after="100" w:afterAutospacing="1"/>
      <w:jc w:val="center"/>
    </w:pPr>
    <w:rPr>
      <w:rFonts w:eastAsiaTheme="minorEastAsia" w:cs="Times New Roman"/>
      <w:b/>
      <w:bCs/>
      <w:sz w:val="30"/>
      <w:szCs w:val="30"/>
      <w:lang w:bidi="ar-SA"/>
    </w:rPr>
  </w:style>
  <w:style w:type="paragraph" w:customStyle="1" w:styleId="infobox-header2">
    <w:name w:val="infobox-header2"/>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subheader2">
    <w:name w:val="infobox-subheader2"/>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image2">
    <w:name w:val="infobox-image2"/>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full-data2">
    <w:name w:val="infobox-full-data2"/>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below2">
    <w:name w:val="infobox-below2"/>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navbar2">
    <w:name w:val="infobox-navbar2"/>
    <w:basedOn w:val="Normal"/>
    <w:rsid w:val="00CE10E8"/>
    <w:pPr>
      <w:widowControl/>
      <w:spacing w:before="100" w:beforeAutospacing="1" w:after="100" w:afterAutospacing="1"/>
      <w:jc w:val="right"/>
      <w:textAlignment w:val="top"/>
    </w:pPr>
    <w:rPr>
      <w:rFonts w:eastAsiaTheme="minorEastAsia" w:cs="Times New Roman"/>
      <w:lang w:bidi="ar-SA"/>
    </w:rPr>
  </w:style>
  <w:style w:type="character" w:customStyle="1" w:styleId="texhtml2">
    <w:name w:val="texhtml2"/>
    <w:basedOn w:val="DefaultParagraphFont"/>
    <w:rsid w:val="00CE10E8"/>
    <w:rPr>
      <w:rFonts w:ascii="Times New Roman" w:hAnsi="Times New Roman" w:cs="Times New Roman" w:hint="default"/>
      <w:sz w:val="24"/>
      <w:szCs w:val="24"/>
    </w:rPr>
  </w:style>
  <w:style w:type="paragraph" w:customStyle="1" w:styleId="mw-indicators2">
    <w:name w:val="mw-indicators2"/>
    <w:basedOn w:val="Normal"/>
    <w:rsid w:val="00CE10E8"/>
    <w:pPr>
      <w:widowControl/>
      <w:spacing w:before="100" w:beforeAutospacing="1" w:after="100" w:afterAutospacing="1"/>
    </w:pPr>
    <w:rPr>
      <w:rFonts w:eastAsiaTheme="minorEastAsia" w:cs="Times New Roman"/>
      <w:lang w:bidi="ar-SA"/>
    </w:rPr>
  </w:style>
  <w:style w:type="paragraph" w:customStyle="1" w:styleId="hatnote1">
    <w:name w:val="hatnote1"/>
    <w:basedOn w:val="Normal"/>
    <w:rsid w:val="00CE10E8"/>
    <w:pPr>
      <w:widowControl/>
      <w:spacing w:before="100" w:beforeAutospacing="1" w:after="100" w:afterAutospacing="1"/>
    </w:pPr>
    <w:rPr>
      <w:rFonts w:eastAsiaTheme="minorEastAsia" w:cs="Times New Roman"/>
      <w:i/>
      <w:iCs/>
      <w:lang w:bidi="ar-SA"/>
    </w:rPr>
  </w:style>
  <w:style w:type="paragraph" w:customStyle="1" w:styleId="mw-empty-elt">
    <w:name w:val="mw-empty-elt"/>
    <w:basedOn w:val="Normal"/>
    <w:rsid w:val="00CE10E8"/>
    <w:pPr>
      <w:widowControl/>
      <w:spacing w:before="100" w:beforeAutospacing="1" w:after="100" w:afterAutospacing="1"/>
    </w:pPr>
    <w:rPr>
      <w:rFonts w:eastAsiaTheme="minorEastAsia" w:cs="Times New Roman"/>
      <w:lang w:bidi="ar-SA"/>
    </w:rPr>
  </w:style>
  <w:style w:type="paragraph" w:customStyle="1" w:styleId="infobox-subbox">
    <w:name w:val="infobox-subbox"/>
    <w:basedOn w:val="Normal"/>
    <w:rsid w:val="00CE10E8"/>
    <w:pPr>
      <w:widowControl/>
      <w:spacing w:before="100" w:beforeAutospacing="1" w:after="100" w:afterAutospacing="1"/>
    </w:pPr>
    <w:rPr>
      <w:rFonts w:eastAsiaTheme="minorEastAsia" w:cs="Times New Roman"/>
      <w:lang w:bidi="ar-SA"/>
    </w:rPr>
  </w:style>
  <w:style w:type="paragraph" w:customStyle="1" w:styleId="infobox-3cols-child">
    <w:name w:val="infobox-3cols-child"/>
    <w:basedOn w:val="Normal"/>
    <w:rsid w:val="00CE10E8"/>
    <w:pPr>
      <w:widowControl/>
      <w:spacing w:before="100" w:beforeAutospacing="1" w:after="100" w:afterAutospacing="1"/>
    </w:pPr>
    <w:rPr>
      <w:rFonts w:eastAsiaTheme="minorEastAsia" w:cs="Times New Roman"/>
      <w:lang w:bidi="ar-SA"/>
    </w:rPr>
  </w:style>
  <w:style w:type="paragraph" w:customStyle="1" w:styleId="navbar">
    <w:name w:val="navbar"/>
    <w:basedOn w:val="Normal"/>
    <w:rsid w:val="00CE10E8"/>
    <w:pPr>
      <w:widowControl/>
      <w:spacing w:before="100" w:beforeAutospacing="1" w:after="100" w:afterAutospacing="1"/>
    </w:pPr>
    <w:rPr>
      <w:rFonts w:eastAsiaTheme="minorEastAsia" w:cs="Times New Roman"/>
      <w:lang w:bidi="ar-SA"/>
    </w:rPr>
  </w:style>
  <w:style w:type="paragraph" w:customStyle="1" w:styleId="mw-collapsible-toggle3">
    <w:name w:val="mw-collapsible-toggle3"/>
    <w:basedOn w:val="Normal"/>
    <w:rsid w:val="00CE10E8"/>
    <w:pPr>
      <w:widowControl/>
      <w:spacing w:before="100" w:beforeAutospacing="1" w:after="100" w:afterAutospacing="1"/>
    </w:pPr>
    <w:rPr>
      <w:rFonts w:eastAsiaTheme="minorEastAsia" w:cs="Times New Roman"/>
      <w:lang w:bidi="ar-SA"/>
    </w:rPr>
  </w:style>
  <w:style w:type="paragraph" w:customStyle="1" w:styleId="mw-warning-with-logexcerpt3">
    <w:name w:val="mw-warning-with-logexcerpt3"/>
    <w:basedOn w:val="Normal"/>
    <w:rsid w:val="00CE10E8"/>
    <w:pPr>
      <w:widowControl/>
      <w:shd w:val="clear" w:color="auto" w:fill="FEF6E7"/>
      <w:spacing w:before="100" w:beforeAutospacing="1" w:after="100" w:afterAutospacing="1"/>
    </w:pPr>
    <w:rPr>
      <w:rFonts w:eastAsiaTheme="minorEastAsia" w:cs="Times New Roman"/>
      <w:lang w:bidi="ar-SA"/>
    </w:rPr>
  </w:style>
  <w:style w:type="paragraph" w:customStyle="1" w:styleId="editnotice-redlink3">
    <w:name w:val="editnotice-redlink3"/>
    <w:basedOn w:val="Normal"/>
    <w:rsid w:val="00CE10E8"/>
    <w:pPr>
      <w:widowControl/>
      <w:spacing w:before="100" w:beforeAutospacing="1" w:after="100" w:afterAutospacing="1"/>
    </w:pPr>
    <w:rPr>
      <w:rFonts w:eastAsiaTheme="minorEastAsia" w:cs="Times New Roman"/>
      <w:vanish/>
      <w:lang w:bidi="ar-SA"/>
    </w:rPr>
  </w:style>
  <w:style w:type="paragraph" w:customStyle="1" w:styleId="mbox-image3">
    <w:name w:val="mbox-image3"/>
    <w:basedOn w:val="Normal"/>
    <w:rsid w:val="00CE10E8"/>
    <w:pPr>
      <w:widowControl/>
      <w:spacing w:before="100" w:beforeAutospacing="1" w:after="100" w:afterAutospacing="1"/>
    </w:pPr>
    <w:rPr>
      <w:rFonts w:eastAsiaTheme="minorEastAsia" w:cs="Times New Roman"/>
      <w:vanish/>
      <w:lang w:bidi="ar-SA"/>
    </w:rPr>
  </w:style>
  <w:style w:type="paragraph" w:customStyle="1" w:styleId="mbox-imageright3">
    <w:name w:val="mbox-imageright3"/>
    <w:basedOn w:val="Normal"/>
    <w:rsid w:val="00CE10E8"/>
    <w:pPr>
      <w:widowControl/>
      <w:spacing w:before="100" w:beforeAutospacing="1" w:after="100" w:afterAutospacing="1"/>
    </w:pPr>
    <w:rPr>
      <w:rFonts w:eastAsiaTheme="minorEastAsia" w:cs="Times New Roman"/>
      <w:vanish/>
      <w:lang w:bidi="ar-SA"/>
    </w:rPr>
  </w:style>
  <w:style w:type="paragraph" w:customStyle="1" w:styleId="mw-empty-li3">
    <w:name w:val="mw-empty-li3"/>
    <w:basedOn w:val="Normal"/>
    <w:rsid w:val="00CE10E8"/>
    <w:pPr>
      <w:widowControl/>
      <w:spacing w:before="100" w:beforeAutospacing="1" w:after="100" w:afterAutospacing="1"/>
    </w:pPr>
    <w:rPr>
      <w:rFonts w:eastAsiaTheme="minorEastAsia" w:cs="Times New Roman"/>
      <w:vanish/>
      <w:lang w:bidi="ar-SA"/>
    </w:rPr>
  </w:style>
  <w:style w:type="paragraph" w:customStyle="1" w:styleId="infobox-above3">
    <w:name w:val="infobox-above3"/>
    <w:basedOn w:val="Normal"/>
    <w:rsid w:val="00CE10E8"/>
    <w:pPr>
      <w:widowControl/>
      <w:spacing w:before="100" w:beforeAutospacing="1" w:after="100" w:afterAutospacing="1"/>
      <w:jc w:val="center"/>
      <w:textAlignment w:val="top"/>
    </w:pPr>
    <w:rPr>
      <w:rFonts w:eastAsiaTheme="minorEastAsia" w:cs="Times New Roman"/>
      <w:b/>
      <w:bCs/>
      <w:sz w:val="30"/>
      <w:szCs w:val="30"/>
      <w:lang w:bidi="ar-SA"/>
    </w:rPr>
  </w:style>
  <w:style w:type="paragraph" w:customStyle="1" w:styleId="infobox-title3">
    <w:name w:val="infobox-title3"/>
    <w:basedOn w:val="Normal"/>
    <w:rsid w:val="00CE10E8"/>
    <w:pPr>
      <w:widowControl/>
      <w:spacing w:before="100" w:beforeAutospacing="1" w:after="100" w:afterAutospacing="1"/>
      <w:jc w:val="center"/>
    </w:pPr>
    <w:rPr>
      <w:rFonts w:eastAsiaTheme="minorEastAsia" w:cs="Times New Roman"/>
      <w:b/>
      <w:bCs/>
      <w:sz w:val="30"/>
      <w:szCs w:val="30"/>
      <w:lang w:bidi="ar-SA"/>
    </w:rPr>
  </w:style>
  <w:style w:type="paragraph" w:customStyle="1" w:styleId="infobox-header3">
    <w:name w:val="infobox-header3"/>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subheader3">
    <w:name w:val="infobox-subheader3"/>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image3">
    <w:name w:val="infobox-image3"/>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full-data3">
    <w:name w:val="infobox-full-data3"/>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below3">
    <w:name w:val="infobox-below3"/>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navbar3">
    <w:name w:val="infobox-navbar3"/>
    <w:basedOn w:val="Normal"/>
    <w:rsid w:val="00CE10E8"/>
    <w:pPr>
      <w:widowControl/>
      <w:spacing w:before="100" w:beforeAutospacing="1" w:after="100" w:afterAutospacing="1"/>
      <w:jc w:val="right"/>
      <w:textAlignment w:val="top"/>
    </w:pPr>
    <w:rPr>
      <w:rFonts w:eastAsiaTheme="minorEastAsia" w:cs="Times New Roman"/>
      <w:lang w:bidi="ar-SA"/>
    </w:rPr>
  </w:style>
  <w:style w:type="character" w:customStyle="1" w:styleId="texhtml3">
    <w:name w:val="texhtml3"/>
    <w:basedOn w:val="DefaultParagraphFont"/>
    <w:rsid w:val="00CE10E8"/>
    <w:rPr>
      <w:rFonts w:ascii="Times New Roman" w:hAnsi="Times New Roman" w:cs="Times New Roman" w:hint="default"/>
      <w:sz w:val="24"/>
      <w:szCs w:val="24"/>
    </w:rPr>
  </w:style>
  <w:style w:type="paragraph" w:customStyle="1" w:styleId="mw-indicators3">
    <w:name w:val="mw-indicators3"/>
    <w:basedOn w:val="Normal"/>
    <w:rsid w:val="00CE10E8"/>
    <w:pPr>
      <w:widowControl/>
      <w:spacing w:before="100" w:beforeAutospacing="1" w:after="100" w:afterAutospacing="1"/>
    </w:pPr>
    <w:rPr>
      <w:rFonts w:eastAsiaTheme="minorEastAsia" w:cs="Times New Roman"/>
      <w:lang w:bidi="ar-SA"/>
    </w:rPr>
  </w:style>
  <w:style w:type="paragraph" w:customStyle="1" w:styleId="hatnote2">
    <w:name w:val="hatnote2"/>
    <w:basedOn w:val="Normal"/>
    <w:rsid w:val="00CE10E8"/>
    <w:pPr>
      <w:widowControl/>
      <w:spacing w:before="100" w:beforeAutospacing="1" w:after="100" w:afterAutospacing="1"/>
    </w:pPr>
    <w:rPr>
      <w:rFonts w:eastAsiaTheme="minorEastAsia" w:cs="Times New Roman"/>
      <w:i/>
      <w:iCs/>
      <w:lang w:bidi="ar-SA"/>
    </w:rPr>
  </w:style>
  <w:style w:type="paragraph" w:customStyle="1" w:styleId="infobox-subbox1">
    <w:name w:val="infobox-subbox1"/>
    <w:basedOn w:val="Normal"/>
    <w:rsid w:val="00CE10E8"/>
    <w:pPr>
      <w:widowControl/>
      <w:ind w:left="-45" w:right="-45"/>
    </w:pPr>
    <w:rPr>
      <w:rFonts w:eastAsiaTheme="minorEastAsia" w:cs="Times New Roman"/>
      <w:lang w:bidi="ar-SA"/>
    </w:rPr>
  </w:style>
  <w:style w:type="paragraph" w:customStyle="1" w:styleId="infobox-3cols-child1">
    <w:name w:val="infobox-3cols-child1"/>
    <w:basedOn w:val="Normal"/>
    <w:rsid w:val="00CE10E8"/>
    <w:pPr>
      <w:widowControl/>
      <w:spacing w:before="100" w:beforeAutospacing="1" w:after="100" w:afterAutospacing="1"/>
    </w:pPr>
    <w:rPr>
      <w:rFonts w:eastAsiaTheme="minorEastAsia" w:cs="Times New Roman"/>
      <w:lang w:bidi="ar-SA"/>
    </w:rPr>
  </w:style>
  <w:style w:type="paragraph" w:customStyle="1" w:styleId="navbar1">
    <w:name w:val="navbar1"/>
    <w:basedOn w:val="Normal"/>
    <w:rsid w:val="00CE10E8"/>
    <w:pPr>
      <w:widowControl/>
      <w:spacing w:before="100" w:beforeAutospacing="1" w:after="100" w:afterAutospacing="1"/>
    </w:pPr>
    <w:rPr>
      <w:rFonts w:eastAsiaTheme="minorEastAsia" w:cs="Times New Roman"/>
      <w:lang w:bidi="ar-SA"/>
    </w:rPr>
  </w:style>
  <w:style w:type="paragraph" w:customStyle="1" w:styleId="infobox-header4">
    <w:name w:val="infobox-header4"/>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subheader4">
    <w:name w:val="infobox-subheader4"/>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above4">
    <w:name w:val="infobox-above4"/>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title4">
    <w:name w:val="infobox-title4"/>
    <w:basedOn w:val="Normal"/>
    <w:rsid w:val="00CE10E8"/>
    <w:pPr>
      <w:widowControl/>
      <w:spacing w:before="100" w:beforeAutospacing="1" w:after="100" w:afterAutospacing="1"/>
      <w:jc w:val="center"/>
    </w:pPr>
    <w:rPr>
      <w:rFonts w:eastAsiaTheme="minorEastAsia" w:cs="Times New Roman"/>
      <w:lang w:bidi="ar-SA"/>
    </w:rPr>
  </w:style>
  <w:style w:type="paragraph" w:customStyle="1" w:styleId="infobox-image4">
    <w:name w:val="infobox-image4"/>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full-data4">
    <w:name w:val="infobox-full-data4"/>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below4">
    <w:name w:val="infobox-below4"/>
    <w:basedOn w:val="Normal"/>
    <w:rsid w:val="00CE10E8"/>
    <w:pPr>
      <w:widowControl/>
      <w:spacing w:before="100" w:beforeAutospacing="1" w:after="100" w:afterAutospacing="1"/>
      <w:jc w:val="center"/>
      <w:textAlignment w:val="top"/>
    </w:pPr>
    <w:rPr>
      <w:rFonts w:eastAsiaTheme="minorEastAsia" w:cs="Times New Roman"/>
      <w:lang w:bidi="ar-SA"/>
    </w:rPr>
  </w:style>
  <w:style w:type="character" w:customStyle="1" w:styleId="nowrap1">
    <w:name w:val="nowrap1"/>
    <w:basedOn w:val="DefaultParagraphFont"/>
    <w:rsid w:val="00CE10E8"/>
  </w:style>
  <w:style w:type="character" w:customStyle="1" w:styleId="noprint">
    <w:name w:val="noprint"/>
    <w:basedOn w:val="DefaultParagraphFont"/>
    <w:rsid w:val="00CE10E8"/>
  </w:style>
  <w:style w:type="character" w:customStyle="1" w:styleId="bday">
    <w:name w:val="bday"/>
    <w:basedOn w:val="DefaultParagraphFont"/>
    <w:rsid w:val="00CE10E8"/>
  </w:style>
  <w:style w:type="character" w:customStyle="1" w:styleId="toctogglespan">
    <w:name w:val="toctogglespan"/>
    <w:basedOn w:val="DefaultParagraphFont"/>
    <w:rsid w:val="00CE10E8"/>
  </w:style>
  <w:style w:type="paragraph" w:customStyle="1" w:styleId="toclevel-1">
    <w:name w:val="toclevel-1"/>
    <w:basedOn w:val="Normal"/>
    <w:rsid w:val="00CE10E8"/>
    <w:pPr>
      <w:widowControl/>
      <w:spacing w:before="100" w:beforeAutospacing="1" w:after="100" w:afterAutospacing="1"/>
    </w:pPr>
    <w:rPr>
      <w:rFonts w:eastAsiaTheme="minorEastAsia" w:cs="Times New Roman"/>
      <w:lang w:bidi="ar-SA"/>
    </w:rPr>
  </w:style>
  <w:style w:type="character" w:customStyle="1" w:styleId="tocnumber">
    <w:name w:val="tocnumber"/>
    <w:basedOn w:val="DefaultParagraphFont"/>
    <w:rsid w:val="00CE10E8"/>
  </w:style>
  <w:style w:type="character" w:customStyle="1" w:styleId="toctext">
    <w:name w:val="toctext"/>
    <w:basedOn w:val="DefaultParagraphFont"/>
    <w:rsid w:val="00CE10E8"/>
  </w:style>
  <w:style w:type="paragraph" w:customStyle="1" w:styleId="toclevel-2">
    <w:name w:val="toclevel-2"/>
    <w:basedOn w:val="Normal"/>
    <w:rsid w:val="00CE10E8"/>
    <w:pPr>
      <w:widowControl/>
      <w:spacing w:before="100" w:beforeAutospacing="1" w:after="100" w:afterAutospacing="1"/>
    </w:pPr>
    <w:rPr>
      <w:rFonts w:eastAsiaTheme="minorEastAsia" w:cs="Times New Roman"/>
      <w:lang w:bidi="ar-SA"/>
    </w:rPr>
  </w:style>
  <w:style w:type="paragraph" w:customStyle="1" w:styleId="toclevel-3">
    <w:name w:val="toclevel-3"/>
    <w:basedOn w:val="Normal"/>
    <w:rsid w:val="00CE10E8"/>
    <w:pPr>
      <w:widowControl/>
      <w:spacing w:before="100" w:beforeAutospacing="1" w:after="100" w:afterAutospacing="1"/>
    </w:pPr>
    <w:rPr>
      <w:rFonts w:eastAsiaTheme="minorEastAsia" w:cs="Times New Roman"/>
      <w:lang w:bidi="ar-SA"/>
    </w:rPr>
  </w:style>
  <w:style w:type="character" w:customStyle="1" w:styleId="mw-headline">
    <w:name w:val="mw-headline"/>
    <w:basedOn w:val="DefaultParagraphFont"/>
    <w:rsid w:val="00CE10E8"/>
  </w:style>
  <w:style w:type="character" w:customStyle="1" w:styleId="mw-editsection">
    <w:name w:val="mw-editsection"/>
    <w:basedOn w:val="DefaultParagraphFont"/>
    <w:rsid w:val="00CE10E8"/>
  </w:style>
  <w:style w:type="character" w:customStyle="1" w:styleId="mw-editsection-bracket">
    <w:name w:val="mw-editsection-bracket"/>
    <w:basedOn w:val="DefaultParagraphFont"/>
    <w:rsid w:val="00CE10E8"/>
  </w:style>
  <w:style w:type="character" w:customStyle="1" w:styleId="anchor">
    <w:name w:val="anchor"/>
    <w:basedOn w:val="DefaultParagraphFont"/>
    <w:rsid w:val="00CE10E8"/>
  </w:style>
  <w:style w:type="paragraph" w:customStyle="1" w:styleId="trow">
    <w:name w:val="trow"/>
    <w:basedOn w:val="Normal"/>
    <w:rsid w:val="00CE10E8"/>
    <w:pPr>
      <w:widowControl/>
      <w:spacing w:before="100" w:beforeAutospacing="1" w:after="100" w:afterAutospacing="1"/>
    </w:pPr>
    <w:rPr>
      <w:rFonts w:eastAsiaTheme="minorEastAsia" w:cs="Times New Roman"/>
      <w:lang w:bidi="ar-SA"/>
    </w:rPr>
  </w:style>
  <w:style w:type="paragraph" w:customStyle="1" w:styleId="tsingle">
    <w:name w:val="tsingle"/>
    <w:basedOn w:val="Normal"/>
    <w:rsid w:val="00CE10E8"/>
    <w:pPr>
      <w:widowControl/>
      <w:spacing w:before="100" w:beforeAutospacing="1" w:after="100" w:afterAutospacing="1"/>
    </w:pPr>
    <w:rPr>
      <w:rFonts w:eastAsiaTheme="minorEastAsia" w:cs="Times New Roman"/>
      <w:lang w:bidi="ar-SA"/>
    </w:rPr>
  </w:style>
  <w:style w:type="paragraph" w:customStyle="1" w:styleId="theader">
    <w:name w:val="theader"/>
    <w:basedOn w:val="Normal"/>
    <w:rsid w:val="00CE10E8"/>
    <w:pPr>
      <w:widowControl/>
      <w:spacing w:before="100" w:beforeAutospacing="1" w:after="100" w:afterAutospacing="1"/>
    </w:pPr>
    <w:rPr>
      <w:rFonts w:eastAsiaTheme="minorEastAsia" w:cs="Times New Roman"/>
      <w:lang w:bidi="ar-SA"/>
    </w:rPr>
  </w:style>
  <w:style w:type="paragraph" w:customStyle="1" w:styleId="thumbcaption">
    <w:name w:val="thumbcaption"/>
    <w:basedOn w:val="Normal"/>
    <w:rsid w:val="00CE10E8"/>
    <w:pPr>
      <w:widowControl/>
      <w:spacing w:before="100" w:beforeAutospacing="1" w:after="100" w:afterAutospacing="1"/>
    </w:pPr>
    <w:rPr>
      <w:rFonts w:eastAsiaTheme="minorEastAsia" w:cs="Times New Roman"/>
      <w:lang w:bidi="ar-SA"/>
    </w:rPr>
  </w:style>
  <w:style w:type="paragraph" w:customStyle="1" w:styleId="text-align-left">
    <w:name w:val="text-align-left"/>
    <w:basedOn w:val="Normal"/>
    <w:rsid w:val="00CE10E8"/>
    <w:pPr>
      <w:widowControl/>
      <w:spacing w:before="100" w:beforeAutospacing="1" w:after="100" w:afterAutospacing="1"/>
    </w:pPr>
    <w:rPr>
      <w:rFonts w:eastAsiaTheme="minorEastAsia" w:cs="Times New Roman"/>
      <w:lang w:bidi="ar-SA"/>
    </w:rPr>
  </w:style>
  <w:style w:type="paragraph" w:customStyle="1" w:styleId="text-align-right">
    <w:name w:val="text-align-right"/>
    <w:basedOn w:val="Normal"/>
    <w:rsid w:val="00CE10E8"/>
    <w:pPr>
      <w:widowControl/>
      <w:spacing w:before="100" w:beforeAutospacing="1" w:after="100" w:afterAutospacing="1"/>
    </w:pPr>
    <w:rPr>
      <w:rFonts w:eastAsiaTheme="minorEastAsia" w:cs="Times New Roman"/>
      <w:lang w:bidi="ar-SA"/>
    </w:rPr>
  </w:style>
  <w:style w:type="paragraph" w:customStyle="1" w:styleId="text-align-center">
    <w:name w:val="text-align-center"/>
    <w:basedOn w:val="Normal"/>
    <w:rsid w:val="00CE10E8"/>
    <w:pPr>
      <w:widowControl/>
      <w:spacing w:before="100" w:beforeAutospacing="1" w:after="100" w:afterAutospacing="1"/>
    </w:pPr>
    <w:rPr>
      <w:rFonts w:eastAsiaTheme="minorEastAsia" w:cs="Times New Roman"/>
      <w:lang w:bidi="ar-SA"/>
    </w:rPr>
  </w:style>
  <w:style w:type="paragraph" w:customStyle="1" w:styleId="mw-collapsible-toggle4">
    <w:name w:val="mw-collapsible-toggle4"/>
    <w:basedOn w:val="Normal"/>
    <w:rsid w:val="00CE10E8"/>
    <w:pPr>
      <w:widowControl/>
      <w:spacing w:before="100" w:beforeAutospacing="1" w:after="100" w:afterAutospacing="1"/>
    </w:pPr>
    <w:rPr>
      <w:rFonts w:eastAsiaTheme="minorEastAsia" w:cs="Times New Roman"/>
      <w:lang w:bidi="ar-SA"/>
    </w:rPr>
  </w:style>
  <w:style w:type="paragraph" w:customStyle="1" w:styleId="mw-warning-with-logexcerpt4">
    <w:name w:val="mw-warning-with-logexcerpt4"/>
    <w:basedOn w:val="Normal"/>
    <w:rsid w:val="00CE10E8"/>
    <w:pPr>
      <w:widowControl/>
      <w:shd w:val="clear" w:color="auto" w:fill="FEF6E7"/>
      <w:spacing w:before="100" w:beforeAutospacing="1" w:after="100" w:afterAutospacing="1"/>
    </w:pPr>
    <w:rPr>
      <w:rFonts w:eastAsiaTheme="minorEastAsia" w:cs="Times New Roman"/>
      <w:lang w:bidi="ar-SA"/>
    </w:rPr>
  </w:style>
  <w:style w:type="paragraph" w:customStyle="1" w:styleId="editnotice-redlink4">
    <w:name w:val="editnotice-redlink4"/>
    <w:basedOn w:val="Normal"/>
    <w:rsid w:val="00CE10E8"/>
    <w:pPr>
      <w:widowControl/>
      <w:spacing w:before="100" w:beforeAutospacing="1" w:after="100" w:afterAutospacing="1"/>
    </w:pPr>
    <w:rPr>
      <w:rFonts w:eastAsiaTheme="minorEastAsia" w:cs="Times New Roman"/>
      <w:vanish/>
      <w:lang w:bidi="ar-SA"/>
    </w:rPr>
  </w:style>
  <w:style w:type="paragraph" w:customStyle="1" w:styleId="mbox-image4">
    <w:name w:val="mbox-image4"/>
    <w:basedOn w:val="Normal"/>
    <w:rsid w:val="00CE10E8"/>
    <w:pPr>
      <w:widowControl/>
      <w:spacing w:before="100" w:beforeAutospacing="1" w:after="100" w:afterAutospacing="1"/>
    </w:pPr>
    <w:rPr>
      <w:rFonts w:eastAsiaTheme="minorEastAsia" w:cs="Times New Roman"/>
      <w:vanish/>
      <w:lang w:bidi="ar-SA"/>
    </w:rPr>
  </w:style>
  <w:style w:type="paragraph" w:customStyle="1" w:styleId="mbox-imageright4">
    <w:name w:val="mbox-imageright4"/>
    <w:basedOn w:val="Normal"/>
    <w:rsid w:val="00CE10E8"/>
    <w:pPr>
      <w:widowControl/>
      <w:spacing w:before="100" w:beforeAutospacing="1" w:after="100" w:afterAutospacing="1"/>
    </w:pPr>
    <w:rPr>
      <w:rFonts w:eastAsiaTheme="minorEastAsia" w:cs="Times New Roman"/>
      <w:vanish/>
      <w:lang w:bidi="ar-SA"/>
    </w:rPr>
  </w:style>
  <w:style w:type="paragraph" w:customStyle="1" w:styleId="mw-empty-li4">
    <w:name w:val="mw-empty-li4"/>
    <w:basedOn w:val="Normal"/>
    <w:rsid w:val="00CE10E8"/>
    <w:pPr>
      <w:widowControl/>
      <w:spacing w:before="100" w:beforeAutospacing="1" w:after="100" w:afterAutospacing="1"/>
    </w:pPr>
    <w:rPr>
      <w:rFonts w:eastAsiaTheme="minorEastAsia" w:cs="Times New Roman"/>
      <w:vanish/>
      <w:lang w:bidi="ar-SA"/>
    </w:rPr>
  </w:style>
  <w:style w:type="paragraph" w:customStyle="1" w:styleId="infobox-above5">
    <w:name w:val="infobox-above5"/>
    <w:basedOn w:val="Normal"/>
    <w:rsid w:val="00CE10E8"/>
    <w:pPr>
      <w:widowControl/>
      <w:spacing w:before="100" w:beforeAutospacing="1" w:after="100" w:afterAutospacing="1"/>
      <w:jc w:val="center"/>
      <w:textAlignment w:val="top"/>
    </w:pPr>
    <w:rPr>
      <w:rFonts w:eastAsiaTheme="minorEastAsia" w:cs="Times New Roman"/>
      <w:b/>
      <w:bCs/>
      <w:sz w:val="30"/>
      <w:szCs w:val="30"/>
      <w:lang w:bidi="ar-SA"/>
    </w:rPr>
  </w:style>
  <w:style w:type="paragraph" w:customStyle="1" w:styleId="infobox-title5">
    <w:name w:val="infobox-title5"/>
    <w:basedOn w:val="Normal"/>
    <w:rsid w:val="00CE10E8"/>
    <w:pPr>
      <w:widowControl/>
      <w:spacing w:before="100" w:beforeAutospacing="1" w:after="100" w:afterAutospacing="1"/>
      <w:jc w:val="center"/>
    </w:pPr>
    <w:rPr>
      <w:rFonts w:eastAsiaTheme="minorEastAsia" w:cs="Times New Roman"/>
      <w:b/>
      <w:bCs/>
      <w:sz w:val="30"/>
      <w:szCs w:val="30"/>
      <w:lang w:bidi="ar-SA"/>
    </w:rPr>
  </w:style>
  <w:style w:type="paragraph" w:customStyle="1" w:styleId="infobox-header5">
    <w:name w:val="infobox-header5"/>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subheader5">
    <w:name w:val="infobox-subheader5"/>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image5">
    <w:name w:val="infobox-image5"/>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full-data5">
    <w:name w:val="infobox-full-data5"/>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below5">
    <w:name w:val="infobox-below5"/>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navbar4">
    <w:name w:val="infobox-navbar4"/>
    <w:basedOn w:val="Normal"/>
    <w:rsid w:val="00CE10E8"/>
    <w:pPr>
      <w:widowControl/>
      <w:spacing w:before="100" w:beforeAutospacing="1" w:after="100" w:afterAutospacing="1"/>
      <w:jc w:val="right"/>
      <w:textAlignment w:val="top"/>
    </w:pPr>
    <w:rPr>
      <w:rFonts w:eastAsiaTheme="minorEastAsia" w:cs="Times New Roman"/>
      <w:lang w:bidi="ar-SA"/>
    </w:rPr>
  </w:style>
  <w:style w:type="character" w:customStyle="1" w:styleId="texhtml4">
    <w:name w:val="texhtml4"/>
    <w:basedOn w:val="DefaultParagraphFont"/>
    <w:rsid w:val="00CE10E8"/>
    <w:rPr>
      <w:rFonts w:ascii="Times New Roman" w:hAnsi="Times New Roman" w:cs="Times New Roman" w:hint="default"/>
      <w:sz w:val="24"/>
      <w:szCs w:val="24"/>
    </w:rPr>
  </w:style>
  <w:style w:type="paragraph" w:customStyle="1" w:styleId="mw-indicators4">
    <w:name w:val="mw-indicators4"/>
    <w:basedOn w:val="Normal"/>
    <w:rsid w:val="00CE10E8"/>
    <w:pPr>
      <w:widowControl/>
      <w:spacing w:before="100" w:beforeAutospacing="1" w:after="100" w:afterAutospacing="1"/>
    </w:pPr>
    <w:rPr>
      <w:rFonts w:eastAsiaTheme="minorEastAsia" w:cs="Times New Roman"/>
      <w:lang w:bidi="ar-SA"/>
    </w:rPr>
  </w:style>
  <w:style w:type="paragraph" w:customStyle="1" w:styleId="hatnote3">
    <w:name w:val="hatnote3"/>
    <w:basedOn w:val="Normal"/>
    <w:rsid w:val="00CE10E8"/>
    <w:pPr>
      <w:widowControl/>
      <w:spacing w:before="100" w:beforeAutospacing="1" w:after="100" w:afterAutospacing="1"/>
    </w:pPr>
    <w:rPr>
      <w:rFonts w:eastAsiaTheme="minorEastAsia" w:cs="Times New Roman"/>
      <w:i/>
      <w:iCs/>
      <w:lang w:bidi="ar-SA"/>
    </w:rPr>
  </w:style>
  <w:style w:type="paragraph" w:customStyle="1" w:styleId="infobox-subbox2">
    <w:name w:val="infobox-subbox2"/>
    <w:basedOn w:val="Normal"/>
    <w:rsid w:val="00CE10E8"/>
    <w:pPr>
      <w:widowControl/>
      <w:ind w:left="-45" w:right="-45"/>
    </w:pPr>
    <w:rPr>
      <w:rFonts w:eastAsiaTheme="minorEastAsia" w:cs="Times New Roman"/>
      <w:lang w:bidi="ar-SA"/>
    </w:rPr>
  </w:style>
  <w:style w:type="paragraph" w:customStyle="1" w:styleId="infobox-3cols-child2">
    <w:name w:val="infobox-3cols-child2"/>
    <w:basedOn w:val="Normal"/>
    <w:rsid w:val="00CE10E8"/>
    <w:pPr>
      <w:widowControl/>
      <w:spacing w:before="100" w:beforeAutospacing="1" w:after="100" w:afterAutospacing="1"/>
    </w:pPr>
    <w:rPr>
      <w:rFonts w:eastAsiaTheme="minorEastAsia" w:cs="Times New Roman"/>
      <w:lang w:bidi="ar-SA"/>
    </w:rPr>
  </w:style>
  <w:style w:type="paragraph" w:customStyle="1" w:styleId="navbar2">
    <w:name w:val="navbar2"/>
    <w:basedOn w:val="Normal"/>
    <w:rsid w:val="00CE10E8"/>
    <w:pPr>
      <w:widowControl/>
      <w:spacing w:before="100" w:beforeAutospacing="1" w:after="100" w:afterAutospacing="1"/>
    </w:pPr>
    <w:rPr>
      <w:rFonts w:eastAsiaTheme="minorEastAsia" w:cs="Times New Roman"/>
      <w:lang w:bidi="ar-SA"/>
    </w:rPr>
  </w:style>
  <w:style w:type="paragraph" w:customStyle="1" w:styleId="infobox-header6">
    <w:name w:val="infobox-header6"/>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subheader6">
    <w:name w:val="infobox-subheader6"/>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above6">
    <w:name w:val="infobox-above6"/>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title6">
    <w:name w:val="infobox-title6"/>
    <w:basedOn w:val="Normal"/>
    <w:rsid w:val="00CE10E8"/>
    <w:pPr>
      <w:widowControl/>
      <w:spacing w:before="100" w:beforeAutospacing="1" w:after="100" w:afterAutospacing="1"/>
      <w:jc w:val="center"/>
    </w:pPr>
    <w:rPr>
      <w:rFonts w:eastAsiaTheme="minorEastAsia" w:cs="Times New Roman"/>
      <w:lang w:bidi="ar-SA"/>
    </w:rPr>
  </w:style>
  <w:style w:type="paragraph" w:customStyle="1" w:styleId="infobox-image6">
    <w:name w:val="infobox-image6"/>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full-data6">
    <w:name w:val="infobox-full-data6"/>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below6">
    <w:name w:val="infobox-below6"/>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trow1">
    <w:name w:val="trow1"/>
    <w:basedOn w:val="Normal"/>
    <w:rsid w:val="00CE10E8"/>
    <w:pPr>
      <w:widowControl/>
      <w:spacing w:before="100" w:beforeAutospacing="1" w:after="100" w:afterAutospacing="1"/>
    </w:pPr>
    <w:rPr>
      <w:rFonts w:eastAsiaTheme="minorEastAsia" w:cs="Times New Roman"/>
      <w:lang w:bidi="ar-SA"/>
    </w:rPr>
  </w:style>
  <w:style w:type="paragraph" w:customStyle="1" w:styleId="tsingle1">
    <w:name w:val="tsingle1"/>
    <w:basedOn w:val="Normal"/>
    <w:rsid w:val="00CE10E8"/>
    <w:pPr>
      <w:widowControl/>
      <w:spacing w:before="15" w:after="15"/>
      <w:ind w:left="15" w:right="15"/>
    </w:pPr>
    <w:rPr>
      <w:rFonts w:eastAsiaTheme="minorEastAsia" w:cs="Times New Roman"/>
      <w:lang w:bidi="ar-SA"/>
    </w:rPr>
  </w:style>
  <w:style w:type="paragraph" w:customStyle="1" w:styleId="theader1">
    <w:name w:val="theader1"/>
    <w:basedOn w:val="Normal"/>
    <w:rsid w:val="00CE10E8"/>
    <w:pPr>
      <w:widowControl/>
      <w:spacing w:before="100" w:beforeAutospacing="1" w:after="100" w:afterAutospacing="1"/>
      <w:jc w:val="center"/>
    </w:pPr>
    <w:rPr>
      <w:rFonts w:eastAsiaTheme="minorEastAsia" w:cs="Times New Roman"/>
      <w:b/>
      <w:bCs/>
      <w:lang w:bidi="ar-SA"/>
    </w:rPr>
  </w:style>
  <w:style w:type="paragraph" w:customStyle="1" w:styleId="thumbcaption1">
    <w:name w:val="thumbcaption1"/>
    <w:basedOn w:val="Normal"/>
    <w:rsid w:val="00CE10E8"/>
    <w:pPr>
      <w:widowControl/>
      <w:spacing w:before="100" w:beforeAutospacing="1" w:after="100" w:afterAutospacing="1"/>
    </w:pPr>
    <w:rPr>
      <w:rFonts w:eastAsiaTheme="minorEastAsia" w:cs="Times New Roman"/>
      <w:lang w:bidi="ar-SA"/>
    </w:rPr>
  </w:style>
  <w:style w:type="paragraph" w:customStyle="1" w:styleId="text-align-left1">
    <w:name w:val="text-align-left1"/>
    <w:basedOn w:val="Normal"/>
    <w:rsid w:val="00CE10E8"/>
    <w:pPr>
      <w:widowControl/>
      <w:spacing w:before="100" w:beforeAutospacing="1" w:after="100" w:afterAutospacing="1"/>
    </w:pPr>
    <w:rPr>
      <w:rFonts w:eastAsiaTheme="minorEastAsia" w:cs="Times New Roman"/>
      <w:lang w:bidi="ar-SA"/>
    </w:rPr>
  </w:style>
  <w:style w:type="paragraph" w:customStyle="1" w:styleId="text-align-right1">
    <w:name w:val="text-align-right1"/>
    <w:basedOn w:val="Normal"/>
    <w:rsid w:val="00CE10E8"/>
    <w:pPr>
      <w:widowControl/>
      <w:spacing w:before="100" w:beforeAutospacing="1" w:after="100" w:afterAutospacing="1"/>
      <w:jc w:val="right"/>
    </w:pPr>
    <w:rPr>
      <w:rFonts w:eastAsiaTheme="minorEastAsia" w:cs="Times New Roman"/>
      <w:lang w:bidi="ar-SA"/>
    </w:rPr>
  </w:style>
  <w:style w:type="paragraph" w:customStyle="1" w:styleId="text-align-center1">
    <w:name w:val="text-align-center1"/>
    <w:basedOn w:val="Normal"/>
    <w:rsid w:val="00CE10E8"/>
    <w:pPr>
      <w:widowControl/>
      <w:spacing w:before="100" w:beforeAutospacing="1" w:after="100" w:afterAutospacing="1"/>
      <w:jc w:val="center"/>
    </w:pPr>
    <w:rPr>
      <w:rFonts w:eastAsiaTheme="minorEastAsia" w:cs="Times New Roman"/>
      <w:lang w:bidi="ar-SA"/>
    </w:rPr>
  </w:style>
  <w:style w:type="character" w:customStyle="1" w:styleId="nowrap2">
    <w:name w:val="nowrap2"/>
    <w:basedOn w:val="DefaultParagraphFont"/>
    <w:rsid w:val="00CE10E8"/>
  </w:style>
  <w:style w:type="paragraph" w:customStyle="1" w:styleId="reflist">
    <w:name w:val="reflist"/>
    <w:basedOn w:val="Normal"/>
    <w:rsid w:val="00CE10E8"/>
    <w:pPr>
      <w:widowControl/>
      <w:spacing w:before="100" w:beforeAutospacing="1" w:after="100" w:afterAutospacing="1"/>
    </w:pPr>
    <w:rPr>
      <w:rFonts w:eastAsiaTheme="minorEastAsia" w:cs="Times New Roman"/>
      <w:lang w:bidi="ar-SA"/>
    </w:rPr>
  </w:style>
  <w:style w:type="paragraph" w:customStyle="1" w:styleId="reflist-columns">
    <w:name w:val="reflist-columns"/>
    <w:basedOn w:val="Normal"/>
    <w:rsid w:val="00CE10E8"/>
    <w:pPr>
      <w:widowControl/>
      <w:spacing w:before="100" w:beforeAutospacing="1" w:after="100" w:afterAutospacing="1"/>
    </w:pPr>
    <w:rPr>
      <w:rFonts w:eastAsiaTheme="minorEastAsia" w:cs="Times New Roman"/>
      <w:lang w:bidi="ar-SA"/>
    </w:rPr>
  </w:style>
  <w:style w:type="paragraph" w:customStyle="1" w:styleId="reflist-upper-alpha">
    <w:name w:val="reflist-upper-alpha"/>
    <w:basedOn w:val="Normal"/>
    <w:rsid w:val="00CE10E8"/>
    <w:pPr>
      <w:widowControl/>
      <w:spacing w:before="100" w:beforeAutospacing="1" w:after="100" w:afterAutospacing="1"/>
    </w:pPr>
    <w:rPr>
      <w:rFonts w:eastAsiaTheme="minorEastAsia" w:cs="Times New Roman"/>
      <w:lang w:bidi="ar-SA"/>
    </w:rPr>
  </w:style>
  <w:style w:type="paragraph" w:customStyle="1" w:styleId="reflist-upper-roman">
    <w:name w:val="reflist-upper-roman"/>
    <w:basedOn w:val="Normal"/>
    <w:rsid w:val="00CE10E8"/>
    <w:pPr>
      <w:widowControl/>
      <w:spacing w:before="100" w:beforeAutospacing="1" w:after="100" w:afterAutospacing="1"/>
    </w:pPr>
    <w:rPr>
      <w:rFonts w:eastAsiaTheme="minorEastAsia" w:cs="Times New Roman"/>
      <w:lang w:bidi="ar-SA"/>
    </w:rPr>
  </w:style>
  <w:style w:type="paragraph" w:customStyle="1" w:styleId="reflist-lower-alpha">
    <w:name w:val="reflist-lower-alpha"/>
    <w:basedOn w:val="Normal"/>
    <w:rsid w:val="00CE10E8"/>
    <w:pPr>
      <w:widowControl/>
      <w:spacing w:before="100" w:beforeAutospacing="1" w:after="100" w:afterAutospacing="1"/>
    </w:pPr>
    <w:rPr>
      <w:rFonts w:eastAsiaTheme="minorEastAsia" w:cs="Times New Roman"/>
      <w:lang w:bidi="ar-SA"/>
    </w:rPr>
  </w:style>
  <w:style w:type="paragraph" w:customStyle="1" w:styleId="reflist-lower-roman">
    <w:name w:val="reflist-lower-roman"/>
    <w:basedOn w:val="Normal"/>
    <w:rsid w:val="00CE10E8"/>
    <w:pPr>
      <w:widowControl/>
      <w:spacing w:before="100" w:beforeAutospacing="1" w:after="100" w:afterAutospacing="1"/>
    </w:pPr>
    <w:rPr>
      <w:rFonts w:eastAsiaTheme="minorEastAsia" w:cs="Times New Roman"/>
      <w:lang w:bidi="ar-SA"/>
    </w:rPr>
  </w:style>
  <w:style w:type="paragraph" w:customStyle="1" w:styleId="references">
    <w:name w:val="references"/>
    <w:basedOn w:val="Normal"/>
    <w:rsid w:val="00CE10E8"/>
    <w:pPr>
      <w:widowControl/>
      <w:spacing w:before="100" w:beforeAutospacing="1" w:after="100" w:afterAutospacing="1"/>
    </w:pPr>
    <w:rPr>
      <w:rFonts w:eastAsiaTheme="minorEastAsia" w:cs="Times New Roman"/>
      <w:lang w:bidi="ar-SA"/>
    </w:rPr>
  </w:style>
  <w:style w:type="paragraph" w:customStyle="1" w:styleId="mw-collapsible-toggle5">
    <w:name w:val="mw-collapsible-toggle5"/>
    <w:basedOn w:val="Normal"/>
    <w:rsid w:val="00CE10E8"/>
    <w:pPr>
      <w:widowControl/>
      <w:spacing w:before="100" w:beforeAutospacing="1" w:after="100" w:afterAutospacing="1"/>
    </w:pPr>
    <w:rPr>
      <w:rFonts w:eastAsiaTheme="minorEastAsia" w:cs="Times New Roman"/>
      <w:lang w:bidi="ar-SA"/>
    </w:rPr>
  </w:style>
  <w:style w:type="paragraph" w:customStyle="1" w:styleId="mw-warning-with-logexcerpt5">
    <w:name w:val="mw-warning-with-logexcerpt5"/>
    <w:basedOn w:val="Normal"/>
    <w:rsid w:val="00CE10E8"/>
    <w:pPr>
      <w:widowControl/>
      <w:shd w:val="clear" w:color="auto" w:fill="FEF6E7"/>
      <w:spacing w:before="100" w:beforeAutospacing="1" w:after="100" w:afterAutospacing="1"/>
    </w:pPr>
    <w:rPr>
      <w:rFonts w:eastAsiaTheme="minorEastAsia" w:cs="Times New Roman"/>
      <w:lang w:bidi="ar-SA"/>
    </w:rPr>
  </w:style>
  <w:style w:type="paragraph" w:customStyle="1" w:styleId="editnotice-redlink5">
    <w:name w:val="editnotice-redlink5"/>
    <w:basedOn w:val="Normal"/>
    <w:rsid w:val="00CE10E8"/>
    <w:pPr>
      <w:widowControl/>
      <w:spacing w:before="100" w:beforeAutospacing="1" w:after="100" w:afterAutospacing="1"/>
    </w:pPr>
    <w:rPr>
      <w:rFonts w:eastAsiaTheme="minorEastAsia" w:cs="Times New Roman"/>
      <w:vanish/>
      <w:lang w:bidi="ar-SA"/>
    </w:rPr>
  </w:style>
  <w:style w:type="paragraph" w:customStyle="1" w:styleId="mbox-image5">
    <w:name w:val="mbox-image5"/>
    <w:basedOn w:val="Normal"/>
    <w:rsid w:val="00CE10E8"/>
    <w:pPr>
      <w:widowControl/>
      <w:spacing w:before="100" w:beforeAutospacing="1" w:after="100" w:afterAutospacing="1"/>
    </w:pPr>
    <w:rPr>
      <w:rFonts w:eastAsiaTheme="minorEastAsia" w:cs="Times New Roman"/>
      <w:vanish/>
      <w:lang w:bidi="ar-SA"/>
    </w:rPr>
  </w:style>
  <w:style w:type="paragraph" w:customStyle="1" w:styleId="mbox-imageright5">
    <w:name w:val="mbox-imageright5"/>
    <w:basedOn w:val="Normal"/>
    <w:rsid w:val="00CE10E8"/>
    <w:pPr>
      <w:widowControl/>
      <w:spacing w:before="100" w:beforeAutospacing="1" w:after="100" w:afterAutospacing="1"/>
    </w:pPr>
    <w:rPr>
      <w:rFonts w:eastAsiaTheme="minorEastAsia" w:cs="Times New Roman"/>
      <w:vanish/>
      <w:lang w:bidi="ar-SA"/>
    </w:rPr>
  </w:style>
  <w:style w:type="paragraph" w:customStyle="1" w:styleId="mw-empty-li5">
    <w:name w:val="mw-empty-li5"/>
    <w:basedOn w:val="Normal"/>
    <w:rsid w:val="00CE10E8"/>
    <w:pPr>
      <w:widowControl/>
      <w:spacing w:before="100" w:beforeAutospacing="1" w:after="100" w:afterAutospacing="1"/>
    </w:pPr>
    <w:rPr>
      <w:rFonts w:eastAsiaTheme="minorEastAsia" w:cs="Times New Roman"/>
      <w:vanish/>
      <w:lang w:bidi="ar-SA"/>
    </w:rPr>
  </w:style>
  <w:style w:type="paragraph" w:customStyle="1" w:styleId="infobox-above7">
    <w:name w:val="infobox-above7"/>
    <w:basedOn w:val="Normal"/>
    <w:rsid w:val="00CE10E8"/>
    <w:pPr>
      <w:widowControl/>
      <w:spacing w:before="100" w:beforeAutospacing="1" w:after="100" w:afterAutospacing="1"/>
      <w:jc w:val="center"/>
      <w:textAlignment w:val="top"/>
    </w:pPr>
    <w:rPr>
      <w:rFonts w:eastAsiaTheme="minorEastAsia" w:cs="Times New Roman"/>
      <w:b/>
      <w:bCs/>
      <w:sz w:val="30"/>
      <w:szCs w:val="30"/>
      <w:lang w:bidi="ar-SA"/>
    </w:rPr>
  </w:style>
  <w:style w:type="paragraph" w:customStyle="1" w:styleId="infobox-title7">
    <w:name w:val="infobox-title7"/>
    <w:basedOn w:val="Normal"/>
    <w:rsid w:val="00CE10E8"/>
    <w:pPr>
      <w:widowControl/>
      <w:spacing w:before="100" w:beforeAutospacing="1" w:after="100" w:afterAutospacing="1"/>
      <w:jc w:val="center"/>
    </w:pPr>
    <w:rPr>
      <w:rFonts w:eastAsiaTheme="minorEastAsia" w:cs="Times New Roman"/>
      <w:b/>
      <w:bCs/>
      <w:sz w:val="30"/>
      <w:szCs w:val="30"/>
      <w:lang w:bidi="ar-SA"/>
    </w:rPr>
  </w:style>
  <w:style w:type="paragraph" w:customStyle="1" w:styleId="infobox-header7">
    <w:name w:val="infobox-header7"/>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subheader7">
    <w:name w:val="infobox-subheader7"/>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image7">
    <w:name w:val="infobox-image7"/>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full-data7">
    <w:name w:val="infobox-full-data7"/>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below7">
    <w:name w:val="infobox-below7"/>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navbar5">
    <w:name w:val="infobox-navbar5"/>
    <w:basedOn w:val="Normal"/>
    <w:rsid w:val="00CE10E8"/>
    <w:pPr>
      <w:widowControl/>
      <w:spacing w:before="100" w:beforeAutospacing="1" w:after="100" w:afterAutospacing="1"/>
      <w:jc w:val="right"/>
      <w:textAlignment w:val="top"/>
    </w:pPr>
    <w:rPr>
      <w:rFonts w:eastAsiaTheme="minorEastAsia" w:cs="Times New Roman"/>
      <w:lang w:bidi="ar-SA"/>
    </w:rPr>
  </w:style>
  <w:style w:type="character" w:customStyle="1" w:styleId="texhtml5">
    <w:name w:val="texhtml5"/>
    <w:basedOn w:val="DefaultParagraphFont"/>
    <w:rsid w:val="00CE10E8"/>
    <w:rPr>
      <w:rFonts w:ascii="Times New Roman" w:hAnsi="Times New Roman" w:cs="Times New Roman" w:hint="default"/>
      <w:sz w:val="24"/>
      <w:szCs w:val="24"/>
    </w:rPr>
  </w:style>
  <w:style w:type="paragraph" w:customStyle="1" w:styleId="mw-indicators5">
    <w:name w:val="mw-indicators5"/>
    <w:basedOn w:val="Normal"/>
    <w:rsid w:val="00CE10E8"/>
    <w:pPr>
      <w:widowControl/>
      <w:spacing w:before="100" w:beforeAutospacing="1" w:after="100" w:afterAutospacing="1"/>
    </w:pPr>
    <w:rPr>
      <w:rFonts w:eastAsiaTheme="minorEastAsia" w:cs="Times New Roman"/>
      <w:lang w:bidi="ar-SA"/>
    </w:rPr>
  </w:style>
  <w:style w:type="paragraph" w:customStyle="1" w:styleId="hatnote4">
    <w:name w:val="hatnote4"/>
    <w:basedOn w:val="Normal"/>
    <w:rsid w:val="00CE10E8"/>
    <w:pPr>
      <w:widowControl/>
      <w:spacing w:before="100" w:beforeAutospacing="1" w:after="100" w:afterAutospacing="1"/>
    </w:pPr>
    <w:rPr>
      <w:rFonts w:eastAsiaTheme="minorEastAsia" w:cs="Times New Roman"/>
      <w:i/>
      <w:iCs/>
      <w:lang w:bidi="ar-SA"/>
    </w:rPr>
  </w:style>
  <w:style w:type="paragraph" w:customStyle="1" w:styleId="infobox-subbox3">
    <w:name w:val="infobox-subbox3"/>
    <w:basedOn w:val="Normal"/>
    <w:rsid w:val="00CE10E8"/>
    <w:pPr>
      <w:widowControl/>
      <w:ind w:left="-45" w:right="-45"/>
    </w:pPr>
    <w:rPr>
      <w:rFonts w:eastAsiaTheme="minorEastAsia" w:cs="Times New Roman"/>
      <w:lang w:bidi="ar-SA"/>
    </w:rPr>
  </w:style>
  <w:style w:type="paragraph" w:customStyle="1" w:styleId="infobox-3cols-child3">
    <w:name w:val="infobox-3cols-child3"/>
    <w:basedOn w:val="Normal"/>
    <w:rsid w:val="00CE10E8"/>
    <w:pPr>
      <w:widowControl/>
      <w:spacing w:before="100" w:beforeAutospacing="1" w:after="100" w:afterAutospacing="1"/>
    </w:pPr>
    <w:rPr>
      <w:rFonts w:eastAsiaTheme="minorEastAsia" w:cs="Times New Roman"/>
      <w:lang w:bidi="ar-SA"/>
    </w:rPr>
  </w:style>
  <w:style w:type="paragraph" w:customStyle="1" w:styleId="navbar3">
    <w:name w:val="navbar3"/>
    <w:basedOn w:val="Normal"/>
    <w:rsid w:val="00CE10E8"/>
    <w:pPr>
      <w:widowControl/>
      <w:spacing w:before="100" w:beforeAutospacing="1" w:after="100" w:afterAutospacing="1"/>
    </w:pPr>
    <w:rPr>
      <w:rFonts w:eastAsiaTheme="minorEastAsia" w:cs="Times New Roman"/>
      <w:lang w:bidi="ar-SA"/>
    </w:rPr>
  </w:style>
  <w:style w:type="paragraph" w:customStyle="1" w:styleId="infobox-header8">
    <w:name w:val="infobox-header8"/>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subheader8">
    <w:name w:val="infobox-subheader8"/>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above8">
    <w:name w:val="infobox-above8"/>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title8">
    <w:name w:val="infobox-title8"/>
    <w:basedOn w:val="Normal"/>
    <w:rsid w:val="00CE10E8"/>
    <w:pPr>
      <w:widowControl/>
      <w:spacing w:before="100" w:beforeAutospacing="1" w:after="100" w:afterAutospacing="1"/>
      <w:jc w:val="center"/>
    </w:pPr>
    <w:rPr>
      <w:rFonts w:eastAsiaTheme="minorEastAsia" w:cs="Times New Roman"/>
      <w:lang w:bidi="ar-SA"/>
    </w:rPr>
  </w:style>
  <w:style w:type="paragraph" w:customStyle="1" w:styleId="infobox-image8">
    <w:name w:val="infobox-image8"/>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full-data8">
    <w:name w:val="infobox-full-data8"/>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below8">
    <w:name w:val="infobox-below8"/>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trow2">
    <w:name w:val="trow2"/>
    <w:basedOn w:val="Normal"/>
    <w:rsid w:val="00CE10E8"/>
    <w:pPr>
      <w:widowControl/>
      <w:spacing w:before="100" w:beforeAutospacing="1" w:after="100" w:afterAutospacing="1"/>
    </w:pPr>
    <w:rPr>
      <w:rFonts w:eastAsiaTheme="minorEastAsia" w:cs="Times New Roman"/>
      <w:lang w:bidi="ar-SA"/>
    </w:rPr>
  </w:style>
  <w:style w:type="paragraph" w:customStyle="1" w:styleId="tsingle2">
    <w:name w:val="tsingle2"/>
    <w:basedOn w:val="Normal"/>
    <w:rsid w:val="00CE10E8"/>
    <w:pPr>
      <w:widowControl/>
      <w:spacing w:before="15" w:after="15"/>
      <w:ind w:left="15" w:right="15"/>
    </w:pPr>
    <w:rPr>
      <w:rFonts w:eastAsiaTheme="minorEastAsia" w:cs="Times New Roman"/>
      <w:lang w:bidi="ar-SA"/>
    </w:rPr>
  </w:style>
  <w:style w:type="paragraph" w:customStyle="1" w:styleId="theader2">
    <w:name w:val="theader2"/>
    <w:basedOn w:val="Normal"/>
    <w:rsid w:val="00CE10E8"/>
    <w:pPr>
      <w:widowControl/>
      <w:spacing w:before="100" w:beforeAutospacing="1" w:after="100" w:afterAutospacing="1"/>
      <w:jc w:val="center"/>
    </w:pPr>
    <w:rPr>
      <w:rFonts w:eastAsiaTheme="minorEastAsia" w:cs="Times New Roman"/>
      <w:b/>
      <w:bCs/>
      <w:lang w:bidi="ar-SA"/>
    </w:rPr>
  </w:style>
  <w:style w:type="paragraph" w:customStyle="1" w:styleId="thumbcaption2">
    <w:name w:val="thumbcaption2"/>
    <w:basedOn w:val="Normal"/>
    <w:rsid w:val="00CE10E8"/>
    <w:pPr>
      <w:widowControl/>
      <w:spacing w:before="100" w:beforeAutospacing="1" w:after="100" w:afterAutospacing="1"/>
    </w:pPr>
    <w:rPr>
      <w:rFonts w:eastAsiaTheme="minorEastAsia" w:cs="Times New Roman"/>
      <w:lang w:bidi="ar-SA"/>
    </w:rPr>
  </w:style>
  <w:style w:type="paragraph" w:customStyle="1" w:styleId="text-align-left2">
    <w:name w:val="text-align-left2"/>
    <w:basedOn w:val="Normal"/>
    <w:rsid w:val="00CE10E8"/>
    <w:pPr>
      <w:widowControl/>
      <w:spacing w:before="100" w:beforeAutospacing="1" w:after="100" w:afterAutospacing="1"/>
    </w:pPr>
    <w:rPr>
      <w:rFonts w:eastAsiaTheme="minorEastAsia" w:cs="Times New Roman"/>
      <w:lang w:bidi="ar-SA"/>
    </w:rPr>
  </w:style>
  <w:style w:type="paragraph" w:customStyle="1" w:styleId="text-align-right2">
    <w:name w:val="text-align-right2"/>
    <w:basedOn w:val="Normal"/>
    <w:rsid w:val="00CE10E8"/>
    <w:pPr>
      <w:widowControl/>
      <w:spacing w:before="100" w:beforeAutospacing="1" w:after="100" w:afterAutospacing="1"/>
      <w:jc w:val="right"/>
    </w:pPr>
    <w:rPr>
      <w:rFonts w:eastAsiaTheme="minorEastAsia" w:cs="Times New Roman"/>
      <w:lang w:bidi="ar-SA"/>
    </w:rPr>
  </w:style>
  <w:style w:type="paragraph" w:customStyle="1" w:styleId="text-align-center2">
    <w:name w:val="text-align-center2"/>
    <w:basedOn w:val="Normal"/>
    <w:rsid w:val="00CE10E8"/>
    <w:pPr>
      <w:widowControl/>
      <w:spacing w:before="100" w:beforeAutospacing="1" w:after="100" w:afterAutospacing="1"/>
      <w:jc w:val="center"/>
    </w:pPr>
    <w:rPr>
      <w:rFonts w:eastAsiaTheme="minorEastAsia" w:cs="Times New Roman"/>
      <w:lang w:bidi="ar-SA"/>
    </w:rPr>
  </w:style>
  <w:style w:type="paragraph" w:customStyle="1" w:styleId="reflist1">
    <w:name w:val="reflist1"/>
    <w:basedOn w:val="Normal"/>
    <w:rsid w:val="00CE10E8"/>
    <w:pPr>
      <w:widowControl/>
      <w:spacing w:before="100" w:beforeAutospacing="1" w:after="120"/>
    </w:pPr>
    <w:rPr>
      <w:rFonts w:eastAsiaTheme="minorEastAsia" w:cs="Times New Roman"/>
      <w:sz w:val="22"/>
      <w:szCs w:val="22"/>
      <w:lang w:bidi="ar-SA"/>
    </w:rPr>
  </w:style>
  <w:style w:type="paragraph" w:customStyle="1" w:styleId="references1">
    <w:name w:val="references1"/>
    <w:basedOn w:val="Normal"/>
    <w:rsid w:val="00CE10E8"/>
    <w:pPr>
      <w:widowControl/>
      <w:spacing w:before="100" w:beforeAutospacing="1"/>
    </w:pPr>
    <w:rPr>
      <w:rFonts w:eastAsiaTheme="minorEastAsia" w:cs="Times New Roman"/>
      <w:lang w:bidi="ar-SA"/>
    </w:rPr>
  </w:style>
  <w:style w:type="paragraph" w:customStyle="1" w:styleId="reflist-columns1">
    <w:name w:val="reflist-columns1"/>
    <w:basedOn w:val="Normal"/>
    <w:rsid w:val="00CE10E8"/>
    <w:pPr>
      <w:widowControl/>
      <w:spacing w:before="72" w:after="100" w:afterAutospacing="1"/>
    </w:pPr>
    <w:rPr>
      <w:rFonts w:eastAsiaTheme="minorEastAsia" w:cs="Times New Roman"/>
      <w:lang w:bidi="ar-SA"/>
    </w:rPr>
  </w:style>
  <w:style w:type="paragraph" w:customStyle="1" w:styleId="reflist-upper-alpha1">
    <w:name w:val="reflist-upper-alpha1"/>
    <w:basedOn w:val="Normal"/>
    <w:rsid w:val="00CE10E8"/>
    <w:pPr>
      <w:widowControl/>
      <w:spacing w:before="100" w:beforeAutospacing="1" w:after="100" w:afterAutospacing="1"/>
    </w:pPr>
    <w:rPr>
      <w:rFonts w:eastAsiaTheme="minorEastAsia" w:cs="Times New Roman"/>
      <w:lang w:bidi="ar-SA"/>
    </w:rPr>
  </w:style>
  <w:style w:type="paragraph" w:customStyle="1" w:styleId="reflist-upper-roman1">
    <w:name w:val="reflist-upper-roman1"/>
    <w:basedOn w:val="Normal"/>
    <w:rsid w:val="00CE10E8"/>
    <w:pPr>
      <w:widowControl/>
      <w:spacing w:before="100" w:beforeAutospacing="1" w:after="100" w:afterAutospacing="1"/>
    </w:pPr>
    <w:rPr>
      <w:rFonts w:eastAsiaTheme="minorEastAsia" w:cs="Times New Roman"/>
      <w:lang w:bidi="ar-SA"/>
    </w:rPr>
  </w:style>
  <w:style w:type="paragraph" w:customStyle="1" w:styleId="reflist-lower-alpha1">
    <w:name w:val="reflist-lower-alpha1"/>
    <w:basedOn w:val="Normal"/>
    <w:rsid w:val="00CE10E8"/>
    <w:pPr>
      <w:widowControl/>
      <w:spacing w:before="100" w:beforeAutospacing="1" w:after="100" w:afterAutospacing="1"/>
    </w:pPr>
    <w:rPr>
      <w:rFonts w:eastAsiaTheme="minorEastAsia" w:cs="Times New Roman"/>
      <w:lang w:bidi="ar-SA"/>
    </w:rPr>
  </w:style>
  <w:style w:type="paragraph" w:customStyle="1" w:styleId="reflist-lower-roman1">
    <w:name w:val="reflist-lower-roman1"/>
    <w:basedOn w:val="Normal"/>
    <w:rsid w:val="00CE10E8"/>
    <w:pPr>
      <w:widowControl/>
      <w:spacing w:before="100" w:beforeAutospacing="1" w:after="100" w:afterAutospacing="1"/>
    </w:pPr>
    <w:rPr>
      <w:rFonts w:eastAsiaTheme="minorEastAsia" w:cs="Times New Roman"/>
      <w:lang w:bidi="ar-SA"/>
    </w:rPr>
  </w:style>
  <w:style w:type="character" w:customStyle="1" w:styleId="mw-cite-backlink">
    <w:name w:val="mw-cite-backlink"/>
    <w:basedOn w:val="DefaultParagraphFont"/>
    <w:rsid w:val="00CE10E8"/>
  </w:style>
  <w:style w:type="character" w:customStyle="1" w:styleId="reference-text">
    <w:name w:val="reference-text"/>
    <w:basedOn w:val="DefaultParagraphFont"/>
    <w:rsid w:val="00CE10E8"/>
  </w:style>
  <w:style w:type="character" w:customStyle="1" w:styleId="nowrap3">
    <w:name w:val="nowrap3"/>
    <w:basedOn w:val="DefaultParagraphFont"/>
    <w:rsid w:val="00CE10E8"/>
  </w:style>
  <w:style w:type="paragraph" w:customStyle="1" w:styleId="portalbox">
    <w:name w:val="portalbox"/>
    <w:basedOn w:val="Normal"/>
    <w:rsid w:val="00CE10E8"/>
    <w:pPr>
      <w:widowControl/>
      <w:spacing w:before="100" w:beforeAutospacing="1" w:after="100" w:afterAutospacing="1"/>
    </w:pPr>
    <w:rPr>
      <w:rFonts w:eastAsiaTheme="minorEastAsia" w:cs="Times New Roman"/>
      <w:lang w:bidi="ar-SA"/>
    </w:rPr>
  </w:style>
  <w:style w:type="paragraph" w:customStyle="1" w:styleId="portalborder">
    <w:name w:val="portalborder"/>
    <w:basedOn w:val="Normal"/>
    <w:rsid w:val="00CE10E8"/>
    <w:pPr>
      <w:widowControl/>
      <w:spacing w:before="100" w:beforeAutospacing="1" w:after="100" w:afterAutospacing="1"/>
    </w:pPr>
    <w:rPr>
      <w:rFonts w:eastAsiaTheme="minorEastAsia" w:cs="Times New Roman"/>
      <w:lang w:bidi="ar-SA"/>
    </w:rPr>
  </w:style>
  <w:style w:type="paragraph" w:customStyle="1" w:styleId="portalboxul">
    <w:name w:val="portalbox&gt;ul"/>
    <w:basedOn w:val="Normal"/>
    <w:rsid w:val="00CE10E8"/>
    <w:pPr>
      <w:widowControl/>
      <w:spacing w:before="100" w:beforeAutospacing="1" w:after="100" w:afterAutospacing="1"/>
    </w:pPr>
    <w:rPr>
      <w:rFonts w:eastAsiaTheme="minorEastAsia" w:cs="Times New Roman"/>
      <w:lang w:bidi="ar-SA"/>
    </w:rPr>
  </w:style>
  <w:style w:type="paragraph" w:customStyle="1" w:styleId="portalborderul">
    <w:name w:val="portalborder&gt;ul"/>
    <w:basedOn w:val="Normal"/>
    <w:rsid w:val="00CE10E8"/>
    <w:pPr>
      <w:widowControl/>
      <w:spacing w:before="100" w:beforeAutospacing="1" w:after="100" w:afterAutospacing="1"/>
    </w:pPr>
    <w:rPr>
      <w:rFonts w:eastAsiaTheme="minorEastAsia" w:cs="Times New Roman"/>
      <w:lang w:bidi="ar-SA"/>
    </w:rPr>
  </w:style>
  <w:style w:type="paragraph" w:customStyle="1" w:styleId="mw-collapsible-toggle6">
    <w:name w:val="mw-collapsible-toggle6"/>
    <w:basedOn w:val="Normal"/>
    <w:rsid w:val="00CE10E8"/>
    <w:pPr>
      <w:widowControl/>
      <w:spacing w:before="100" w:beforeAutospacing="1" w:after="100" w:afterAutospacing="1"/>
    </w:pPr>
    <w:rPr>
      <w:rFonts w:eastAsiaTheme="minorEastAsia" w:cs="Times New Roman"/>
      <w:lang w:bidi="ar-SA"/>
    </w:rPr>
  </w:style>
  <w:style w:type="paragraph" w:customStyle="1" w:styleId="mw-warning-with-logexcerpt6">
    <w:name w:val="mw-warning-with-logexcerpt6"/>
    <w:basedOn w:val="Normal"/>
    <w:rsid w:val="00CE10E8"/>
    <w:pPr>
      <w:widowControl/>
      <w:shd w:val="clear" w:color="auto" w:fill="FEF6E7"/>
      <w:spacing w:before="100" w:beforeAutospacing="1" w:after="100" w:afterAutospacing="1"/>
    </w:pPr>
    <w:rPr>
      <w:rFonts w:eastAsiaTheme="minorEastAsia" w:cs="Times New Roman"/>
      <w:lang w:bidi="ar-SA"/>
    </w:rPr>
  </w:style>
  <w:style w:type="paragraph" w:customStyle="1" w:styleId="editnotice-redlink6">
    <w:name w:val="editnotice-redlink6"/>
    <w:basedOn w:val="Normal"/>
    <w:rsid w:val="00CE10E8"/>
    <w:pPr>
      <w:widowControl/>
      <w:spacing w:before="100" w:beforeAutospacing="1" w:after="100" w:afterAutospacing="1"/>
    </w:pPr>
    <w:rPr>
      <w:rFonts w:eastAsiaTheme="minorEastAsia" w:cs="Times New Roman"/>
      <w:vanish/>
      <w:lang w:bidi="ar-SA"/>
    </w:rPr>
  </w:style>
  <w:style w:type="paragraph" w:customStyle="1" w:styleId="mbox-image6">
    <w:name w:val="mbox-image6"/>
    <w:basedOn w:val="Normal"/>
    <w:rsid w:val="00CE10E8"/>
    <w:pPr>
      <w:widowControl/>
      <w:spacing w:before="100" w:beforeAutospacing="1" w:after="100" w:afterAutospacing="1"/>
    </w:pPr>
    <w:rPr>
      <w:rFonts w:eastAsiaTheme="minorEastAsia" w:cs="Times New Roman"/>
      <w:vanish/>
      <w:lang w:bidi="ar-SA"/>
    </w:rPr>
  </w:style>
  <w:style w:type="paragraph" w:customStyle="1" w:styleId="mbox-imageright6">
    <w:name w:val="mbox-imageright6"/>
    <w:basedOn w:val="Normal"/>
    <w:rsid w:val="00CE10E8"/>
    <w:pPr>
      <w:widowControl/>
      <w:spacing w:before="100" w:beforeAutospacing="1" w:after="100" w:afterAutospacing="1"/>
    </w:pPr>
    <w:rPr>
      <w:rFonts w:eastAsiaTheme="minorEastAsia" w:cs="Times New Roman"/>
      <w:vanish/>
      <w:lang w:bidi="ar-SA"/>
    </w:rPr>
  </w:style>
  <w:style w:type="paragraph" w:customStyle="1" w:styleId="mw-empty-li6">
    <w:name w:val="mw-empty-li6"/>
    <w:basedOn w:val="Normal"/>
    <w:rsid w:val="00CE10E8"/>
    <w:pPr>
      <w:widowControl/>
      <w:spacing w:before="100" w:beforeAutospacing="1" w:after="100" w:afterAutospacing="1"/>
    </w:pPr>
    <w:rPr>
      <w:rFonts w:eastAsiaTheme="minorEastAsia" w:cs="Times New Roman"/>
      <w:vanish/>
      <w:lang w:bidi="ar-SA"/>
    </w:rPr>
  </w:style>
  <w:style w:type="paragraph" w:customStyle="1" w:styleId="infobox-above9">
    <w:name w:val="infobox-above9"/>
    <w:basedOn w:val="Normal"/>
    <w:rsid w:val="00CE10E8"/>
    <w:pPr>
      <w:widowControl/>
      <w:spacing w:before="100" w:beforeAutospacing="1" w:after="100" w:afterAutospacing="1"/>
      <w:jc w:val="center"/>
      <w:textAlignment w:val="top"/>
    </w:pPr>
    <w:rPr>
      <w:rFonts w:eastAsiaTheme="minorEastAsia" w:cs="Times New Roman"/>
      <w:b/>
      <w:bCs/>
      <w:sz w:val="30"/>
      <w:szCs w:val="30"/>
      <w:lang w:bidi="ar-SA"/>
    </w:rPr>
  </w:style>
  <w:style w:type="paragraph" w:customStyle="1" w:styleId="infobox-title9">
    <w:name w:val="infobox-title9"/>
    <w:basedOn w:val="Normal"/>
    <w:rsid w:val="00CE10E8"/>
    <w:pPr>
      <w:widowControl/>
      <w:spacing w:before="100" w:beforeAutospacing="1" w:after="100" w:afterAutospacing="1"/>
      <w:jc w:val="center"/>
    </w:pPr>
    <w:rPr>
      <w:rFonts w:eastAsiaTheme="minorEastAsia" w:cs="Times New Roman"/>
      <w:b/>
      <w:bCs/>
      <w:sz w:val="30"/>
      <w:szCs w:val="30"/>
      <w:lang w:bidi="ar-SA"/>
    </w:rPr>
  </w:style>
  <w:style w:type="paragraph" w:customStyle="1" w:styleId="infobox-header9">
    <w:name w:val="infobox-header9"/>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subheader9">
    <w:name w:val="infobox-subheader9"/>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image9">
    <w:name w:val="infobox-image9"/>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full-data9">
    <w:name w:val="infobox-full-data9"/>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below9">
    <w:name w:val="infobox-below9"/>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navbar6">
    <w:name w:val="infobox-navbar6"/>
    <w:basedOn w:val="Normal"/>
    <w:rsid w:val="00CE10E8"/>
    <w:pPr>
      <w:widowControl/>
      <w:spacing w:before="100" w:beforeAutospacing="1" w:after="100" w:afterAutospacing="1"/>
      <w:jc w:val="right"/>
      <w:textAlignment w:val="top"/>
    </w:pPr>
    <w:rPr>
      <w:rFonts w:eastAsiaTheme="minorEastAsia" w:cs="Times New Roman"/>
      <w:lang w:bidi="ar-SA"/>
    </w:rPr>
  </w:style>
  <w:style w:type="character" w:customStyle="1" w:styleId="texhtml6">
    <w:name w:val="texhtml6"/>
    <w:basedOn w:val="DefaultParagraphFont"/>
    <w:rsid w:val="00CE10E8"/>
    <w:rPr>
      <w:rFonts w:ascii="Times New Roman" w:hAnsi="Times New Roman" w:cs="Times New Roman" w:hint="default"/>
      <w:sz w:val="24"/>
      <w:szCs w:val="24"/>
    </w:rPr>
  </w:style>
  <w:style w:type="paragraph" w:customStyle="1" w:styleId="mw-indicators6">
    <w:name w:val="mw-indicators6"/>
    <w:basedOn w:val="Normal"/>
    <w:rsid w:val="00CE10E8"/>
    <w:pPr>
      <w:widowControl/>
      <w:spacing w:before="100" w:beforeAutospacing="1" w:after="100" w:afterAutospacing="1"/>
    </w:pPr>
    <w:rPr>
      <w:rFonts w:eastAsiaTheme="minorEastAsia" w:cs="Times New Roman"/>
      <w:lang w:bidi="ar-SA"/>
    </w:rPr>
  </w:style>
  <w:style w:type="paragraph" w:customStyle="1" w:styleId="hatnote5">
    <w:name w:val="hatnote5"/>
    <w:basedOn w:val="Normal"/>
    <w:rsid w:val="00CE10E8"/>
    <w:pPr>
      <w:widowControl/>
      <w:spacing w:before="100" w:beforeAutospacing="1" w:after="100" w:afterAutospacing="1"/>
    </w:pPr>
    <w:rPr>
      <w:rFonts w:eastAsiaTheme="minorEastAsia" w:cs="Times New Roman"/>
      <w:i/>
      <w:iCs/>
      <w:lang w:bidi="ar-SA"/>
    </w:rPr>
  </w:style>
  <w:style w:type="paragraph" w:customStyle="1" w:styleId="infobox-subbox4">
    <w:name w:val="infobox-subbox4"/>
    <w:basedOn w:val="Normal"/>
    <w:rsid w:val="00CE10E8"/>
    <w:pPr>
      <w:widowControl/>
      <w:ind w:left="-45" w:right="-45"/>
    </w:pPr>
    <w:rPr>
      <w:rFonts w:eastAsiaTheme="minorEastAsia" w:cs="Times New Roman"/>
      <w:lang w:bidi="ar-SA"/>
    </w:rPr>
  </w:style>
  <w:style w:type="paragraph" w:customStyle="1" w:styleId="infobox-3cols-child4">
    <w:name w:val="infobox-3cols-child4"/>
    <w:basedOn w:val="Normal"/>
    <w:rsid w:val="00CE10E8"/>
    <w:pPr>
      <w:widowControl/>
      <w:spacing w:before="100" w:beforeAutospacing="1" w:after="100" w:afterAutospacing="1"/>
    </w:pPr>
    <w:rPr>
      <w:rFonts w:eastAsiaTheme="minorEastAsia" w:cs="Times New Roman"/>
      <w:lang w:bidi="ar-SA"/>
    </w:rPr>
  </w:style>
  <w:style w:type="paragraph" w:customStyle="1" w:styleId="navbar4">
    <w:name w:val="navbar4"/>
    <w:basedOn w:val="Normal"/>
    <w:rsid w:val="00CE10E8"/>
    <w:pPr>
      <w:widowControl/>
      <w:spacing w:before="100" w:beforeAutospacing="1" w:after="100" w:afterAutospacing="1"/>
    </w:pPr>
    <w:rPr>
      <w:rFonts w:eastAsiaTheme="minorEastAsia" w:cs="Times New Roman"/>
      <w:lang w:bidi="ar-SA"/>
    </w:rPr>
  </w:style>
  <w:style w:type="paragraph" w:customStyle="1" w:styleId="infobox-header10">
    <w:name w:val="infobox-header10"/>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subheader10">
    <w:name w:val="infobox-subheader10"/>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above10">
    <w:name w:val="infobox-above10"/>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title10">
    <w:name w:val="infobox-title10"/>
    <w:basedOn w:val="Normal"/>
    <w:rsid w:val="00CE10E8"/>
    <w:pPr>
      <w:widowControl/>
      <w:spacing w:before="100" w:beforeAutospacing="1" w:after="100" w:afterAutospacing="1"/>
      <w:jc w:val="center"/>
    </w:pPr>
    <w:rPr>
      <w:rFonts w:eastAsiaTheme="minorEastAsia" w:cs="Times New Roman"/>
      <w:lang w:bidi="ar-SA"/>
    </w:rPr>
  </w:style>
  <w:style w:type="paragraph" w:customStyle="1" w:styleId="infobox-image10">
    <w:name w:val="infobox-image10"/>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full-data10">
    <w:name w:val="infobox-full-data10"/>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below10">
    <w:name w:val="infobox-below10"/>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trow3">
    <w:name w:val="trow3"/>
    <w:basedOn w:val="Normal"/>
    <w:rsid w:val="00CE10E8"/>
    <w:pPr>
      <w:widowControl/>
      <w:spacing w:before="100" w:beforeAutospacing="1" w:after="100" w:afterAutospacing="1"/>
    </w:pPr>
    <w:rPr>
      <w:rFonts w:eastAsiaTheme="minorEastAsia" w:cs="Times New Roman"/>
      <w:lang w:bidi="ar-SA"/>
    </w:rPr>
  </w:style>
  <w:style w:type="paragraph" w:customStyle="1" w:styleId="tsingle3">
    <w:name w:val="tsingle3"/>
    <w:basedOn w:val="Normal"/>
    <w:rsid w:val="00CE10E8"/>
    <w:pPr>
      <w:widowControl/>
      <w:spacing w:before="15" w:after="15"/>
      <w:ind w:left="15" w:right="15"/>
    </w:pPr>
    <w:rPr>
      <w:rFonts w:eastAsiaTheme="minorEastAsia" w:cs="Times New Roman"/>
      <w:lang w:bidi="ar-SA"/>
    </w:rPr>
  </w:style>
  <w:style w:type="paragraph" w:customStyle="1" w:styleId="theader3">
    <w:name w:val="theader3"/>
    <w:basedOn w:val="Normal"/>
    <w:rsid w:val="00CE10E8"/>
    <w:pPr>
      <w:widowControl/>
      <w:spacing w:before="100" w:beforeAutospacing="1" w:after="100" w:afterAutospacing="1"/>
      <w:jc w:val="center"/>
    </w:pPr>
    <w:rPr>
      <w:rFonts w:eastAsiaTheme="minorEastAsia" w:cs="Times New Roman"/>
      <w:b/>
      <w:bCs/>
      <w:lang w:bidi="ar-SA"/>
    </w:rPr>
  </w:style>
  <w:style w:type="paragraph" w:customStyle="1" w:styleId="thumbcaption3">
    <w:name w:val="thumbcaption3"/>
    <w:basedOn w:val="Normal"/>
    <w:rsid w:val="00CE10E8"/>
    <w:pPr>
      <w:widowControl/>
      <w:spacing w:before="100" w:beforeAutospacing="1" w:after="100" w:afterAutospacing="1"/>
    </w:pPr>
    <w:rPr>
      <w:rFonts w:eastAsiaTheme="minorEastAsia" w:cs="Times New Roman"/>
      <w:lang w:bidi="ar-SA"/>
    </w:rPr>
  </w:style>
  <w:style w:type="paragraph" w:customStyle="1" w:styleId="text-align-left3">
    <w:name w:val="text-align-left3"/>
    <w:basedOn w:val="Normal"/>
    <w:rsid w:val="00CE10E8"/>
    <w:pPr>
      <w:widowControl/>
      <w:spacing w:before="100" w:beforeAutospacing="1" w:after="100" w:afterAutospacing="1"/>
    </w:pPr>
    <w:rPr>
      <w:rFonts w:eastAsiaTheme="minorEastAsia" w:cs="Times New Roman"/>
      <w:lang w:bidi="ar-SA"/>
    </w:rPr>
  </w:style>
  <w:style w:type="paragraph" w:customStyle="1" w:styleId="text-align-right3">
    <w:name w:val="text-align-right3"/>
    <w:basedOn w:val="Normal"/>
    <w:rsid w:val="00CE10E8"/>
    <w:pPr>
      <w:widowControl/>
      <w:spacing w:before="100" w:beforeAutospacing="1" w:after="100" w:afterAutospacing="1"/>
      <w:jc w:val="right"/>
    </w:pPr>
    <w:rPr>
      <w:rFonts w:eastAsiaTheme="minorEastAsia" w:cs="Times New Roman"/>
      <w:lang w:bidi="ar-SA"/>
    </w:rPr>
  </w:style>
  <w:style w:type="paragraph" w:customStyle="1" w:styleId="text-align-center3">
    <w:name w:val="text-align-center3"/>
    <w:basedOn w:val="Normal"/>
    <w:rsid w:val="00CE10E8"/>
    <w:pPr>
      <w:widowControl/>
      <w:spacing w:before="100" w:beforeAutospacing="1" w:after="100" w:afterAutospacing="1"/>
      <w:jc w:val="center"/>
    </w:pPr>
    <w:rPr>
      <w:rFonts w:eastAsiaTheme="minorEastAsia" w:cs="Times New Roman"/>
      <w:lang w:bidi="ar-SA"/>
    </w:rPr>
  </w:style>
  <w:style w:type="paragraph" w:customStyle="1" w:styleId="reflist2">
    <w:name w:val="reflist2"/>
    <w:basedOn w:val="Normal"/>
    <w:rsid w:val="00CE10E8"/>
    <w:pPr>
      <w:widowControl/>
      <w:spacing w:before="100" w:beforeAutospacing="1" w:after="120"/>
    </w:pPr>
    <w:rPr>
      <w:rFonts w:eastAsiaTheme="minorEastAsia" w:cs="Times New Roman"/>
      <w:sz w:val="22"/>
      <w:szCs w:val="22"/>
      <w:lang w:bidi="ar-SA"/>
    </w:rPr>
  </w:style>
  <w:style w:type="paragraph" w:customStyle="1" w:styleId="references2">
    <w:name w:val="references2"/>
    <w:basedOn w:val="Normal"/>
    <w:rsid w:val="00CE10E8"/>
    <w:pPr>
      <w:widowControl/>
      <w:spacing w:before="100" w:beforeAutospacing="1"/>
    </w:pPr>
    <w:rPr>
      <w:rFonts w:eastAsiaTheme="minorEastAsia" w:cs="Times New Roman"/>
      <w:lang w:bidi="ar-SA"/>
    </w:rPr>
  </w:style>
  <w:style w:type="paragraph" w:customStyle="1" w:styleId="reflist-columns2">
    <w:name w:val="reflist-columns2"/>
    <w:basedOn w:val="Normal"/>
    <w:rsid w:val="00CE10E8"/>
    <w:pPr>
      <w:widowControl/>
      <w:spacing w:before="72" w:after="100" w:afterAutospacing="1"/>
    </w:pPr>
    <w:rPr>
      <w:rFonts w:eastAsiaTheme="minorEastAsia" w:cs="Times New Roman"/>
      <w:lang w:bidi="ar-SA"/>
    </w:rPr>
  </w:style>
  <w:style w:type="paragraph" w:customStyle="1" w:styleId="reflist-upper-alpha2">
    <w:name w:val="reflist-upper-alpha2"/>
    <w:basedOn w:val="Normal"/>
    <w:rsid w:val="00CE10E8"/>
    <w:pPr>
      <w:widowControl/>
      <w:spacing w:before="100" w:beforeAutospacing="1" w:after="100" w:afterAutospacing="1"/>
    </w:pPr>
    <w:rPr>
      <w:rFonts w:eastAsiaTheme="minorEastAsia" w:cs="Times New Roman"/>
      <w:lang w:bidi="ar-SA"/>
    </w:rPr>
  </w:style>
  <w:style w:type="paragraph" w:customStyle="1" w:styleId="reflist-upper-roman2">
    <w:name w:val="reflist-upper-roman2"/>
    <w:basedOn w:val="Normal"/>
    <w:rsid w:val="00CE10E8"/>
    <w:pPr>
      <w:widowControl/>
      <w:spacing w:before="100" w:beforeAutospacing="1" w:after="100" w:afterAutospacing="1"/>
    </w:pPr>
    <w:rPr>
      <w:rFonts w:eastAsiaTheme="minorEastAsia" w:cs="Times New Roman"/>
      <w:lang w:bidi="ar-SA"/>
    </w:rPr>
  </w:style>
  <w:style w:type="paragraph" w:customStyle="1" w:styleId="reflist-lower-alpha2">
    <w:name w:val="reflist-lower-alpha2"/>
    <w:basedOn w:val="Normal"/>
    <w:rsid w:val="00CE10E8"/>
    <w:pPr>
      <w:widowControl/>
      <w:spacing w:before="100" w:beforeAutospacing="1" w:after="100" w:afterAutospacing="1"/>
    </w:pPr>
    <w:rPr>
      <w:rFonts w:eastAsiaTheme="minorEastAsia" w:cs="Times New Roman"/>
      <w:lang w:bidi="ar-SA"/>
    </w:rPr>
  </w:style>
  <w:style w:type="paragraph" w:customStyle="1" w:styleId="reflist-lower-roman2">
    <w:name w:val="reflist-lower-roman2"/>
    <w:basedOn w:val="Normal"/>
    <w:rsid w:val="00CE10E8"/>
    <w:pPr>
      <w:widowControl/>
      <w:spacing w:before="100" w:beforeAutospacing="1" w:after="100" w:afterAutospacing="1"/>
    </w:pPr>
    <w:rPr>
      <w:rFonts w:eastAsiaTheme="minorEastAsia" w:cs="Times New Roman"/>
      <w:lang w:bidi="ar-SA"/>
    </w:rPr>
  </w:style>
  <w:style w:type="paragraph" w:customStyle="1" w:styleId="portalbox1">
    <w:name w:val="portalbox1"/>
    <w:basedOn w:val="Normal"/>
    <w:rsid w:val="00CE10E8"/>
    <w:pPr>
      <w:widowControl/>
      <w:spacing w:before="100" w:beforeAutospacing="1" w:after="100" w:afterAutospacing="1"/>
    </w:pPr>
    <w:rPr>
      <w:rFonts w:eastAsiaTheme="minorEastAsia" w:cs="Times New Roman"/>
      <w:lang w:bidi="ar-SA"/>
    </w:rPr>
  </w:style>
  <w:style w:type="paragraph" w:customStyle="1" w:styleId="portalborder1">
    <w:name w:val="portalborder1"/>
    <w:basedOn w:val="Normal"/>
    <w:rsid w:val="00CE10E8"/>
    <w:pPr>
      <w:widowControl/>
      <w:pBdr>
        <w:top w:val="single" w:sz="6" w:space="0" w:color="AAAAAA"/>
        <w:left w:val="single" w:sz="6" w:space="0" w:color="AAAAAA"/>
        <w:bottom w:val="single" w:sz="6" w:space="0" w:color="AAAAAA"/>
        <w:right w:val="single" w:sz="6" w:space="0" w:color="AAAAAA"/>
      </w:pBdr>
      <w:spacing w:before="100" w:beforeAutospacing="1" w:after="100" w:afterAutospacing="1"/>
    </w:pPr>
    <w:rPr>
      <w:rFonts w:eastAsiaTheme="minorEastAsia" w:cs="Times New Roman"/>
      <w:lang w:bidi="ar-SA"/>
    </w:rPr>
  </w:style>
  <w:style w:type="paragraph" w:customStyle="1" w:styleId="portalboxul1">
    <w:name w:val="portalbox&gt;ul1"/>
    <w:basedOn w:val="Normal"/>
    <w:rsid w:val="00CE10E8"/>
    <w:pPr>
      <w:widowControl/>
      <w:spacing w:before="100" w:beforeAutospacing="1" w:after="100" w:afterAutospacing="1" w:line="264" w:lineRule="auto"/>
    </w:pPr>
    <w:rPr>
      <w:rFonts w:eastAsiaTheme="minorEastAsia" w:cs="Times New Roman"/>
      <w:b/>
      <w:bCs/>
      <w:i/>
      <w:iCs/>
      <w:sz w:val="20"/>
      <w:szCs w:val="20"/>
      <w:lang w:bidi="ar-SA"/>
    </w:rPr>
  </w:style>
  <w:style w:type="paragraph" w:customStyle="1" w:styleId="portalborderul1">
    <w:name w:val="portalborder&gt;ul1"/>
    <w:basedOn w:val="Normal"/>
    <w:rsid w:val="00CE10E8"/>
    <w:pPr>
      <w:widowControl/>
      <w:shd w:val="clear" w:color="auto" w:fill="F9F9F9"/>
      <w:spacing w:before="100" w:beforeAutospacing="1" w:after="100" w:afterAutospacing="1"/>
    </w:pPr>
    <w:rPr>
      <w:rFonts w:eastAsiaTheme="minorEastAsia" w:cs="Times New Roman"/>
      <w:lang w:bidi="ar-SA"/>
    </w:rPr>
  </w:style>
  <w:style w:type="paragraph" w:customStyle="1" w:styleId="div-col">
    <w:name w:val="div-col"/>
    <w:basedOn w:val="Normal"/>
    <w:rsid w:val="00CE10E8"/>
    <w:pPr>
      <w:widowControl/>
      <w:spacing w:before="100" w:beforeAutospacing="1" w:after="100" w:afterAutospacing="1"/>
    </w:pPr>
    <w:rPr>
      <w:rFonts w:eastAsiaTheme="minorEastAsia" w:cs="Times New Roman"/>
      <w:lang w:bidi="ar-SA"/>
    </w:rPr>
  </w:style>
  <w:style w:type="paragraph" w:customStyle="1" w:styleId="div-col-small">
    <w:name w:val="div-col-small"/>
    <w:basedOn w:val="Normal"/>
    <w:rsid w:val="00CE10E8"/>
    <w:pPr>
      <w:widowControl/>
      <w:spacing w:before="100" w:beforeAutospacing="1" w:after="100" w:afterAutospacing="1"/>
    </w:pPr>
    <w:rPr>
      <w:rFonts w:eastAsiaTheme="minorEastAsia" w:cs="Times New Roman"/>
      <w:lang w:bidi="ar-SA"/>
    </w:rPr>
  </w:style>
  <w:style w:type="paragraph" w:customStyle="1" w:styleId="mw-collapsible-toggle7">
    <w:name w:val="mw-collapsible-toggle7"/>
    <w:basedOn w:val="Normal"/>
    <w:rsid w:val="00CE10E8"/>
    <w:pPr>
      <w:widowControl/>
      <w:spacing w:before="100" w:beforeAutospacing="1" w:after="100" w:afterAutospacing="1"/>
    </w:pPr>
    <w:rPr>
      <w:rFonts w:eastAsiaTheme="minorEastAsia" w:cs="Times New Roman"/>
      <w:lang w:bidi="ar-SA"/>
    </w:rPr>
  </w:style>
  <w:style w:type="paragraph" w:customStyle="1" w:styleId="mw-warning-with-logexcerpt7">
    <w:name w:val="mw-warning-with-logexcerpt7"/>
    <w:basedOn w:val="Normal"/>
    <w:rsid w:val="00CE10E8"/>
    <w:pPr>
      <w:widowControl/>
      <w:shd w:val="clear" w:color="auto" w:fill="FEF6E7"/>
      <w:spacing w:before="100" w:beforeAutospacing="1" w:after="100" w:afterAutospacing="1"/>
    </w:pPr>
    <w:rPr>
      <w:rFonts w:eastAsiaTheme="minorEastAsia" w:cs="Times New Roman"/>
      <w:lang w:bidi="ar-SA"/>
    </w:rPr>
  </w:style>
  <w:style w:type="paragraph" w:customStyle="1" w:styleId="editnotice-redlink7">
    <w:name w:val="editnotice-redlink7"/>
    <w:basedOn w:val="Normal"/>
    <w:rsid w:val="00CE10E8"/>
    <w:pPr>
      <w:widowControl/>
      <w:spacing w:before="100" w:beforeAutospacing="1" w:after="100" w:afterAutospacing="1"/>
    </w:pPr>
    <w:rPr>
      <w:rFonts w:eastAsiaTheme="minorEastAsia" w:cs="Times New Roman"/>
      <w:vanish/>
      <w:lang w:bidi="ar-SA"/>
    </w:rPr>
  </w:style>
  <w:style w:type="paragraph" w:customStyle="1" w:styleId="mbox-image7">
    <w:name w:val="mbox-image7"/>
    <w:basedOn w:val="Normal"/>
    <w:rsid w:val="00CE10E8"/>
    <w:pPr>
      <w:widowControl/>
      <w:spacing w:before="100" w:beforeAutospacing="1" w:after="100" w:afterAutospacing="1"/>
    </w:pPr>
    <w:rPr>
      <w:rFonts w:eastAsiaTheme="minorEastAsia" w:cs="Times New Roman"/>
      <w:vanish/>
      <w:lang w:bidi="ar-SA"/>
    </w:rPr>
  </w:style>
  <w:style w:type="paragraph" w:customStyle="1" w:styleId="mbox-imageright7">
    <w:name w:val="mbox-imageright7"/>
    <w:basedOn w:val="Normal"/>
    <w:rsid w:val="00CE10E8"/>
    <w:pPr>
      <w:widowControl/>
      <w:spacing w:before="100" w:beforeAutospacing="1" w:after="100" w:afterAutospacing="1"/>
    </w:pPr>
    <w:rPr>
      <w:rFonts w:eastAsiaTheme="minorEastAsia" w:cs="Times New Roman"/>
      <w:vanish/>
      <w:lang w:bidi="ar-SA"/>
    </w:rPr>
  </w:style>
  <w:style w:type="paragraph" w:customStyle="1" w:styleId="mw-empty-li7">
    <w:name w:val="mw-empty-li7"/>
    <w:basedOn w:val="Normal"/>
    <w:rsid w:val="00CE10E8"/>
    <w:pPr>
      <w:widowControl/>
      <w:spacing w:before="100" w:beforeAutospacing="1" w:after="100" w:afterAutospacing="1"/>
    </w:pPr>
    <w:rPr>
      <w:rFonts w:eastAsiaTheme="minorEastAsia" w:cs="Times New Roman"/>
      <w:vanish/>
      <w:lang w:bidi="ar-SA"/>
    </w:rPr>
  </w:style>
  <w:style w:type="paragraph" w:customStyle="1" w:styleId="infobox-above11">
    <w:name w:val="infobox-above11"/>
    <w:basedOn w:val="Normal"/>
    <w:rsid w:val="00CE10E8"/>
    <w:pPr>
      <w:widowControl/>
      <w:spacing w:before="100" w:beforeAutospacing="1" w:after="100" w:afterAutospacing="1"/>
      <w:jc w:val="center"/>
      <w:textAlignment w:val="top"/>
    </w:pPr>
    <w:rPr>
      <w:rFonts w:eastAsiaTheme="minorEastAsia" w:cs="Times New Roman"/>
      <w:b/>
      <w:bCs/>
      <w:sz w:val="30"/>
      <w:szCs w:val="30"/>
      <w:lang w:bidi="ar-SA"/>
    </w:rPr>
  </w:style>
  <w:style w:type="paragraph" w:customStyle="1" w:styleId="infobox-title11">
    <w:name w:val="infobox-title11"/>
    <w:basedOn w:val="Normal"/>
    <w:rsid w:val="00CE10E8"/>
    <w:pPr>
      <w:widowControl/>
      <w:spacing w:before="100" w:beforeAutospacing="1" w:after="100" w:afterAutospacing="1"/>
      <w:jc w:val="center"/>
    </w:pPr>
    <w:rPr>
      <w:rFonts w:eastAsiaTheme="minorEastAsia" w:cs="Times New Roman"/>
      <w:b/>
      <w:bCs/>
      <w:sz w:val="30"/>
      <w:szCs w:val="30"/>
      <w:lang w:bidi="ar-SA"/>
    </w:rPr>
  </w:style>
  <w:style w:type="paragraph" w:customStyle="1" w:styleId="infobox-header11">
    <w:name w:val="infobox-header11"/>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subheader11">
    <w:name w:val="infobox-subheader11"/>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image11">
    <w:name w:val="infobox-image11"/>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full-data11">
    <w:name w:val="infobox-full-data11"/>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below11">
    <w:name w:val="infobox-below11"/>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navbar7">
    <w:name w:val="infobox-navbar7"/>
    <w:basedOn w:val="Normal"/>
    <w:rsid w:val="00CE10E8"/>
    <w:pPr>
      <w:widowControl/>
      <w:spacing w:before="100" w:beforeAutospacing="1" w:after="100" w:afterAutospacing="1"/>
      <w:jc w:val="right"/>
      <w:textAlignment w:val="top"/>
    </w:pPr>
    <w:rPr>
      <w:rFonts w:eastAsiaTheme="minorEastAsia" w:cs="Times New Roman"/>
      <w:lang w:bidi="ar-SA"/>
    </w:rPr>
  </w:style>
  <w:style w:type="character" w:customStyle="1" w:styleId="texhtml7">
    <w:name w:val="texhtml7"/>
    <w:basedOn w:val="DefaultParagraphFont"/>
    <w:rsid w:val="00CE10E8"/>
    <w:rPr>
      <w:rFonts w:ascii="Times New Roman" w:hAnsi="Times New Roman" w:cs="Times New Roman" w:hint="default"/>
      <w:sz w:val="24"/>
      <w:szCs w:val="24"/>
    </w:rPr>
  </w:style>
  <w:style w:type="paragraph" w:customStyle="1" w:styleId="mw-indicators7">
    <w:name w:val="mw-indicators7"/>
    <w:basedOn w:val="Normal"/>
    <w:rsid w:val="00CE10E8"/>
    <w:pPr>
      <w:widowControl/>
      <w:spacing w:before="100" w:beforeAutospacing="1" w:after="100" w:afterAutospacing="1"/>
    </w:pPr>
    <w:rPr>
      <w:rFonts w:eastAsiaTheme="minorEastAsia" w:cs="Times New Roman"/>
      <w:lang w:bidi="ar-SA"/>
    </w:rPr>
  </w:style>
  <w:style w:type="paragraph" w:customStyle="1" w:styleId="hatnote6">
    <w:name w:val="hatnote6"/>
    <w:basedOn w:val="Normal"/>
    <w:rsid w:val="00CE10E8"/>
    <w:pPr>
      <w:widowControl/>
      <w:spacing w:before="100" w:beforeAutospacing="1" w:after="100" w:afterAutospacing="1"/>
    </w:pPr>
    <w:rPr>
      <w:rFonts w:eastAsiaTheme="minorEastAsia" w:cs="Times New Roman"/>
      <w:i/>
      <w:iCs/>
      <w:lang w:bidi="ar-SA"/>
    </w:rPr>
  </w:style>
  <w:style w:type="paragraph" w:customStyle="1" w:styleId="infobox-subbox5">
    <w:name w:val="infobox-subbox5"/>
    <w:basedOn w:val="Normal"/>
    <w:rsid w:val="00CE10E8"/>
    <w:pPr>
      <w:widowControl/>
      <w:ind w:left="-45" w:right="-45"/>
    </w:pPr>
    <w:rPr>
      <w:rFonts w:eastAsiaTheme="minorEastAsia" w:cs="Times New Roman"/>
      <w:lang w:bidi="ar-SA"/>
    </w:rPr>
  </w:style>
  <w:style w:type="paragraph" w:customStyle="1" w:styleId="infobox-3cols-child5">
    <w:name w:val="infobox-3cols-child5"/>
    <w:basedOn w:val="Normal"/>
    <w:rsid w:val="00CE10E8"/>
    <w:pPr>
      <w:widowControl/>
      <w:spacing w:before="100" w:beforeAutospacing="1" w:after="100" w:afterAutospacing="1"/>
    </w:pPr>
    <w:rPr>
      <w:rFonts w:eastAsiaTheme="minorEastAsia" w:cs="Times New Roman"/>
      <w:lang w:bidi="ar-SA"/>
    </w:rPr>
  </w:style>
  <w:style w:type="paragraph" w:customStyle="1" w:styleId="navbar5">
    <w:name w:val="navbar5"/>
    <w:basedOn w:val="Normal"/>
    <w:rsid w:val="00CE10E8"/>
    <w:pPr>
      <w:widowControl/>
      <w:spacing w:before="100" w:beforeAutospacing="1" w:after="100" w:afterAutospacing="1"/>
    </w:pPr>
    <w:rPr>
      <w:rFonts w:eastAsiaTheme="minorEastAsia" w:cs="Times New Roman"/>
      <w:lang w:bidi="ar-SA"/>
    </w:rPr>
  </w:style>
  <w:style w:type="paragraph" w:customStyle="1" w:styleId="infobox-header12">
    <w:name w:val="infobox-header12"/>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subheader12">
    <w:name w:val="infobox-subheader12"/>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above12">
    <w:name w:val="infobox-above12"/>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title12">
    <w:name w:val="infobox-title12"/>
    <w:basedOn w:val="Normal"/>
    <w:rsid w:val="00CE10E8"/>
    <w:pPr>
      <w:widowControl/>
      <w:spacing w:before="100" w:beforeAutospacing="1" w:after="100" w:afterAutospacing="1"/>
      <w:jc w:val="center"/>
    </w:pPr>
    <w:rPr>
      <w:rFonts w:eastAsiaTheme="minorEastAsia" w:cs="Times New Roman"/>
      <w:lang w:bidi="ar-SA"/>
    </w:rPr>
  </w:style>
  <w:style w:type="paragraph" w:customStyle="1" w:styleId="infobox-image12">
    <w:name w:val="infobox-image12"/>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full-data12">
    <w:name w:val="infobox-full-data12"/>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below12">
    <w:name w:val="infobox-below12"/>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trow4">
    <w:name w:val="trow4"/>
    <w:basedOn w:val="Normal"/>
    <w:rsid w:val="00CE10E8"/>
    <w:pPr>
      <w:widowControl/>
      <w:spacing w:before="100" w:beforeAutospacing="1" w:after="100" w:afterAutospacing="1"/>
    </w:pPr>
    <w:rPr>
      <w:rFonts w:eastAsiaTheme="minorEastAsia" w:cs="Times New Roman"/>
      <w:lang w:bidi="ar-SA"/>
    </w:rPr>
  </w:style>
  <w:style w:type="paragraph" w:customStyle="1" w:styleId="tsingle4">
    <w:name w:val="tsingle4"/>
    <w:basedOn w:val="Normal"/>
    <w:rsid w:val="00CE10E8"/>
    <w:pPr>
      <w:widowControl/>
      <w:spacing w:before="15" w:after="15"/>
      <w:ind w:left="15" w:right="15"/>
    </w:pPr>
    <w:rPr>
      <w:rFonts w:eastAsiaTheme="minorEastAsia" w:cs="Times New Roman"/>
      <w:lang w:bidi="ar-SA"/>
    </w:rPr>
  </w:style>
  <w:style w:type="paragraph" w:customStyle="1" w:styleId="theader4">
    <w:name w:val="theader4"/>
    <w:basedOn w:val="Normal"/>
    <w:rsid w:val="00CE10E8"/>
    <w:pPr>
      <w:widowControl/>
      <w:spacing w:before="100" w:beforeAutospacing="1" w:after="100" w:afterAutospacing="1"/>
      <w:jc w:val="center"/>
    </w:pPr>
    <w:rPr>
      <w:rFonts w:eastAsiaTheme="minorEastAsia" w:cs="Times New Roman"/>
      <w:b/>
      <w:bCs/>
      <w:lang w:bidi="ar-SA"/>
    </w:rPr>
  </w:style>
  <w:style w:type="paragraph" w:customStyle="1" w:styleId="thumbcaption4">
    <w:name w:val="thumbcaption4"/>
    <w:basedOn w:val="Normal"/>
    <w:rsid w:val="00CE10E8"/>
    <w:pPr>
      <w:widowControl/>
      <w:spacing w:before="100" w:beforeAutospacing="1" w:after="100" w:afterAutospacing="1"/>
    </w:pPr>
    <w:rPr>
      <w:rFonts w:eastAsiaTheme="minorEastAsia" w:cs="Times New Roman"/>
      <w:lang w:bidi="ar-SA"/>
    </w:rPr>
  </w:style>
  <w:style w:type="paragraph" w:customStyle="1" w:styleId="text-align-left4">
    <w:name w:val="text-align-left4"/>
    <w:basedOn w:val="Normal"/>
    <w:rsid w:val="00CE10E8"/>
    <w:pPr>
      <w:widowControl/>
      <w:spacing w:before="100" w:beforeAutospacing="1" w:after="100" w:afterAutospacing="1"/>
    </w:pPr>
    <w:rPr>
      <w:rFonts w:eastAsiaTheme="minorEastAsia" w:cs="Times New Roman"/>
      <w:lang w:bidi="ar-SA"/>
    </w:rPr>
  </w:style>
  <w:style w:type="paragraph" w:customStyle="1" w:styleId="text-align-right4">
    <w:name w:val="text-align-right4"/>
    <w:basedOn w:val="Normal"/>
    <w:rsid w:val="00CE10E8"/>
    <w:pPr>
      <w:widowControl/>
      <w:spacing w:before="100" w:beforeAutospacing="1" w:after="100" w:afterAutospacing="1"/>
      <w:jc w:val="right"/>
    </w:pPr>
    <w:rPr>
      <w:rFonts w:eastAsiaTheme="minorEastAsia" w:cs="Times New Roman"/>
      <w:lang w:bidi="ar-SA"/>
    </w:rPr>
  </w:style>
  <w:style w:type="paragraph" w:customStyle="1" w:styleId="text-align-center4">
    <w:name w:val="text-align-center4"/>
    <w:basedOn w:val="Normal"/>
    <w:rsid w:val="00CE10E8"/>
    <w:pPr>
      <w:widowControl/>
      <w:spacing w:before="100" w:beforeAutospacing="1" w:after="100" w:afterAutospacing="1"/>
      <w:jc w:val="center"/>
    </w:pPr>
    <w:rPr>
      <w:rFonts w:eastAsiaTheme="minorEastAsia" w:cs="Times New Roman"/>
      <w:lang w:bidi="ar-SA"/>
    </w:rPr>
  </w:style>
  <w:style w:type="paragraph" w:customStyle="1" w:styleId="reflist3">
    <w:name w:val="reflist3"/>
    <w:basedOn w:val="Normal"/>
    <w:rsid w:val="00CE10E8"/>
    <w:pPr>
      <w:widowControl/>
      <w:spacing w:before="100" w:beforeAutospacing="1" w:after="120"/>
    </w:pPr>
    <w:rPr>
      <w:rFonts w:eastAsiaTheme="minorEastAsia" w:cs="Times New Roman"/>
      <w:sz w:val="22"/>
      <w:szCs w:val="22"/>
      <w:lang w:bidi="ar-SA"/>
    </w:rPr>
  </w:style>
  <w:style w:type="paragraph" w:customStyle="1" w:styleId="references3">
    <w:name w:val="references3"/>
    <w:basedOn w:val="Normal"/>
    <w:rsid w:val="00CE10E8"/>
    <w:pPr>
      <w:widowControl/>
      <w:spacing w:before="100" w:beforeAutospacing="1"/>
    </w:pPr>
    <w:rPr>
      <w:rFonts w:eastAsiaTheme="minorEastAsia" w:cs="Times New Roman"/>
      <w:lang w:bidi="ar-SA"/>
    </w:rPr>
  </w:style>
  <w:style w:type="paragraph" w:customStyle="1" w:styleId="reflist-columns3">
    <w:name w:val="reflist-columns3"/>
    <w:basedOn w:val="Normal"/>
    <w:rsid w:val="00CE10E8"/>
    <w:pPr>
      <w:widowControl/>
      <w:spacing w:before="72" w:after="100" w:afterAutospacing="1"/>
    </w:pPr>
    <w:rPr>
      <w:rFonts w:eastAsiaTheme="minorEastAsia" w:cs="Times New Roman"/>
      <w:lang w:bidi="ar-SA"/>
    </w:rPr>
  </w:style>
  <w:style w:type="paragraph" w:customStyle="1" w:styleId="reflist-upper-alpha3">
    <w:name w:val="reflist-upper-alpha3"/>
    <w:basedOn w:val="Normal"/>
    <w:rsid w:val="00CE10E8"/>
    <w:pPr>
      <w:widowControl/>
      <w:spacing w:before="100" w:beforeAutospacing="1" w:after="100" w:afterAutospacing="1"/>
    </w:pPr>
    <w:rPr>
      <w:rFonts w:eastAsiaTheme="minorEastAsia" w:cs="Times New Roman"/>
      <w:lang w:bidi="ar-SA"/>
    </w:rPr>
  </w:style>
  <w:style w:type="paragraph" w:customStyle="1" w:styleId="reflist-upper-roman3">
    <w:name w:val="reflist-upper-roman3"/>
    <w:basedOn w:val="Normal"/>
    <w:rsid w:val="00CE10E8"/>
    <w:pPr>
      <w:widowControl/>
      <w:spacing w:before="100" w:beforeAutospacing="1" w:after="100" w:afterAutospacing="1"/>
    </w:pPr>
    <w:rPr>
      <w:rFonts w:eastAsiaTheme="minorEastAsia" w:cs="Times New Roman"/>
      <w:lang w:bidi="ar-SA"/>
    </w:rPr>
  </w:style>
  <w:style w:type="paragraph" w:customStyle="1" w:styleId="reflist-lower-alpha3">
    <w:name w:val="reflist-lower-alpha3"/>
    <w:basedOn w:val="Normal"/>
    <w:rsid w:val="00CE10E8"/>
    <w:pPr>
      <w:widowControl/>
      <w:spacing w:before="100" w:beforeAutospacing="1" w:after="100" w:afterAutospacing="1"/>
    </w:pPr>
    <w:rPr>
      <w:rFonts w:eastAsiaTheme="minorEastAsia" w:cs="Times New Roman"/>
      <w:lang w:bidi="ar-SA"/>
    </w:rPr>
  </w:style>
  <w:style w:type="paragraph" w:customStyle="1" w:styleId="reflist-lower-roman3">
    <w:name w:val="reflist-lower-roman3"/>
    <w:basedOn w:val="Normal"/>
    <w:rsid w:val="00CE10E8"/>
    <w:pPr>
      <w:widowControl/>
      <w:spacing w:before="100" w:beforeAutospacing="1" w:after="100" w:afterAutospacing="1"/>
    </w:pPr>
    <w:rPr>
      <w:rFonts w:eastAsiaTheme="minorEastAsia" w:cs="Times New Roman"/>
      <w:lang w:bidi="ar-SA"/>
    </w:rPr>
  </w:style>
  <w:style w:type="paragraph" w:customStyle="1" w:styleId="portalbox2">
    <w:name w:val="portalbox2"/>
    <w:basedOn w:val="Normal"/>
    <w:rsid w:val="00CE10E8"/>
    <w:pPr>
      <w:widowControl/>
      <w:spacing w:before="100" w:beforeAutospacing="1" w:after="100" w:afterAutospacing="1"/>
    </w:pPr>
    <w:rPr>
      <w:rFonts w:eastAsiaTheme="minorEastAsia" w:cs="Times New Roman"/>
      <w:lang w:bidi="ar-SA"/>
    </w:rPr>
  </w:style>
  <w:style w:type="paragraph" w:customStyle="1" w:styleId="portalborder2">
    <w:name w:val="portalborder2"/>
    <w:basedOn w:val="Normal"/>
    <w:rsid w:val="00CE10E8"/>
    <w:pPr>
      <w:widowControl/>
      <w:pBdr>
        <w:top w:val="single" w:sz="6" w:space="0" w:color="AAAAAA"/>
        <w:left w:val="single" w:sz="6" w:space="0" w:color="AAAAAA"/>
        <w:bottom w:val="single" w:sz="6" w:space="0" w:color="AAAAAA"/>
        <w:right w:val="single" w:sz="6" w:space="0" w:color="AAAAAA"/>
      </w:pBdr>
      <w:spacing w:before="100" w:beforeAutospacing="1" w:after="100" w:afterAutospacing="1"/>
    </w:pPr>
    <w:rPr>
      <w:rFonts w:eastAsiaTheme="minorEastAsia" w:cs="Times New Roman"/>
      <w:lang w:bidi="ar-SA"/>
    </w:rPr>
  </w:style>
  <w:style w:type="paragraph" w:customStyle="1" w:styleId="portalboxul2">
    <w:name w:val="portalbox&gt;ul2"/>
    <w:basedOn w:val="Normal"/>
    <w:rsid w:val="00CE10E8"/>
    <w:pPr>
      <w:widowControl/>
      <w:spacing w:before="100" w:beforeAutospacing="1" w:after="100" w:afterAutospacing="1" w:line="264" w:lineRule="auto"/>
    </w:pPr>
    <w:rPr>
      <w:rFonts w:eastAsiaTheme="minorEastAsia" w:cs="Times New Roman"/>
      <w:b/>
      <w:bCs/>
      <w:i/>
      <w:iCs/>
      <w:sz w:val="20"/>
      <w:szCs w:val="20"/>
      <w:lang w:bidi="ar-SA"/>
    </w:rPr>
  </w:style>
  <w:style w:type="paragraph" w:customStyle="1" w:styleId="portalborderul2">
    <w:name w:val="portalborder&gt;ul2"/>
    <w:basedOn w:val="Normal"/>
    <w:rsid w:val="00CE10E8"/>
    <w:pPr>
      <w:widowControl/>
      <w:shd w:val="clear" w:color="auto" w:fill="F9F9F9"/>
      <w:spacing w:before="100" w:beforeAutospacing="1" w:after="100" w:afterAutospacing="1"/>
    </w:pPr>
    <w:rPr>
      <w:rFonts w:eastAsiaTheme="minorEastAsia" w:cs="Times New Roman"/>
      <w:lang w:bidi="ar-SA"/>
    </w:rPr>
  </w:style>
  <w:style w:type="paragraph" w:customStyle="1" w:styleId="div-col1">
    <w:name w:val="div-col1"/>
    <w:basedOn w:val="Normal"/>
    <w:rsid w:val="00CE10E8"/>
    <w:pPr>
      <w:widowControl/>
      <w:spacing w:before="72" w:after="100" w:afterAutospacing="1"/>
    </w:pPr>
    <w:rPr>
      <w:rFonts w:eastAsiaTheme="minorEastAsia" w:cs="Times New Roman"/>
      <w:lang w:bidi="ar-SA"/>
    </w:rPr>
  </w:style>
  <w:style w:type="paragraph" w:customStyle="1" w:styleId="div-col-small1">
    <w:name w:val="div-col-small1"/>
    <w:basedOn w:val="Normal"/>
    <w:rsid w:val="00CE10E8"/>
    <w:pPr>
      <w:widowControl/>
      <w:spacing w:before="100" w:beforeAutospacing="1" w:after="100" w:afterAutospacing="1"/>
    </w:pPr>
    <w:rPr>
      <w:rFonts w:eastAsiaTheme="minorEastAsia" w:cs="Times New Roman"/>
      <w:sz w:val="22"/>
      <w:szCs w:val="22"/>
      <w:lang w:bidi="ar-SA"/>
    </w:rPr>
  </w:style>
  <w:style w:type="paragraph" w:customStyle="1" w:styleId="cs1-code">
    <w:name w:val="cs1-code"/>
    <w:basedOn w:val="Normal"/>
    <w:rsid w:val="00CE10E8"/>
    <w:pPr>
      <w:widowControl/>
      <w:spacing w:before="100" w:beforeAutospacing="1" w:after="100" w:afterAutospacing="1"/>
    </w:pPr>
    <w:rPr>
      <w:rFonts w:eastAsiaTheme="minorEastAsia" w:cs="Times New Roman"/>
      <w:lang w:bidi="ar-SA"/>
    </w:rPr>
  </w:style>
  <w:style w:type="paragraph" w:customStyle="1" w:styleId="cs1-hidden-error">
    <w:name w:val="cs1-hidden-error"/>
    <w:basedOn w:val="Normal"/>
    <w:rsid w:val="00CE10E8"/>
    <w:pPr>
      <w:widowControl/>
      <w:spacing w:before="100" w:beforeAutospacing="1" w:after="100" w:afterAutospacing="1"/>
    </w:pPr>
    <w:rPr>
      <w:rFonts w:eastAsiaTheme="minorEastAsia" w:cs="Times New Roman"/>
      <w:lang w:bidi="ar-SA"/>
    </w:rPr>
  </w:style>
  <w:style w:type="paragraph" w:customStyle="1" w:styleId="cs1-visible-error">
    <w:name w:val="cs1-visible-error"/>
    <w:basedOn w:val="Normal"/>
    <w:rsid w:val="00CE10E8"/>
    <w:pPr>
      <w:widowControl/>
      <w:spacing w:before="100" w:beforeAutospacing="1" w:after="100" w:afterAutospacing="1"/>
    </w:pPr>
    <w:rPr>
      <w:rFonts w:eastAsiaTheme="minorEastAsia" w:cs="Times New Roman"/>
      <w:lang w:bidi="ar-SA"/>
    </w:rPr>
  </w:style>
  <w:style w:type="paragraph" w:customStyle="1" w:styleId="cs1-maint">
    <w:name w:val="cs1-maint"/>
    <w:basedOn w:val="Normal"/>
    <w:rsid w:val="00CE10E8"/>
    <w:pPr>
      <w:widowControl/>
      <w:spacing w:before="100" w:beforeAutospacing="1" w:after="100" w:afterAutospacing="1"/>
    </w:pPr>
    <w:rPr>
      <w:rFonts w:eastAsiaTheme="minorEastAsia" w:cs="Times New Roman"/>
      <w:lang w:bidi="ar-SA"/>
    </w:rPr>
  </w:style>
  <w:style w:type="paragraph" w:customStyle="1" w:styleId="cs1-format">
    <w:name w:val="cs1-format"/>
    <w:basedOn w:val="Normal"/>
    <w:rsid w:val="00CE10E8"/>
    <w:pPr>
      <w:widowControl/>
      <w:spacing w:before="100" w:beforeAutospacing="1" w:after="100" w:afterAutospacing="1"/>
    </w:pPr>
    <w:rPr>
      <w:rFonts w:eastAsiaTheme="minorEastAsia" w:cs="Times New Roman"/>
      <w:lang w:bidi="ar-SA"/>
    </w:rPr>
  </w:style>
  <w:style w:type="paragraph" w:customStyle="1" w:styleId="cs1-kern-left">
    <w:name w:val="cs1-kern-left"/>
    <w:basedOn w:val="Normal"/>
    <w:rsid w:val="00CE10E8"/>
    <w:pPr>
      <w:widowControl/>
      <w:spacing w:before="100" w:beforeAutospacing="1" w:after="100" w:afterAutospacing="1"/>
    </w:pPr>
    <w:rPr>
      <w:rFonts w:eastAsiaTheme="minorEastAsia" w:cs="Times New Roman"/>
      <w:lang w:bidi="ar-SA"/>
    </w:rPr>
  </w:style>
  <w:style w:type="paragraph" w:customStyle="1" w:styleId="cs1-kern-right">
    <w:name w:val="cs1-kern-right"/>
    <w:basedOn w:val="Normal"/>
    <w:rsid w:val="00CE10E8"/>
    <w:pPr>
      <w:widowControl/>
      <w:spacing w:before="100" w:beforeAutospacing="1" w:after="100" w:afterAutospacing="1"/>
    </w:pPr>
    <w:rPr>
      <w:rFonts w:eastAsiaTheme="minorEastAsia" w:cs="Times New Roman"/>
      <w:lang w:bidi="ar-SA"/>
    </w:rPr>
  </w:style>
  <w:style w:type="paragraph" w:customStyle="1" w:styleId="mw-collapsible-toggle8">
    <w:name w:val="mw-collapsible-toggle8"/>
    <w:basedOn w:val="Normal"/>
    <w:rsid w:val="00CE10E8"/>
    <w:pPr>
      <w:widowControl/>
      <w:spacing w:before="100" w:beforeAutospacing="1" w:after="100" w:afterAutospacing="1"/>
    </w:pPr>
    <w:rPr>
      <w:rFonts w:eastAsiaTheme="minorEastAsia" w:cs="Times New Roman"/>
      <w:lang w:bidi="ar-SA"/>
    </w:rPr>
  </w:style>
  <w:style w:type="paragraph" w:customStyle="1" w:styleId="mw-warning-with-logexcerpt8">
    <w:name w:val="mw-warning-with-logexcerpt8"/>
    <w:basedOn w:val="Normal"/>
    <w:rsid w:val="00CE10E8"/>
    <w:pPr>
      <w:widowControl/>
      <w:shd w:val="clear" w:color="auto" w:fill="FEF6E7"/>
      <w:spacing w:before="100" w:beforeAutospacing="1" w:after="100" w:afterAutospacing="1"/>
    </w:pPr>
    <w:rPr>
      <w:rFonts w:eastAsiaTheme="minorEastAsia" w:cs="Times New Roman"/>
      <w:lang w:bidi="ar-SA"/>
    </w:rPr>
  </w:style>
  <w:style w:type="paragraph" w:customStyle="1" w:styleId="editnotice-redlink8">
    <w:name w:val="editnotice-redlink8"/>
    <w:basedOn w:val="Normal"/>
    <w:rsid w:val="00CE10E8"/>
    <w:pPr>
      <w:widowControl/>
      <w:spacing w:before="100" w:beforeAutospacing="1" w:after="100" w:afterAutospacing="1"/>
    </w:pPr>
    <w:rPr>
      <w:rFonts w:eastAsiaTheme="minorEastAsia" w:cs="Times New Roman"/>
      <w:vanish/>
      <w:lang w:bidi="ar-SA"/>
    </w:rPr>
  </w:style>
  <w:style w:type="paragraph" w:customStyle="1" w:styleId="mbox-image8">
    <w:name w:val="mbox-image8"/>
    <w:basedOn w:val="Normal"/>
    <w:rsid w:val="00CE10E8"/>
    <w:pPr>
      <w:widowControl/>
      <w:spacing w:before="100" w:beforeAutospacing="1" w:after="100" w:afterAutospacing="1"/>
    </w:pPr>
    <w:rPr>
      <w:rFonts w:eastAsiaTheme="minorEastAsia" w:cs="Times New Roman"/>
      <w:vanish/>
      <w:lang w:bidi="ar-SA"/>
    </w:rPr>
  </w:style>
  <w:style w:type="paragraph" w:customStyle="1" w:styleId="mbox-imageright8">
    <w:name w:val="mbox-imageright8"/>
    <w:basedOn w:val="Normal"/>
    <w:rsid w:val="00CE10E8"/>
    <w:pPr>
      <w:widowControl/>
      <w:spacing w:before="100" w:beforeAutospacing="1" w:after="100" w:afterAutospacing="1"/>
    </w:pPr>
    <w:rPr>
      <w:rFonts w:eastAsiaTheme="minorEastAsia" w:cs="Times New Roman"/>
      <w:vanish/>
      <w:lang w:bidi="ar-SA"/>
    </w:rPr>
  </w:style>
  <w:style w:type="paragraph" w:customStyle="1" w:styleId="mw-empty-li8">
    <w:name w:val="mw-empty-li8"/>
    <w:basedOn w:val="Normal"/>
    <w:rsid w:val="00CE10E8"/>
    <w:pPr>
      <w:widowControl/>
      <w:spacing w:before="100" w:beforeAutospacing="1" w:after="100" w:afterAutospacing="1"/>
    </w:pPr>
    <w:rPr>
      <w:rFonts w:eastAsiaTheme="minorEastAsia" w:cs="Times New Roman"/>
      <w:vanish/>
      <w:lang w:bidi="ar-SA"/>
    </w:rPr>
  </w:style>
  <w:style w:type="paragraph" w:customStyle="1" w:styleId="infobox-above13">
    <w:name w:val="infobox-above13"/>
    <w:basedOn w:val="Normal"/>
    <w:rsid w:val="00CE10E8"/>
    <w:pPr>
      <w:widowControl/>
      <w:spacing w:before="100" w:beforeAutospacing="1" w:after="100" w:afterAutospacing="1"/>
      <w:jc w:val="center"/>
      <w:textAlignment w:val="top"/>
    </w:pPr>
    <w:rPr>
      <w:rFonts w:eastAsiaTheme="minorEastAsia" w:cs="Times New Roman"/>
      <w:b/>
      <w:bCs/>
      <w:sz w:val="30"/>
      <w:szCs w:val="30"/>
      <w:lang w:bidi="ar-SA"/>
    </w:rPr>
  </w:style>
  <w:style w:type="paragraph" w:customStyle="1" w:styleId="infobox-title13">
    <w:name w:val="infobox-title13"/>
    <w:basedOn w:val="Normal"/>
    <w:rsid w:val="00CE10E8"/>
    <w:pPr>
      <w:widowControl/>
      <w:spacing w:before="100" w:beforeAutospacing="1" w:after="100" w:afterAutospacing="1"/>
      <w:jc w:val="center"/>
    </w:pPr>
    <w:rPr>
      <w:rFonts w:eastAsiaTheme="minorEastAsia" w:cs="Times New Roman"/>
      <w:b/>
      <w:bCs/>
      <w:sz w:val="30"/>
      <w:szCs w:val="30"/>
      <w:lang w:bidi="ar-SA"/>
    </w:rPr>
  </w:style>
  <w:style w:type="paragraph" w:customStyle="1" w:styleId="infobox-header13">
    <w:name w:val="infobox-header13"/>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subheader13">
    <w:name w:val="infobox-subheader13"/>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image13">
    <w:name w:val="infobox-image13"/>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full-data13">
    <w:name w:val="infobox-full-data13"/>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below13">
    <w:name w:val="infobox-below13"/>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navbar8">
    <w:name w:val="infobox-navbar8"/>
    <w:basedOn w:val="Normal"/>
    <w:rsid w:val="00CE10E8"/>
    <w:pPr>
      <w:widowControl/>
      <w:spacing w:before="100" w:beforeAutospacing="1" w:after="100" w:afterAutospacing="1"/>
      <w:jc w:val="right"/>
      <w:textAlignment w:val="top"/>
    </w:pPr>
    <w:rPr>
      <w:rFonts w:eastAsiaTheme="minorEastAsia" w:cs="Times New Roman"/>
      <w:lang w:bidi="ar-SA"/>
    </w:rPr>
  </w:style>
  <w:style w:type="character" w:customStyle="1" w:styleId="texhtml8">
    <w:name w:val="texhtml8"/>
    <w:basedOn w:val="DefaultParagraphFont"/>
    <w:rsid w:val="00CE10E8"/>
    <w:rPr>
      <w:rFonts w:ascii="Times New Roman" w:hAnsi="Times New Roman" w:cs="Times New Roman" w:hint="default"/>
      <w:sz w:val="24"/>
      <w:szCs w:val="24"/>
    </w:rPr>
  </w:style>
  <w:style w:type="paragraph" w:customStyle="1" w:styleId="mw-indicators8">
    <w:name w:val="mw-indicators8"/>
    <w:basedOn w:val="Normal"/>
    <w:rsid w:val="00CE10E8"/>
    <w:pPr>
      <w:widowControl/>
      <w:spacing w:before="100" w:beforeAutospacing="1" w:after="100" w:afterAutospacing="1"/>
    </w:pPr>
    <w:rPr>
      <w:rFonts w:eastAsiaTheme="minorEastAsia" w:cs="Times New Roman"/>
      <w:lang w:bidi="ar-SA"/>
    </w:rPr>
  </w:style>
  <w:style w:type="paragraph" w:customStyle="1" w:styleId="hatnote7">
    <w:name w:val="hatnote7"/>
    <w:basedOn w:val="Normal"/>
    <w:rsid w:val="00CE10E8"/>
    <w:pPr>
      <w:widowControl/>
      <w:spacing w:before="100" w:beforeAutospacing="1" w:after="100" w:afterAutospacing="1"/>
    </w:pPr>
    <w:rPr>
      <w:rFonts w:eastAsiaTheme="minorEastAsia" w:cs="Times New Roman"/>
      <w:i/>
      <w:iCs/>
      <w:lang w:bidi="ar-SA"/>
    </w:rPr>
  </w:style>
  <w:style w:type="paragraph" w:customStyle="1" w:styleId="infobox-subbox6">
    <w:name w:val="infobox-subbox6"/>
    <w:basedOn w:val="Normal"/>
    <w:rsid w:val="00CE10E8"/>
    <w:pPr>
      <w:widowControl/>
      <w:ind w:left="-45" w:right="-45"/>
    </w:pPr>
    <w:rPr>
      <w:rFonts w:eastAsiaTheme="minorEastAsia" w:cs="Times New Roman"/>
      <w:lang w:bidi="ar-SA"/>
    </w:rPr>
  </w:style>
  <w:style w:type="paragraph" w:customStyle="1" w:styleId="infobox-3cols-child6">
    <w:name w:val="infobox-3cols-child6"/>
    <w:basedOn w:val="Normal"/>
    <w:rsid w:val="00CE10E8"/>
    <w:pPr>
      <w:widowControl/>
      <w:spacing w:before="100" w:beforeAutospacing="1" w:after="100" w:afterAutospacing="1"/>
    </w:pPr>
    <w:rPr>
      <w:rFonts w:eastAsiaTheme="minorEastAsia" w:cs="Times New Roman"/>
      <w:lang w:bidi="ar-SA"/>
    </w:rPr>
  </w:style>
  <w:style w:type="paragraph" w:customStyle="1" w:styleId="navbar6">
    <w:name w:val="navbar6"/>
    <w:basedOn w:val="Normal"/>
    <w:rsid w:val="00CE10E8"/>
    <w:pPr>
      <w:widowControl/>
      <w:spacing w:before="100" w:beforeAutospacing="1" w:after="100" w:afterAutospacing="1"/>
    </w:pPr>
    <w:rPr>
      <w:rFonts w:eastAsiaTheme="minorEastAsia" w:cs="Times New Roman"/>
      <w:lang w:bidi="ar-SA"/>
    </w:rPr>
  </w:style>
  <w:style w:type="paragraph" w:customStyle="1" w:styleId="infobox-header14">
    <w:name w:val="infobox-header14"/>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subheader14">
    <w:name w:val="infobox-subheader14"/>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above14">
    <w:name w:val="infobox-above14"/>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title14">
    <w:name w:val="infobox-title14"/>
    <w:basedOn w:val="Normal"/>
    <w:rsid w:val="00CE10E8"/>
    <w:pPr>
      <w:widowControl/>
      <w:spacing w:before="100" w:beforeAutospacing="1" w:after="100" w:afterAutospacing="1"/>
      <w:jc w:val="center"/>
    </w:pPr>
    <w:rPr>
      <w:rFonts w:eastAsiaTheme="minorEastAsia" w:cs="Times New Roman"/>
      <w:lang w:bidi="ar-SA"/>
    </w:rPr>
  </w:style>
  <w:style w:type="paragraph" w:customStyle="1" w:styleId="infobox-image14">
    <w:name w:val="infobox-image14"/>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full-data14">
    <w:name w:val="infobox-full-data14"/>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below14">
    <w:name w:val="infobox-below14"/>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trow5">
    <w:name w:val="trow5"/>
    <w:basedOn w:val="Normal"/>
    <w:rsid w:val="00CE10E8"/>
    <w:pPr>
      <w:widowControl/>
      <w:spacing w:before="100" w:beforeAutospacing="1" w:after="100" w:afterAutospacing="1"/>
    </w:pPr>
    <w:rPr>
      <w:rFonts w:eastAsiaTheme="minorEastAsia" w:cs="Times New Roman"/>
      <w:lang w:bidi="ar-SA"/>
    </w:rPr>
  </w:style>
  <w:style w:type="paragraph" w:customStyle="1" w:styleId="tsingle5">
    <w:name w:val="tsingle5"/>
    <w:basedOn w:val="Normal"/>
    <w:rsid w:val="00CE10E8"/>
    <w:pPr>
      <w:widowControl/>
      <w:spacing w:before="15" w:after="15"/>
      <w:ind w:left="15" w:right="15"/>
    </w:pPr>
    <w:rPr>
      <w:rFonts w:eastAsiaTheme="minorEastAsia" w:cs="Times New Roman"/>
      <w:lang w:bidi="ar-SA"/>
    </w:rPr>
  </w:style>
  <w:style w:type="paragraph" w:customStyle="1" w:styleId="theader5">
    <w:name w:val="theader5"/>
    <w:basedOn w:val="Normal"/>
    <w:rsid w:val="00CE10E8"/>
    <w:pPr>
      <w:widowControl/>
      <w:spacing w:before="100" w:beforeAutospacing="1" w:after="100" w:afterAutospacing="1"/>
      <w:jc w:val="center"/>
    </w:pPr>
    <w:rPr>
      <w:rFonts w:eastAsiaTheme="minorEastAsia" w:cs="Times New Roman"/>
      <w:b/>
      <w:bCs/>
      <w:lang w:bidi="ar-SA"/>
    </w:rPr>
  </w:style>
  <w:style w:type="paragraph" w:customStyle="1" w:styleId="thumbcaption5">
    <w:name w:val="thumbcaption5"/>
    <w:basedOn w:val="Normal"/>
    <w:rsid w:val="00CE10E8"/>
    <w:pPr>
      <w:widowControl/>
      <w:spacing w:before="100" w:beforeAutospacing="1" w:after="100" w:afterAutospacing="1"/>
    </w:pPr>
    <w:rPr>
      <w:rFonts w:eastAsiaTheme="minorEastAsia" w:cs="Times New Roman"/>
      <w:lang w:bidi="ar-SA"/>
    </w:rPr>
  </w:style>
  <w:style w:type="paragraph" w:customStyle="1" w:styleId="text-align-left5">
    <w:name w:val="text-align-left5"/>
    <w:basedOn w:val="Normal"/>
    <w:rsid w:val="00CE10E8"/>
    <w:pPr>
      <w:widowControl/>
      <w:spacing w:before="100" w:beforeAutospacing="1" w:after="100" w:afterAutospacing="1"/>
    </w:pPr>
    <w:rPr>
      <w:rFonts w:eastAsiaTheme="minorEastAsia" w:cs="Times New Roman"/>
      <w:lang w:bidi="ar-SA"/>
    </w:rPr>
  </w:style>
  <w:style w:type="paragraph" w:customStyle="1" w:styleId="text-align-right5">
    <w:name w:val="text-align-right5"/>
    <w:basedOn w:val="Normal"/>
    <w:rsid w:val="00CE10E8"/>
    <w:pPr>
      <w:widowControl/>
      <w:spacing w:before="100" w:beforeAutospacing="1" w:after="100" w:afterAutospacing="1"/>
      <w:jc w:val="right"/>
    </w:pPr>
    <w:rPr>
      <w:rFonts w:eastAsiaTheme="minorEastAsia" w:cs="Times New Roman"/>
      <w:lang w:bidi="ar-SA"/>
    </w:rPr>
  </w:style>
  <w:style w:type="paragraph" w:customStyle="1" w:styleId="text-align-center5">
    <w:name w:val="text-align-center5"/>
    <w:basedOn w:val="Normal"/>
    <w:rsid w:val="00CE10E8"/>
    <w:pPr>
      <w:widowControl/>
      <w:spacing w:before="100" w:beforeAutospacing="1" w:after="100" w:afterAutospacing="1"/>
      <w:jc w:val="center"/>
    </w:pPr>
    <w:rPr>
      <w:rFonts w:eastAsiaTheme="minorEastAsia" w:cs="Times New Roman"/>
      <w:lang w:bidi="ar-SA"/>
    </w:rPr>
  </w:style>
  <w:style w:type="paragraph" w:customStyle="1" w:styleId="reflist4">
    <w:name w:val="reflist4"/>
    <w:basedOn w:val="Normal"/>
    <w:rsid w:val="00CE10E8"/>
    <w:pPr>
      <w:widowControl/>
      <w:spacing w:before="100" w:beforeAutospacing="1" w:after="120"/>
    </w:pPr>
    <w:rPr>
      <w:rFonts w:eastAsiaTheme="minorEastAsia" w:cs="Times New Roman"/>
      <w:sz w:val="22"/>
      <w:szCs w:val="22"/>
      <w:lang w:bidi="ar-SA"/>
    </w:rPr>
  </w:style>
  <w:style w:type="paragraph" w:customStyle="1" w:styleId="references4">
    <w:name w:val="references4"/>
    <w:basedOn w:val="Normal"/>
    <w:rsid w:val="00CE10E8"/>
    <w:pPr>
      <w:widowControl/>
      <w:spacing w:before="100" w:beforeAutospacing="1"/>
    </w:pPr>
    <w:rPr>
      <w:rFonts w:eastAsiaTheme="minorEastAsia" w:cs="Times New Roman"/>
      <w:lang w:bidi="ar-SA"/>
    </w:rPr>
  </w:style>
  <w:style w:type="paragraph" w:customStyle="1" w:styleId="reflist-columns4">
    <w:name w:val="reflist-columns4"/>
    <w:basedOn w:val="Normal"/>
    <w:rsid w:val="00CE10E8"/>
    <w:pPr>
      <w:widowControl/>
      <w:spacing w:before="72" w:after="100" w:afterAutospacing="1"/>
    </w:pPr>
    <w:rPr>
      <w:rFonts w:eastAsiaTheme="minorEastAsia" w:cs="Times New Roman"/>
      <w:lang w:bidi="ar-SA"/>
    </w:rPr>
  </w:style>
  <w:style w:type="paragraph" w:customStyle="1" w:styleId="reflist-upper-alpha4">
    <w:name w:val="reflist-upper-alpha4"/>
    <w:basedOn w:val="Normal"/>
    <w:rsid w:val="00CE10E8"/>
    <w:pPr>
      <w:widowControl/>
      <w:spacing w:before="100" w:beforeAutospacing="1" w:after="100" w:afterAutospacing="1"/>
    </w:pPr>
    <w:rPr>
      <w:rFonts w:eastAsiaTheme="minorEastAsia" w:cs="Times New Roman"/>
      <w:lang w:bidi="ar-SA"/>
    </w:rPr>
  </w:style>
  <w:style w:type="paragraph" w:customStyle="1" w:styleId="reflist-upper-roman4">
    <w:name w:val="reflist-upper-roman4"/>
    <w:basedOn w:val="Normal"/>
    <w:rsid w:val="00CE10E8"/>
    <w:pPr>
      <w:widowControl/>
      <w:spacing w:before="100" w:beforeAutospacing="1" w:after="100" w:afterAutospacing="1"/>
    </w:pPr>
    <w:rPr>
      <w:rFonts w:eastAsiaTheme="minorEastAsia" w:cs="Times New Roman"/>
      <w:lang w:bidi="ar-SA"/>
    </w:rPr>
  </w:style>
  <w:style w:type="paragraph" w:customStyle="1" w:styleId="reflist-lower-alpha4">
    <w:name w:val="reflist-lower-alpha4"/>
    <w:basedOn w:val="Normal"/>
    <w:rsid w:val="00CE10E8"/>
    <w:pPr>
      <w:widowControl/>
      <w:spacing w:before="100" w:beforeAutospacing="1" w:after="100" w:afterAutospacing="1"/>
    </w:pPr>
    <w:rPr>
      <w:rFonts w:eastAsiaTheme="minorEastAsia" w:cs="Times New Roman"/>
      <w:lang w:bidi="ar-SA"/>
    </w:rPr>
  </w:style>
  <w:style w:type="paragraph" w:customStyle="1" w:styleId="reflist-lower-roman4">
    <w:name w:val="reflist-lower-roman4"/>
    <w:basedOn w:val="Normal"/>
    <w:rsid w:val="00CE10E8"/>
    <w:pPr>
      <w:widowControl/>
      <w:spacing w:before="100" w:beforeAutospacing="1" w:after="100" w:afterAutospacing="1"/>
    </w:pPr>
    <w:rPr>
      <w:rFonts w:eastAsiaTheme="minorEastAsia" w:cs="Times New Roman"/>
      <w:lang w:bidi="ar-SA"/>
    </w:rPr>
  </w:style>
  <w:style w:type="paragraph" w:customStyle="1" w:styleId="portalbox3">
    <w:name w:val="portalbox3"/>
    <w:basedOn w:val="Normal"/>
    <w:rsid w:val="00CE10E8"/>
    <w:pPr>
      <w:widowControl/>
      <w:spacing w:before="100" w:beforeAutospacing="1" w:after="100" w:afterAutospacing="1"/>
    </w:pPr>
    <w:rPr>
      <w:rFonts w:eastAsiaTheme="minorEastAsia" w:cs="Times New Roman"/>
      <w:lang w:bidi="ar-SA"/>
    </w:rPr>
  </w:style>
  <w:style w:type="paragraph" w:customStyle="1" w:styleId="portalborder3">
    <w:name w:val="portalborder3"/>
    <w:basedOn w:val="Normal"/>
    <w:rsid w:val="00CE10E8"/>
    <w:pPr>
      <w:widowControl/>
      <w:pBdr>
        <w:top w:val="single" w:sz="6" w:space="0" w:color="AAAAAA"/>
        <w:left w:val="single" w:sz="6" w:space="0" w:color="AAAAAA"/>
        <w:bottom w:val="single" w:sz="6" w:space="0" w:color="AAAAAA"/>
        <w:right w:val="single" w:sz="6" w:space="0" w:color="AAAAAA"/>
      </w:pBdr>
      <w:spacing w:before="100" w:beforeAutospacing="1" w:after="100" w:afterAutospacing="1"/>
    </w:pPr>
    <w:rPr>
      <w:rFonts w:eastAsiaTheme="minorEastAsia" w:cs="Times New Roman"/>
      <w:lang w:bidi="ar-SA"/>
    </w:rPr>
  </w:style>
  <w:style w:type="paragraph" w:customStyle="1" w:styleId="portalboxul3">
    <w:name w:val="portalbox&gt;ul3"/>
    <w:basedOn w:val="Normal"/>
    <w:rsid w:val="00CE10E8"/>
    <w:pPr>
      <w:widowControl/>
      <w:spacing w:before="100" w:beforeAutospacing="1" w:after="100" w:afterAutospacing="1" w:line="264" w:lineRule="auto"/>
    </w:pPr>
    <w:rPr>
      <w:rFonts w:eastAsiaTheme="minorEastAsia" w:cs="Times New Roman"/>
      <w:b/>
      <w:bCs/>
      <w:i/>
      <w:iCs/>
      <w:sz w:val="20"/>
      <w:szCs w:val="20"/>
      <w:lang w:bidi="ar-SA"/>
    </w:rPr>
  </w:style>
  <w:style w:type="paragraph" w:customStyle="1" w:styleId="portalborderul3">
    <w:name w:val="portalborder&gt;ul3"/>
    <w:basedOn w:val="Normal"/>
    <w:rsid w:val="00CE10E8"/>
    <w:pPr>
      <w:widowControl/>
      <w:shd w:val="clear" w:color="auto" w:fill="F9F9F9"/>
      <w:spacing w:before="100" w:beforeAutospacing="1" w:after="100" w:afterAutospacing="1"/>
    </w:pPr>
    <w:rPr>
      <w:rFonts w:eastAsiaTheme="minorEastAsia" w:cs="Times New Roman"/>
      <w:lang w:bidi="ar-SA"/>
    </w:rPr>
  </w:style>
  <w:style w:type="paragraph" w:customStyle="1" w:styleId="div-col2">
    <w:name w:val="div-col2"/>
    <w:basedOn w:val="Normal"/>
    <w:rsid w:val="00CE10E8"/>
    <w:pPr>
      <w:widowControl/>
      <w:spacing w:before="72" w:after="100" w:afterAutospacing="1"/>
    </w:pPr>
    <w:rPr>
      <w:rFonts w:eastAsiaTheme="minorEastAsia" w:cs="Times New Roman"/>
      <w:lang w:bidi="ar-SA"/>
    </w:rPr>
  </w:style>
  <w:style w:type="paragraph" w:customStyle="1" w:styleId="div-col-small2">
    <w:name w:val="div-col-small2"/>
    <w:basedOn w:val="Normal"/>
    <w:rsid w:val="00CE10E8"/>
    <w:pPr>
      <w:widowControl/>
      <w:spacing w:before="100" w:beforeAutospacing="1" w:after="100" w:afterAutospacing="1"/>
    </w:pPr>
    <w:rPr>
      <w:rFonts w:eastAsiaTheme="minorEastAsia" w:cs="Times New Roman"/>
      <w:sz w:val="22"/>
      <w:szCs w:val="22"/>
      <w:lang w:bidi="ar-SA"/>
    </w:rPr>
  </w:style>
  <w:style w:type="paragraph" w:customStyle="1" w:styleId="cs1-code1">
    <w:name w:val="cs1-code1"/>
    <w:basedOn w:val="Normal"/>
    <w:rsid w:val="00CE10E8"/>
    <w:pPr>
      <w:widowControl/>
      <w:spacing w:before="100" w:beforeAutospacing="1" w:after="100" w:afterAutospacing="1"/>
    </w:pPr>
    <w:rPr>
      <w:rFonts w:eastAsiaTheme="minorEastAsia" w:cs="Times New Roman"/>
      <w:lang w:bidi="ar-SA"/>
    </w:rPr>
  </w:style>
  <w:style w:type="paragraph" w:customStyle="1" w:styleId="cs1-hidden-error1">
    <w:name w:val="cs1-hidden-error1"/>
    <w:basedOn w:val="Normal"/>
    <w:rsid w:val="00CE10E8"/>
    <w:pPr>
      <w:widowControl/>
      <w:spacing w:before="100" w:beforeAutospacing="1" w:after="100" w:afterAutospacing="1"/>
    </w:pPr>
    <w:rPr>
      <w:rFonts w:eastAsiaTheme="minorEastAsia" w:cs="Times New Roman"/>
      <w:vanish/>
      <w:color w:val="DD3333"/>
      <w:lang w:bidi="ar-SA"/>
    </w:rPr>
  </w:style>
  <w:style w:type="paragraph" w:customStyle="1" w:styleId="cs1-visible-error1">
    <w:name w:val="cs1-visible-error1"/>
    <w:basedOn w:val="Normal"/>
    <w:rsid w:val="00CE10E8"/>
    <w:pPr>
      <w:widowControl/>
      <w:spacing w:before="100" w:beforeAutospacing="1" w:after="100" w:afterAutospacing="1"/>
    </w:pPr>
    <w:rPr>
      <w:rFonts w:eastAsiaTheme="minorEastAsia" w:cs="Times New Roman"/>
      <w:color w:val="DD3333"/>
      <w:lang w:bidi="ar-SA"/>
    </w:rPr>
  </w:style>
  <w:style w:type="paragraph" w:customStyle="1" w:styleId="cs1-maint1">
    <w:name w:val="cs1-maint1"/>
    <w:basedOn w:val="Normal"/>
    <w:rsid w:val="00CE10E8"/>
    <w:pPr>
      <w:widowControl/>
      <w:spacing w:before="100" w:beforeAutospacing="1" w:after="100" w:afterAutospacing="1"/>
      <w:ind w:left="72"/>
    </w:pPr>
    <w:rPr>
      <w:rFonts w:eastAsiaTheme="minorEastAsia" w:cs="Times New Roman"/>
      <w:vanish/>
      <w:color w:val="33AA33"/>
      <w:lang w:bidi="ar-SA"/>
    </w:rPr>
  </w:style>
  <w:style w:type="paragraph" w:customStyle="1" w:styleId="cs1-format1">
    <w:name w:val="cs1-format1"/>
    <w:basedOn w:val="Normal"/>
    <w:rsid w:val="00CE10E8"/>
    <w:pPr>
      <w:widowControl/>
      <w:spacing w:before="100" w:beforeAutospacing="1" w:after="100" w:afterAutospacing="1"/>
    </w:pPr>
    <w:rPr>
      <w:rFonts w:eastAsiaTheme="minorEastAsia" w:cs="Times New Roman"/>
      <w:sz w:val="23"/>
      <w:szCs w:val="23"/>
      <w:lang w:bidi="ar-SA"/>
    </w:rPr>
  </w:style>
  <w:style w:type="paragraph" w:customStyle="1" w:styleId="cs1-kern-left1">
    <w:name w:val="cs1-kern-left1"/>
    <w:basedOn w:val="Normal"/>
    <w:rsid w:val="00CE10E8"/>
    <w:pPr>
      <w:widowControl/>
      <w:spacing w:before="100" w:beforeAutospacing="1" w:after="100" w:afterAutospacing="1"/>
    </w:pPr>
    <w:rPr>
      <w:rFonts w:eastAsiaTheme="minorEastAsia" w:cs="Times New Roman"/>
      <w:lang w:bidi="ar-SA"/>
    </w:rPr>
  </w:style>
  <w:style w:type="paragraph" w:customStyle="1" w:styleId="cs1-kern-right1">
    <w:name w:val="cs1-kern-right1"/>
    <w:basedOn w:val="Normal"/>
    <w:rsid w:val="00CE10E8"/>
    <w:pPr>
      <w:widowControl/>
      <w:spacing w:before="100" w:beforeAutospacing="1" w:after="100" w:afterAutospacing="1"/>
    </w:pPr>
    <w:rPr>
      <w:rFonts w:eastAsiaTheme="minorEastAsia" w:cs="Times New Roman"/>
      <w:lang w:bidi="ar-SA"/>
    </w:rPr>
  </w:style>
  <w:style w:type="character" w:styleId="HTMLCite">
    <w:name w:val="HTML Cite"/>
    <w:basedOn w:val="DefaultParagraphFont"/>
    <w:uiPriority w:val="99"/>
    <w:semiHidden/>
    <w:unhideWhenUsed/>
    <w:rsid w:val="00CE10E8"/>
    <w:rPr>
      <w:i/>
      <w:iCs/>
    </w:rPr>
  </w:style>
  <w:style w:type="character" w:customStyle="1" w:styleId="reference-accessdate">
    <w:name w:val="reference-accessdate"/>
    <w:basedOn w:val="DefaultParagraphFont"/>
    <w:rsid w:val="00CE10E8"/>
  </w:style>
  <w:style w:type="character" w:customStyle="1" w:styleId="nowrap4">
    <w:name w:val="nowrap4"/>
    <w:basedOn w:val="DefaultParagraphFont"/>
    <w:rsid w:val="00CE10E8"/>
  </w:style>
  <w:style w:type="character" w:customStyle="1" w:styleId="z3988">
    <w:name w:val="z3988"/>
    <w:basedOn w:val="DefaultParagraphFont"/>
    <w:rsid w:val="00CE10E8"/>
  </w:style>
  <w:style w:type="character" w:customStyle="1" w:styleId="cs1-lock-registration">
    <w:name w:val="cs1-lock-registration"/>
    <w:basedOn w:val="DefaultParagraphFont"/>
    <w:rsid w:val="00CE10E8"/>
  </w:style>
  <w:style w:type="paragraph" w:customStyle="1" w:styleId="side-box">
    <w:name w:val="side-box"/>
    <w:basedOn w:val="Normal"/>
    <w:rsid w:val="00CE10E8"/>
    <w:pPr>
      <w:widowControl/>
      <w:spacing w:before="100" w:beforeAutospacing="1" w:after="100" w:afterAutospacing="1"/>
    </w:pPr>
    <w:rPr>
      <w:rFonts w:eastAsiaTheme="minorEastAsia" w:cs="Times New Roman"/>
      <w:lang w:bidi="ar-SA"/>
    </w:rPr>
  </w:style>
  <w:style w:type="paragraph" w:customStyle="1" w:styleId="side-box-abovebelow">
    <w:name w:val="side-box-abovebelow"/>
    <w:basedOn w:val="Normal"/>
    <w:rsid w:val="00CE10E8"/>
    <w:pPr>
      <w:widowControl/>
      <w:spacing w:before="100" w:beforeAutospacing="1" w:after="100" w:afterAutospacing="1"/>
    </w:pPr>
    <w:rPr>
      <w:rFonts w:eastAsiaTheme="minorEastAsia" w:cs="Times New Roman"/>
      <w:lang w:bidi="ar-SA"/>
    </w:rPr>
  </w:style>
  <w:style w:type="paragraph" w:customStyle="1" w:styleId="side-box-text">
    <w:name w:val="side-box-text"/>
    <w:basedOn w:val="Normal"/>
    <w:rsid w:val="00CE10E8"/>
    <w:pPr>
      <w:widowControl/>
      <w:spacing w:before="100" w:beforeAutospacing="1" w:after="100" w:afterAutospacing="1"/>
    </w:pPr>
    <w:rPr>
      <w:rFonts w:eastAsiaTheme="minorEastAsia" w:cs="Times New Roman"/>
      <w:lang w:bidi="ar-SA"/>
    </w:rPr>
  </w:style>
  <w:style w:type="paragraph" w:customStyle="1" w:styleId="side-box-image">
    <w:name w:val="side-box-image"/>
    <w:basedOn w:val="Normal"/>
    <w:rsid w:val="00CE10E8"/>
    <w:pPr>
      <w:widowControl/>
      <w:spacing w:before="100" w:beforeAutospacing="1" w:after="100" w:afterAutospacing="1"/>
    </w:pPr>
    <w:rPr>
      <w:rFonts w:eastAsiaTheme="minorEastAsia" w:cs="Times New Roman"/>
      <w:lang w:bidi="ar-SA"/>
    </w:rPr>
  </w:style>
  <w:style w:type="paragraph" w:customStyle="1" w:styleId="side-box-imageright">
    <w:name w:val="side-box-imageright"/>
    <w:basedOn w:val="Normal"/>
    <w:rsid w:val="00CE10E8"/>
    <w:pPr>
      <w:widowControl/>
      <w:spacing w:before="100" w:beforeAutospacing="1" w:after="100" w:afterAutospacing="1"/>
    </w:pPr>
    <w:rPr>
      <w:rFonts w:eastAsiaTheme="minorEastAsia" w:cs="Times New Roman"/>
      <w:lang w:bidi="ar-SA"/>
    </w:rPr>
  </w:style>
  <w:style w:type="paragraph" w:customStyle="1" w:styleId="mw-collapsible-toggle9">
    <w:name w:val="mw-collapsible-toggle9"/>
    <w:basedOn w:val="Normal"/>
    <w:rsid w:val="00CE10E8"/>
    <w:pPr>
      <w:widowControl/>
      <w:spacing w:before="100" w:beforeAutospacing="1" w:after="100" w:afterAutospacing="1"/>
    </w:pPr>
    <w:rPr>
      <w:rFonts w:eastAsiaTheme="minorEastAsia" w:cs="Times New Roman"/>
      <w:lang w:bidi="ar-SA"/>
    </w:rPr>
  </w:style>
  <w:style w:type="paragraph" w:customStyle="1" w:styleId="mw-warning-with-logexcerpt9">
    <w:name w:val="mw-warning-with-logexcerpt9"/>
    <w:basedOn w:val="Normal"/>
    <w:rsid w:val="00CE10E8"/>
    <w:pPr>
      <w:widowControl/>
      <w:shd w:val="clear" w:color="auto" w:fill="FEF6E7"/>
      <w:spacing w:before="100" w:beforeAutospacing="1" w:after="100" w:afterAutospacing="1"/>
    </w:pPr>
    <w:rPr>
      <w:rFonts w:eastAsiaTheme="minorEastAsia" w:cs="Times New Roman"/>
      <w:lang w:bidi="ar-SA"/>
    </w:rPr>
  </w:style>
  <w:style w:type="paragraph" w:customStyle="1" w:styleId="editnotice-redlink9">
    <w:name w:val="editnotice-redlink9"/>
    <w:basedOn w:val="Normal"/>
    <w:rsid w:val="00CE10E8"/>
    <w:pPr>
      <w:widowControl/>
      <w:spacing w:before="100" w:beforeAutospacing="1" w:after="100" w:afterAutospacing="1"/>
    </w:pPr>
    <w:rPr>
      <w:rFonts w:eastAsiaTheme="minorEastAsia" w:cs="Times New Roman"/>
      <w:vanish/>
      <w:lang w:bidi="ar-SA"/>
    </w:rPr>
  </w:style>
  <w:style w:type="paragraph" w:customStyle="1" w:styleId="mbox-image9">
    <w:name w:val="mbox-image9"/>
    <w:basedOn w:val="Normal"/>
    <w:rsid w:val="00CE10E8"/>
    <w:pPr>
      <w:widowControl/>
      <w:spacing w:before="100" w:beforeAutospacing="1" w:after="100" w:afterAutospacing="1"/>
    </w:pPr>
    <w:rPr>
      <w:rFonts w:eastAsiaTheme="minorEastAsia" w:cs="Times New Roman"/>
      <w:vanish/>
      <w:lang w:bidi="ar-SA"/>
    </w:rPr>
  </w:style>
  <w:style w:type="paragraph" w:customStyle="1" w:styleId="mbox-imageright9">
    <w:name w:val="mbox-imageright9"/>
    <w:basedOn w:val="Normal"/>
    <w:rsid w:val="00CE10E8"/>
    <w:pPr>
      <w:widowControl/>
      <w:spacing w:before="100" w:beforeAutospacing="1" w:after="100" w:afterAutospacing="1"/>
    </w:pPr>
    <w:rPr>
      <w:rFonts w:eastAsiaTheme="minorEastAsia" w:cs="Times New Roman"/>
      <w:vanish/>
      <w:lang w:bidi="ar-SA"/>
    </w:rPr>
  </w:style>
  <w:style w:type="paragraph" w:customStyle="1" w:styleId="mw-empty-li9">
    <w:name w:val="mw-empty-li9"/>
    <w:basedOn w:val="Normal"/>
    <w:rsid w:val="00CE10E8"/>
    <w:pPr>
      <w:widowControl/>
      <w:spacing w:before="100" w:beforeAutospacing="1" w:after="100" w:afterAutospacing="1"/>
    </w:pPr>
    <w:rPr>
      <w:rFonts w:eastAsiaTheme="minorEastAsia" w:cs="Times New Roman"/>
      <w:vanish/>
      <w:lang w:bidi="ar-SA"/>
    </w:rPr>
  </w:style>
  <w:style w:type="paragraph" w:customStyle="1" w:styleId="infobox-above15">
    <w:name w:val="infobox-above15"/>
    <w:basedOn w:val="Normal"/>
    <w:rsid w:val="00CE10E8"/>
    <w:pPr>
      <w:widowControl/>
      <w:spacing w:before="100" w:beforeAutospacing="1" w:after="100" w:afterAutospacing="1"/>
      <w:jc w:val="center"/>
      <w:textAlignment w:val="top"/>
    </w:pPr>
    <w:rPr>
      <w:rFonts w:eastAsiaTheme="minorEastAsia" w:cs="Times New Roman"/>
      <w:b/>
      <w:bCs/>
      <w:sz w:val="30"/>
      <w:szCs w:val="30"/>
      <w:lang w:bidi="ar-SA"/>
    </w:rPr>
  </w:style>
  <w:style w:type="paragraph" w:customStyle="1" w:styleId="infobox-title15">
    <w:name w:val="infobox-title15"/>
    <w:basedOn w:val="Normal"/>
    <w:rsid w:val="00CE10E8"/>
    <w:pPr>
      <w:widowControl/>
      <w:spacing w:before="100" w:beforeAutospacing="1" w:after="100" w:afterAutospacing="1"/>
      <w:jc w:val="center"/>
    </w:pPr>
    <w:rPr>
      <w:rFonts w:eastAsiaTheme="minorEastAsia" w:cs="Times New Roman"/>
      <w:b/>
      <w:bCs/>
      <w:sz w:val="30"/>
      <w:szCs w:val="30"/>
      <w:lang w:bidi="ar-SA"/>
    </w:rPr>
  </w:style>
  <w:style w:type="paragraph" w:customStyle="1" w:styleId="infobox-header15">
    <w:name w:val="infobox-header15"/>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subheader15">
    <w:name w:val="infobox-subheader15"/>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image15">
    <w:name w:val="infobox-image15"/>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full-data15">
    <w:name w:val="infobox-full-data15"/>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below15">
    <w:name w:val="infobox-below15"/>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navbar9">
    <w:name w:val="infobox-navbar9"/>
    <w:basedOn w:val="Normal"/>
    <w:rsid w:val="00CE10E8"/>
    <w:pPr>
      <w:widowControl/>
      <w:spacing w:before="100" w:beforeAutospacing="1" w:after="100" w:afterAutospacing="1"/>
      <w:jc w:val="right"/>
      <w:textAlignment w:val="top"/>
    </w:pPr>
    <w:rPr>
      <w:rFonts w:eastAsiaTheme="minorEastAsia" w:cs="Times New Roman"/>
      <w:lang w:bidi="ar-SA"/>
    </w:rPr>
  </w:style>
  <w:style w:type="character" w:customStyle="1" w:styleId="texhtml9">
    <w:name w:val="texhtml9"/>
    <w:basedOn w:val="DefaultParagraphFont"/>
    <w:rsid w:val="00CE10E8"/>
    <w:rPr>
      <w:rFonts w:ascii="Times New Roman" w:hAnsi="Times New Roman" w:cs="Times New Roman" w:hint="default"/>
      <w:sz w:val="24"/>
      <w:szCs w:val="24"/>
    </w:rPr>
  </w:style>
  <w:style w:type="paragraph" w:customStyle="1" w:styleId="mw-indicators9">
    <w:name w:val="mw-indicators9"/>
    <w:basedOn w:val="Normal"/>
    <w:rsid w:val="00CE10E8"/>
    <w:pPr>
      <w:widowControl/>
      <w:spacing w:before="100" w:beforeAutospacing="1" w:after="100" w:afterAutospacing="1"/>
    </w:pPr>
    <w:rPr>
      <w:rFonts w:eastAsiaTheme="minorEastAsia" w:cs="Times New Roman"/>
      <w:lang w:bidi="ar-SA"/>
    </w:rPr>
  </w:style>
  <w:style w:type="paragraph" w:customStyle="1" w:styleId="hatnote8">
    <w:name w:val="hatnote8"/>
    <w:basedOn w:val="Normal"/>
    <w:rsid w:val="00CE10E8"/>
    <w:pPr>
      <w:widowControl/>
      <w:spacing w:before="100" w:beforeAutospacing="1" w:after="100" w:afterAutospacing="1"/>
    </w:pPr>
    <w:rPr>
      <w:rFonts w:eastAsiaTheme="minorEastAsia" w:cs="Times New Roman"/>
      <w:i/>
      <w:iCs/>
      <w:lang w:bidi="ar-SA"/>
    </w:rPr>
  </w:style>
  <w:style w:type="paragraph" w:customStyle="1" w:styleId="infobox-subbox7">
    <w:name w:val="infobox-subbox7"/>
    <w:basedOn w:val="Normal"/>
    <w:rsid w:val="00CE10E8"/>
    <w:pPr>
      <w:widowControl/>
      <w:ind w:left="-45" w:right="-45"/>
    </w:pPr>
    <w:rPr>
      <w:rFonts w:eastAsiaTheme="minorEastAsia" w:cs="Times New Roman"/>
      <w:lang w:bidi="ar-SA"/>
    </w:rPr>
  </w:style>
  <w:style w:type="paragraph" w:customStyle="1" w:styleId="infobox-3cols-child7">
    <w:name w:val="infobox-3cols-child7"/>
    <w:basedOn w:val="Normal"/>
    <w:rsid w:val="00CE10E8"/>
    <w:pPr>
      <w:widowControl/>
      <w:spacing w:before="100" w:beforeAutospacing="1" w:after="100" w:afterAutospacing="1"/>
    </w:pPr>
    <w:rPr>
      <w:rFonts w:eastAsiaTheme="minorEastAsia" w:cs="Times New Roman"/>
      <w:lang w:bidi="ar-SA"/>
    </w:rPr>
  </w:style>
  <w:style w:type="paragraph" w:customStyle="1" w:styleId="navbar7">
    <w:name w:val="navbar7"/>
    <w:basedOn w:val="Normal"/>
    <w:rsid w:val="00CE10E8"/>
    <w:pPr>
      <w:widowControl/>
      <w:spacing w:before="100" w:beforeAutospacing="1" w:after="100" w:afterAutospacing="1"/>
    </w:pPr>
    <w:rPr>
      <w:rFonts w:eastAsiaTheme="minorEastAsia" w:cs="Times New Roman"/>
      <w:lang w:bidi="ar-SA"/>
    </w:rPr>
  </w:style>
  <w:style w:type="paragraph" w:customStyle="1" w:styleId="infobox-header16">
    <w:name w:val="infobox-header16"/>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subheader16">
    <w:name w:val="infobox-subheader16"/>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above16">
    <w:name w:val="infobox-above16"/>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title16">
    <w:name w:val="infobox-title16"/>
    <w:basedOn w:val="Normal"/>
    <w:rsid w:val="00CE10E8"/>
    <w:pPr>
      <w:widowControl/>
      <w:spacing w:before="100" w:beforeAutospacing="1" w:after="100" w:afterAutospacing="1"/>
      <w:jc w:val="center"/>
    </w:pPr>
    <w:rPr>
      <w:rFonts w:eastAsiaTheme="minorEastAsia" w:cs="Times New Roman"/>
      <w:lang w:bidi="ar-SA"/>
    </w:rPr>
  </w:style>
  <w:style w:type="paragraph" w:customStyle="1" w:styleId="infobox-image16">
    <w:name w:val="infobox-image16"/>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full-data16">
    <w:name w:val="infobox-full-data16"/>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below16">
    <w:name w:val="infobox-below16"/>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trow6">
    <w:name w:val="trow6"/>
    <w:basedOn w:val="Normal"/>
    <w:rsid w:val="00CE10E8"/>
    <w:pPr>
      <w:widowControl/>
      <w:spacing w:before="100" w:beforeAutospacing="1" w:after="100" w:afterAutospacing="1"/>
    </w:pPr>
    <w:rPr>
      <w:rFonts w:eastAsiaTheme="minorEastAsia" w:cs="Times New Roman"/>
      <w:lang w:bidi="ar-SA"/>
    </w:rPr>
  </w:style>
  <w:style w:type="paragraph" w:customStyle="1" w:styleId="tsingle6">
    <w:name w:val="tsingle6"/>
    <w:basedOn w:val="Normal"/>
    <w:rsid w:val="00CE10E8"/>
    <w:pPr>
      <w:widowControl/>
      <w:spacing w:before="15" w:after="15"/>
      <w:ind w:left="15" w:right="15"/>
    </w:pPr>
    <w:rPr>
      <w:rFonts w:eastAsiaTheme="minorEastAsia" w:cs="Times New Roman"/>
      <w:lang w:bidi="ar-SA"/>
    </w:rPr>
  </w:style>
  <w:style w:type="paragraph" w:customStyle="1" w:styleId="theader6">
    <w:name w:val="theader6"/>
    <w:basedOn w:val="Normal"/>
    <w:rsid w:val="00CE10E8"/>
    <w:pPr>
      <w:widowControl/>
      <w:spacing w:before="100" w:beforeAutospacing="1" w:after="100" w:afterAutospacing="1"/>
      <w:jc w:val="center"/>
    </w:pPr>
    <w:rPr>
      <w:rFonts w:eastAsiaTheme="minorEastAsia" w:cs="Times New Roman"/>
      <w:b/>
      <w:bCs/>
      <w:lang w:bidi="ar-SA"/>
    </w:rPr>
  </w:style>
  <w:style w:type="paragraph" w:customStyle="1" w:styleId="thumbcaption6">
    <w:name w:val="thumbcaption6"/>
    <w:basedOn w:val="Normal"/>
    <w:rsid w:val="00CE10E8"/>
    <w:pPr>
      <w:widowControl/>
      <w:spacing w:before="100" w:beforeAutospacing="1" w:after="100" w:afterAutospacing="1"/>
    </w:pPr>
    <w:rPr>
      <w:rFonts w:eastAsiaTheme="minorEastAsia" w:cs="Times New Roman"/>
      <w:lang w:bidi="ar-SA"/>
    </w:rPr>
  </w:style>
  <w:style w:type="paragraph" w:customStyle="1" w:styleId="text-align-left6">
    <w:name w:val="text-align-left6"/>
    <w:basedOn w:val="Normal"/>
    <w:rsid w:val="00CE10E8"/>
    <w:pPr>
      <w:widowControl/>
      <w:spacing w:before="100" w:beforeAutospacing="1" w:after="100" w:afterAutospacing="1"/>
    </w:pPr>
    <w:rPr>
      <w:rFonts w:eastAsiaTheme="minorEastAsia" w:cs="Times New Roman"/>
      <w:lang w:bidi="ar-SA"/>
    </w:rPr>
  </w:style>
  <w:style w:type="paragraph" w:customStyle="1" w:styleId="text-align-right6">
    <w:name w:val="text-align-right6"/>
    <w:basedOn w:val="Normal"/>
    <w:rsid w:val="00CE10E8"/>
    <w:pPr>
      <w:widowControl/>
      <w:spacing w:before="100" w:beforeAutospacing="1" w:after="100" w:afterAutospacing="1"/>
      <w:jc w:val="right"/>
    </w:pPr>
    <w:rPr>
      <w:rFonts w:eastAsiaTheme="minorEastAsia" w:cs="Times New Roman"/>
      <w:lang w:bidi="ar-SA"/>
    </w:rPr>
  </w:style>
  <w:style w:type="paragraph" w:customStyle="1" w:styleId="text-align-center6">
    <w:name w:val="text-align-center6"/>
    <w:basedOn w:val="Normal"/>
    <w:rsid w:val="00CE10E8"/>
    <w:pPr>
      <w:widowControl/>
      <w:spacing w:before="100" w:beforeAutospacing="1" w:after="100" w:afterAutospacing="1"/>
      <w:jc w:val="center"/>
    </w:pPr>
    <w:rPr>
      <w:rFonts w:eastAsiaTheme="minorEastAsia" w:cs="Times New Roman"/>
      <w:lang w:bidi="ar-SA"/>
    </w:rPr>
  </w:style>
  <w:style w:type="paragraph" w:customStyle="1" w:styleId="reflist5">
    <w:name w:val="reflist5"/>
    <w:basedOn w:val="Normal"/>
    <w:rsid w:val="00CE10E8"/>
    <w:pPr>
      <w:widowControl/>
      <w:spacing w:before="100" w:beforeAutospacing="1" w:after="120"/>
    </w:pPr>
    <w:rPr>
      <w:rFonts w:eastAsiaTheme="minorEastAsia" w:cs="Times New Roman"/>
      <w:sz w:val="22"/>
      <w:szCs w:val="22"/>
      <w:lang w:bidi="ar-SA"/>
    </w:rPr>
  </w:style>
  <w:style w:type="paragraph" w:customStyle="1" w:styleId="references5">
    <w:name w:val="references5"/>
    <w:basedOn w:val="Normal"/>
    <w:rsid w:val="00CE10E8"/>
    <w:pPr>
      <w:widowControl/>
      <w:spacing w:before="100" w:beforeAutospacing="1"/>
    </w:pPr>
    <w:rPr>
      <w:rFonts w:eastAsiaTheme="minorEastAsia" w:cs="Times New Roman"/>
      <w:lang w:bidi="ar-SA"/>
    </w:rPr>
  </w:style>
  <w:style w:type="paragraph" w:customStyle="1" w:styleId="reflist-columns5">
    <w:name w:val="reflist-columns5"/>
    <w:basedOn w:val="Normal"/>
    <w:rsid w:val="00CE10E8"/>
    <w:pPr>
      <w:widowControl/>
      <w:spacing w:before="72" w:after="100" w:afterAutospacing="1"/>
    </w:pPr>
    <w:rPr>
      <w:rFonts w:eastAsiaTheme="minorEastAsia" w:cs="Times New Roman"/>
      <w:lang w:bidi="ar-SA"/>
    </w:rPr>
  </w:style>
  <w:style w:type="paragraph" w:customStyle="1" w:styleId="reflist-upper-alpha5">
    <w:name w:val="reflist-upper-alpha5"/>
    <w:basedOn w:val="Normal"/>
    <w:rsid w:val="00CE10E8"/>
    <w:pPr>
      <w:widowControl/>
      <w:spacing w:before="100" w:beforeAutospacing="1" w:after="100" w:afterAutospacing="1"/>
    </w:pPr>
    <w:rPr>
      <w:rFonts w:eastAsiaTheme="minorEastAsia" w:cs="Times New Roman"/>
      <w:lang w:bidi="ar-SA"/>
    </w:rPr>
  </w:style>
  <w:style w:type="paragraph" w:customStyle="1" w:styleId="reflist-upper-roman5">
    <w:name w:val="reflist-upper-roman5"/>
    <w:basedOn w:val="Normal"/>
    <w:rsid w:val="00CE10E8"/>
    <w:pPr>
      <w:widowControl/>
      <w:spacing w:before="100" w:beforeAutospacing="1" w:after="100" w:afterAutospacing="1"/>
    </w:pPr>
    <w:rPr>
      <w:rFonts w:eastAsiaTheme="minorEastAsia" w:cs="Times New Roman"/>
      <w:lang w:bidi="ar-SA"/>
    </w:rPr>
  </w:style>
  <w:style w:type="paragraph" w:customStyle="1" w:styleId="reflist-lower-alpha5">
    <w:name w:val="reflist-lower-alpha5"/>
    <w:basedOn w:val="Normal"/>
    <w:rsid w:val="00CE10E8"/>
    <w:pPr>
      <w:widowControl/>
      <w:spacing w:before="100" w:beforeAutospacing="1" w:after="100" w:afterAutospacing="1"/>
    </w:pPr>
    <w:rPr>
      <w:rFonts w:eastAsiaTheme="minorEastAsia" w:cs="Times New Roman"/>
      <w:lang w:bidi="ar-SA"/>
    </w:rPr>
  </w:style>
  <w:style w:type="paragraph" w:customStyle="1" w:styleId="reflist-lower-roman5">
    <w:name w:val="reflist-lower-roman5"/>
    <w:basedOn w:val="Normal"/>
    <w:rsid w:val="00CE10E8"/>
    <w:pPr>
      <w:widowControl/>
      <w:spacing w:before="100" w:beforeAutospacing="1" w:after="100" w:afterAutospacing="1"/>
    </w:pPr>
    <w:rPr>
      <w:rFonts w:eastAsiaTheme="minorEastAsia" w:cs="Times New Roman"/>
      <w:lang w:bidi="ar-SA"/>
    </w:rPr>
  </w:style>
  <w:style w:type="paragraph" w:customStyle="1" w:styleId="portalbox4">
    <w:name w:val="portalbox4"/>
    <w:basedOn w:val="Normal"/>
    <w:rsid w:val="00CE10E8"/>
    <w:pPr>
      <w:widowControl/>
      <w:spacing w:before="100" w:beforeAutospacing="1" w:after="100" w:afterAutospacing="1"/>
    </w:pPr>
    <w:rPr>
      <w:rFonts w:eastAsiaTheme="minorEastAsia" w:cs="Times New Roman"/>
      <w:lang w:bidi="ar-SA"/>
    </w:rPr>
  </w:style>
  <w:style w:type="paragraph" w:customStyle="1" w:styleId="portalborder4">
    <w:name w:val="portalborder4"/>
    <w:basedOn w:val="Normal"/>
    <w:rsid w:val="00CE10E8"/>
    <w:pPr>
      <w:widowControl/>
      <w:pBdr>
        <w:top w:val="single" w:sz="6" w:space="0" w:color="AAAAAA"/>
        <w:left w:val="single" w:sz="6" w:space="0" w:color="AAAAAA"/>
        <w:bottom w:val="single" w:sz="6" w:space="0" w:color="AAAAAA"/>
        <w:right w:val="single" w:sz="6" w:space="0" w:color="AAAAAA"/>
      </w:pBdr>
      <w:spacing w:before="100" w:beforeAutospacing="1" w:after="100" w:afterAutospacing="1"/>
    </w:pPr>
    <w:rPr>
      <w:rFonts w:eastAsiaTheme="minorEastAsia" w:cs="Times New Roman"/>
      <w:lang w:bidi="ar-SA"/>
    </w:rPr>
  </w:style>
  <w:style w:type="paragraph" w:customStyle="1" w:styleId="portalboxul4">
    <w:name w:val="portalbox&gt;ul4"/>
    <w:basedOn w:val="Normal"/>
    <w:rsid w:val="00CE10E8"/>
    <w:pPr>
      <w:widowControl/>
      <w:spacing w:before="100" w:beforeAutospacing="1" w:after="100" w:afterAutospacing="1" w:line="264" w:lineRule="auto"/>
    </w:pPr>
    <w:rPr>
      <w:rFonts w:eastAsiaTheme="minorEastAsia" w:cs="Times New Roman"/>
      <w:b/>
      <w:bCs/>
      <w:i/>
      <w:iCs/>
      <w:sz w:val="20"/>
      <w:szCs w:val="20"/>
      <w:lang w:bidi="ar-SA"/>
    </w:rPr>
  </w:style>
  <w:style w:type="paragraph" w:customStyle="1" w:styleId="portalborderul4">
    <w:name w:val="portalborder&gt;ul4"/>
    <w:basedOn w:val="Normal"/>
    <w:rsid w:val="00CE10E8"/>
    <w:pPr>
      <w:widowControl/>
      <w:shd w:val="clear" w:color="auto" w:fill="F9F9F9"/>
      <w:spacing w:before="100" w:beforeAutospacing="1" w:after="100" w:afterAutospacing="1"/>
    </w:pPr>
    <w:rPr>
      <w:rFonts w:eastAsiaTheme="minorEastAsia" w:cs="Times New Roman"/>
      <w:lang w:bidi="ar-SA"/>
    </w:rPr>
  </w:style>
  <w:style w:type="paragraph" w:customStyle="1" w:styleId="div-col3">
    <w:name w:val="div-col3"/>
    <w:basedOn w:val="Normal"/>
    <w:rsid w:val="00CE10E8"/>
    <w:pPr>
      <w:widowControl/>
      <w:spacing w:before="72" w:after="100" w:afterAutospacing="1"/>
    </w:pPr>
    <w:rPr>
      <w:rFonts w:eastAsiaTheme="minorEastAsia" w:cs="Times New Roman"/>
      <w:lang w:bidi="ar-SA"/>
    </w:rPr>
  </w:style>
  <w:style w:type="paragraph" w:customStyle="1" w:styleId="div-col-small3">
    <w:name w:val="div-col-small3"/>
    <w:basedOn w:val="Normal"/>
    <w:rsid w:val="00CE10E8"/>
    <w:pPr>
      <w:widowControl/>
      <w:spacing w:before="100" w:beforeAutospacing="1" w:after="100" w:afterAutospacing="1"/>
    </w:pPr>
    <w:rPr>
      <w:rFonts w:eastAsiaTheme="minorEastAsia" w:cs="Times New Roman"/>
      <w:sz w:val="22"/>
      <w:szCs w:val="22"/>
      <w:lang w:bidi="ar-SA"/>
    </w:rPr>
  </w:style>
  <w:style w:type="paragraph" w:customStyle="1" w:styleId="cs1-code2">
    <w:name w:val="cs1-code2"/>
    <w:basedOn w:val="Normal"/>
    <w:rsid w:val="00CE10E8"/>
    <w:pPr>
      <w:widowControl/>
      <w:spacing w:before="100" w:beforeAutospacing="1" w:after="100" w:afterAutospacing="1"/>
    </w:pPr>
    <w:rPr>
      <w:rFonts w:eastAsiaTheme="minorEastAsia" w:cs="Times New Roman"/>
      <w:lang w:bidi="ar-SA"/>
    </w:rPr>
  </w:style>
  <w:style w:type="paragraph" w:customStyle="1" w:styleId="cs1-hidden-error2">
    <w:name w:val="cs1-hidden-error2"/>
    <w:basedOn w:val="Normal"/>
    <w:rsid w:val="00CE10E8"/>
    <w:pPr>
      <w:widowControl/>
      <w:spacing w:before="100" w:beforeAutospacing="1" w:after="100" w:afterAutospacing="1"/>
    </w:pPr>
    <w:rPr>
      <w:rFonts w:eastAsiaTheme="minorEastAsia" w:cs="Times New Roman"/>
      <w:vanish/>
      <w:color w:val="DD3333"/>
      <w:lang w:bidi="ar-SA"/>
    </w:rPr>
  </w:style>
  <w:style w:type="paragraph" w:customStyle="1" w:styleId="cs1-visible-error2">
    <w:name w:val="cs1-visible-error2"/>
    <w:basedOn w:val="Normal"/>
    <w:rsid w:val="00CE10E8"/>
    <w:pPr>
      <w:widowControl/>
      <w:spacing w:before="100" w:beforeAutospacing="1" w:after="100" w:afterAutospacing="1"/>
    </w:pPr>
    <w:rPr>
      <w:rFonts w:eastAsiaTheme="minorEastAsia" w:cs="Times New Roman"/>
      <w:color w:val="DD3333"/>
      <w:lang w:bidi="ar-SA"/>
    </w:rPr>
  </w:style>
  <w:style w:type="paragraph" w:customStyle="1" w:styleId="cs1-maint2">
    <w:name w:val="cs1-maint2"/>
    <w:basedOn w:val="Normal"/>
    <w:rsid w:val="00CE10E8"/>
    <w:pPr>
      <w:widowControl/>
      <w:spacing w:before="100" w:beforeAutospacing="1" w:after="100" w:afterAutospacing="1"/>
      <w:ind w:left="72"/>
    </w:pPr>
    <w:rPr>
      <w:rFonts w:eastAsiaTheme="minorEastAsia" w:cs="Times New Roman"/>
      <w:vanish/>
      <w:color w:val="33AA33"/>
      <w:lang w:bidi="ar-SA"/>
    </w:rPr>
  </w:style>
  <w:style w:type="paragraph" w:customStyle="1" w:styleId="cs1-format2">
    <w:name w:val="cs1-format2"/>
    <w:basedOn w:val="Normal"/>
    <w:rsid w:val="00CE10E8"/>
    <w:pPr>
      <w:widowControl/>
      <w:spacing w:before="100" w:beforeAutospacing="1" w:after="100" w:afterAutospacing="1"/>
    </w:pPr>
    <w:rPr>
      <w:rFonts w:eastAsiaTheme="minorEastAsia" w:cs="Times New Roman"/>
      <w:sz w:val="23"/>
      <w:szCs w:val="23"/>
      <w:lang w:bidi="ar-SA"/>
    </w:rPr>
  </w:style>
  <w:style w:type="paragraph" w:customStyle="1" w:styleId="cs1-kern-left2">
    <w:name w:val="cs1-kern-left2"/>
    <w:basedOn w:val="Normal"/>
    <w:rsid w:val="00CE10E8"/>
    <w:pPr>
      <w:widowControl/>
      <w:spacing w:before="100" w:beforeAutospacing="1" w:after="100" w:afterAutospacing="1"/>
    </w:pPr>
    <w:rPr>
      <w:rFonts w:eastAsiaTheme="minorEastAsia" w:cs="Times New Roman"/>
      <w:lang w:bidi="ar-SA"/>
    </w:rPr>
  </w:style>
  <w:style w:type="paragraph" w:customStyle="1" w:styleId="cs1-kern-right2">
    <w:name w:val="cs1-kern-right2"/>
    <w:basedOn w:val="Normal"/>
    <w:rsid w:val="00CE10E8"/>
    <w:pPr>
      <w:widowControl/>
      <w:spacing w:before="100" w:beforeAutospacing="1" w:after="100" w:afterAutospacing="1"/>
    </w:pPr>
    <w:rPr>
      <w:rFonts w:eastAsiaTheme="minorEastAsia" w:cs="Times New Roman"/>
      <w:lang w:bidi="ar-SA"/>
    </w:rPr>
  </w:style>
  <w:style w:type="paragraph" w:customStyle="1" w:styleId="side-box1">
    <w:name w:val="side-box1"/>
    <w:basedOn w:val="Normal"/>
    <w:rsid w:val="00CE10E8"/>
    <w:pPr>
      <w:widowControl/>
      <w:pBdr>
        <w:top w:val="single" w:sz="6" w:space="0" w:color="AAAAAA"/>
        <w:left w:val="single" w:sz="6" w:space="0" w:color="AAAAAA"/>
        <w:bottom w:val="single" w:sz="6" w:space="0" w:color="AAAAAA"/>
        <w:right w:val="single" w:sz="6" w:space="0" w:color="AAAAAA"/>
      </w:pBdr>
      <w:shd w:val="clear" w:color="auto" w:fill="F9F9F9"/>
      <w:spacing w:before="60" w:after="60" w:line="300" w:lineRule="atLeast"/>
    </w:pPr>
    <w:rPr>
      <w:rFonts w:eastAsiaTheme="minorEastAsia" w:cs="Times New Roman"/>
      <w:sz w:val="21"/>
      <w:szCs w:val="21"/>
      <w:lang w:bidi="ar-SA"/>
    </w:rPr>
  </w:style>
  <w:style w:type="paragraph" w:customStyle="1" w:styleId="side-box-abovebelow1">
    <w:name w:val="side-box-abovebelow1"/>
    <w:basedOn w:val="Normal"/>
    <w:rsid w:val="00CE10E8"/>
    <w:pPr>
      <w:widowControl/>
      <w:spacing w:before="100" w:beforeAutospacing="1" w:after="100" w:afterAutospacing="1"/>
    </w:pPr>
    <w:rPr>
      <w:rFonts w:eastAsiaTheme="minorEastAsia" w:cs="Times New Roman"/>
      <w:lang w:bidi="ar-SA"/>
    </w:rPr>
  </w:style>
  <w:style w:type="paragraph" w:customStyle="1" w:styleId="side-box-text1">
    <w:name w:val="side-box-text1"/>
    <w:basedOn w:val="Normal"/>
    <w:rsid w:val="00CE10E8"/>
    <w:pPr>
      <w:widowControl/>
      <w:spacing w:before="100" w:beforeAutospacing="1" w:after="100" w:afterAutospacing="1"/>
    </w:pPr>
    <w:rPr>
      <w:rFonts w:eastAsiaTheme="minorEastAsia" w:cs="Times New Roman"/>
      <w:lang w:bidi="ar-SA"/>
    </w:rPr>
  </w:style>
  <w:style w:type="paragraph" w:customStyle="1" w:styleId="side-box-image1">
    <w:name w:val="side-box-image1"/>
    <w:basedOn w:val="Normal"/>
    <w:rsid w:val="00CE10E8"/>
    <w:pPr>
      <w:widowControl/>
      <w:spacing w:before="100" w:beforeAutospacing="1" w:after="100" w:afterAutospacing="1"/>
      <w:jc w:val="center"/>
    </w:pPr>
    <w:rPr>
      <w:rFonts w:eastAsiaTheme="minorEastAsia" w:cs="Times New Roman"/>
      <w:lang w:bidi="ar-SA"/>
    </w:rPr>
  </w:style>
  <w:style w:type="paragraph" w:customStyle="1" w:styleId="side-box-imageright1">
    <w:name w:val="side-box-imageright1"/>
    <w:basedOn w:val="Normal"/>
    <w:rsid w:val="00CE10E8"/>
    <w:pPr>
      <w:widowControl/>
      <w:spacing w:before="100" w:beforeAutospacing="1" w:after="100" w:afterAutospacing="1"/>
      <w:jc w:val="center"/>
    </w:pPr>
    <w:rPr>
      <w:rFonts w:eastAsiaTheme="minorEastAsia" w:cs="Times New Roman"/>
      <w:lang w:bidi="ar-SA"/>
    </w:rPr>
  </w:style>
  <w:style w:type="character" w:customStyle="1" w:styleId="nowrap5">
    <w:name w:val="nowrap5"/>
    <w:basedOn w:val="DefaultParagraphFont"/>
    <w:rsid w:val="00CE10E8"/>
  </w:style>
  <w:style w:type="paragraph" w:customStyle="1" w:styleId="navbox">
    <w:name w:val="navbox"/>
    <w:basedOn w:val="Normal"/>
    <w:rsid w:val="00CE10E8"/>
    <w:pPr>
      <w:widowControl/>
      <w:spacing w:before="100" w:beforeAutospacing="1" w:after="100" w:afterAutospacing="1"/>
    </w:pPr>
    <w:rPr>
      <w:rFonts w:eastAsiaTheme="minorEastAsia" w:cs="Times New Roman"/>
      <w:lang w:bidi="ar-SA"/>
    </w:rPr>
  </w:style>
  <w:style w:type="paragraph" w:customStyle="1" w:styleId="navbox-inner">
    <w:name w:val="navbox-inner"/>
    <w:basedOn w:val="Normal"/>
    <w:rsid w:val="00CE10E8"/>
    <w:pPr>
      <w:widowControl/>
      <w:spacing w:before="100" w:beforeAutospacing="1" w:after="100" w:afterAutospacing="1"/>
    </w:pPr>
    <w:rPr>
      <w:rFonts w:eastAsiaTheme="minorEastAsia" w:cs="Times New Roman"/>
      <w:lang w:bidi="ar-SA"/>
    </w:rPr>
  </w:style>
  <w:style w:type="paragraph" w:customStyle="1" w:styleId="navbox-subgroup">
    <w:name w:val="navbox-subgroup"/>
    <w:basedOn w:val="Normal"/>
    <w:rsid w:val="00CE10E8"/>
    <w:pPr>
      <w:widowControl/>
      <w:spacing w:before="100" w:beforeAutospacing="1" w:after="100" w:afterAutospacing="1"/>
    </w:pPr>
    <w:rPr>
      <w:rFonts w:eastAsiaTheme="minorEastAsia" w:cs="Times New Roman"/>
      <w:lang w:bidi="ar-SA"/>
    </w:rPr>
  </w:style>
  <w:style w:type="paragraph" w:customStyle="1" w:styleId="navbox-group">
    <w:name w:val="navbox-group"/>
    <w:basedOn w:val="Normal"/>
    <w:rsid w:val="00CE10E8"/>
    <w:pPr>
      <w:widowControl/>
      <w:spacing w:before="100" w:beforeAutospacing="1" w:after="100" w:afterAutospacing="1"/>
    </w:pPr>
    <w:rPr>
      <w:rFonts w:eastAsiaTheme="minorEastAsia" w:cs="Times New Roman"/>
      <w:lang w:bidi="ar-SA"/>
    </w:rPr>
  </w:style>
  <w:style w:type="paragraph" w:customStyle="1" w:styleId="navbox-title">
    <w:name w:val="navbox-title"/>
    <w:basedOn w:val="Normal"/>
    <w:rsid w:val="00CE10E8"/>
    <w:pPr>
      <w:widowControl/>
      <w:spacing w:before="100" w:beforeAutospacing="1" w:after="100" w:afterAutospacing="1"/>
    </w:pPr>
    <w:rPr>
      <w:rFonts w:eastAsiaTheme="minorEastAsia" w:cs="Times New Roman"/>
      <w:lang w:bidi="ar-SA"/>
    </w:rPr>
  </w:style>
  <w:style w:type="paragraph" w:customStyle="1" w:styleId="navbox-abovebelow">
    <w:name w:val="navbox-abovebelow"/>
    <w:basedOn w:val="Normal"/>
    <w:rsid w:val="00CE10E8"/>
    <w:pPr>
      <w:widowControl/>
      <w:spacing w:before="100" w:beforeAutospacing="1" w:after="100" w:afterAutospacing="1"/>
    </w:pPr>
    <w:rPr>
      <w:rFonts w:eastAsiaTheme="minorEastAsia" w:cs="Times New Roman"/>
      <w:lang w:bidi="ar-SA"/>
    </w:rPr>
  </w:style>
  <w:style w:type="paragraph" w:customStyle="1" w:styleId="navbox-list">
    <w:name w:val="navbox-list"/>
    <w:basedOn w:val="Normal"/>
    <w:rsid w:val="00CE10E8"/>
    <w:pPr>
      <w:widowControl/>
      <w:spacing w:before="100" w:beforeAutospacing="1" w:after="100" w:afterAutospacing="1"/>
    </w:pPr>
    <w:rPr>
      <w:rFonts w:eastAsiaTheme="minorEastAsia" w:cs="Times New Roman"/>
      <w:lang w:bidi="ar-SA"/>
    </w:rPr>
  </w:style>
  <w:style w:type="paragraph" w:customStyle="1" w:styleId="navbox-list-with-group">
    <w:name w:val="navbox-list-with-group"/>
    <w:basedOn w:val="Normal"/>
    <w:rsid w:val="00CE10E8"/>
    <w:pPr>
      <w:widowControl/>
      <w:spacing w:before="100" w:beforeAutospacing="1" w:after="100" w:afterAutospacing="1"/>
    </w:pPr>
    <w:rPr>
      <w:rFonts w:eastAsiaTheme="minorEastAsia" w:cs="Times New Roman"/>
      <w:lang w:bidi="ar-SA"/>
    </w:rPr>
  </w:style>
  <w:style w:type="paragraph" w:customStyle="1" w:styleId="navbox-even">
    <w:name w:val="navbox-even"/>
    <w:basedOn w:val="Normal"/>
    <w:rsid w:val="00CE10E8"/>
    <w:pPr>
      <w:widowControl/>
      <w:spacing w:before="100" w:beforeAutospacing="1" w:after="100" w:afterAutospacing="1"/>
    </w:pPr>
    <w:rPr>
      <w:rFonts w:eastAsiaTheme="minorEastAsia" w:cs="Times New Roman"/>
      <w:lang w:bidi="ar-SA"/>
    </w:rPr>
  </w:style>
  <w:style w:type="paragraph" w:customStyle="1" w:styleId="navbox-odd">
    <w:name w:val="navbox-odd"/>
    <w:basedOn w:val="Normal"/>
    <w:rsid w:val="00CE10E8"/>
    <w:pPr>
      <w:widowControl/>
      <w:spacing w:before="100" w:beforeAutospacing="1" w:after="100" w:afterAutospacing="1"/>
    </w:pPr>
    <w:rPr>
      <w:rFonts w:eastAsiaTheme="minorEastAsia" w:cs="Times New Roman"/>
      <w:lang w:bidi="ar-SA"/>
    </w:rPr>
  </w:style>
  <w:style w:type="paragraph" w:customStyle="1" w:styleId="mw-collapsible-toggle10">
    <w:name w:val="mw-collapsible-toggle10"/>
    <w:basedOn w:val="Normal"/>
    <w:rsid w:val="00CE10E8"/>
    <w:pPr>
      <w:widowControl/>
      <w:spacing w:before="100" w:beforeAutospacing="1" w:after="100" w:afterAutospacing="1"/>
    </w:pPr>
    <w:rPr>
      <w:rFonts w:eastAsiaTheme="minorEastAsia" w:cs="Times New Roman"/>
      <w:lang w:bidi="ar-SA"/>
    </w:rPr>
  </w:style>
  <w:style w:type="paragraph" w:customStyle="1" w:styleId="mw-warning-with-logexcerpt10">
    <w:name w:val="mw-warning-with-logexcerpt10"/>
    <w:basedOn w:val="Normal"/>
    <w:rsid w:val="00CE10E8"/>
    <w:pPr>
      <w:widowControl/>
      <w:shd w:val="clear" w:color="auto" w:fill="FEF6E7"/>
      <w:spacing w:before="100" w:beforeAutospacing="1" w:after="100" w:afterAutospacing="1"/>
    </w:pPr>
    <w:rPr>
      <w:rFonts w:eastAsiaTheme="minorEastAsia" w:cs="Times New Roman"/>
      <w:lang w:bidi="ar-SA"/>
    </w:rPr>
  </w:style>
  <w:style w:type="paragraph" w:customStyle="1" w:styleId="editnotice-redlink10">
    <w:name w:val="editnotice-redlink10"/>
    <w:basedOn w:val="Normal"/>
    <w:rsid w:val="00CE10E8"/>
    <w:pPr>
      <w:widowControl/>
      <w:spacing w:before="100" w:beforeAutospacing="1" w:after="100" w:afterAutospacing="1"/>
    </w:pPr>
    <w:rPr>
      <w:rFonts w:eastAsiaTheme="minorEastAsia" w:cs="Times New Roman"/>
      <w:vanish/>
      <w:lang w:bidi="ar-SA"/>
    </w:rPr>
  </w:style>
  <w:style w:type="paragraph" w:customStyle="1" w:styleId="mbox-image10">
    <w:name w:val="mbox-image10"/>
    <w:basedOn w:val="Normal"/>
    <w:rsid w:val="00CE10E8"/>
    <w:pPr>
      <w:widowControl/>
      <w:spacing w:before="100" w:beforeAutospacing="1" w:after="100" w:afterAutospacing="1"/>
    </w:pPr>
    <w:rPr>
      <w:rFonts w:eastAsiaTheme="minorEastAsia" w:cs="Times New Roman"/>
      <w:vanish/>
      <w:lang w:bidi="ar-SA"/>
    </w:rPr>
  </w:style>
  <w:style w:type="paragraph" w:customStyle="1" w:styleId="mbox-imageright10">
    <w:name w:val="mbox-imageright10"/>
    <w:basedOn w:val="Normal"/>
    <w:rsid w:val="00CE10E8"/>
    <w:pPr>
      <w:widowControl/>
      <w:spacing w:before="100" w:beforeAutospacing="1" w:after="100" w:afterAutospacing="1"/>
    </w:pPr>
    <w:rPr>
      <w:rFonts w:eastAsiaTheme="minorEastAsia" w:cs="Times New Roman"/>
      <w:vanish/>
      <w:lang w:bidi="ar-SA"/>
    </w:rPr>
  </w:style>
  <w:style w:type="paragraph" w:customStyle="1" w:styleId="mw-empty-li10">
    <w:name w:val="mw-empty-li10"/>
    <w:basedOn w:val="Normal"/>
    <w:rsid w:val="00CE10E8"/>
    <w:pPr>
      <w:widowControl/>
      <w:spacing w:before="100" w:beforeAutospacing="1" w:after="100" w:afterAutospacing="1"/>
    </w:pPr>
    <w:rPr>
      <w:rFonts w:eastAsiaTheme="minorEastAsia" w:cs="Times New Roman"/>
      <w:vanish/>
      <w:lang w:bidi="ar-SA"/>
    </w:rPr>
  </w:style>
  <w:style w:type="paragraph" w:customStyle="1" w:styleId="infobox-above17">
    <w:name w:val="infobox-above17"/>
    <w:basedOn w:val="Normal"/>
    <w:rsid w:val="00CE10E8"/>
    <w:pPr>
      <w:widowControl/>
      <w:spacing w:before="100" w:beforeAutospacing="1" w:after="100" w:afterAutospacing="1"/>
      <w:jc w:val="center"/>
      <w:textAlignment w:val="top"/>
    </w:pPr>
    <w:rPr>
      <w:rFonts w:eastAsiaTheme="minorEastAsia" w:cs="Times New Roman"/>
      <w:b/>
      <w:bCs/>
      <w:sz w:val="30"/>
      <w:szCs w:val="30"/>
      <w:lang w:bidi="ar-SA"/>
    </w:rPr>
  </w:style>
  <w:style w:type="paragraph" w:customStyle="1" w:styleId="infobox-title17">
    <w:name w:val="infobox-title17"/>
    <w:basedOn w:val="Normal"/>
    <w:rsid w:val="00CE10E8"/>
    <w:pPr>
      <w:widowControl/>
      <w:spacing w:before="100" w:beforeAutospacing="1" w:after="100" w:afterAutospacing="1"/>
      <w:jc w:val="center"/>
    </w:pPr>
    <w:rPr>
      <w:rFonts w:eastAsiaTheme="minorEastAsia" w:cs="Times New Roman"/>
      <w:b/>
      <w:bCs/>
      <w:sz w:val="30"/>
      <w:szCs w:val="30"/>
      <w:lang w:bidi="ar-SA"/>
    </w:rPr>
  </w:style>
  <w:style w:type="paragraph" w:customStyle="1" w:styleId="infobox-header17">
    <w:name w:val="infobox-header17"/>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subheader17">
    <w:name w:val="infobox-subheader17"/>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image17">
    <w:name w:val="infobox-image17"/>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full-data17">
    <w:name w:val="infobox-full-data17"/>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below17">
    <w:name w:val="infobox-below17"/>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navbar10">
    <w:name w:val="infobox-navbar10"/>
    <w:basedOn w:val="Normal"/>
    <w:rsid w:val="00CE10E8"/>
    <w:pPr>
      <w:widowControl/>
      <w:spacing w:before="100" w:beforeAutospacing="1" w:after="100" w:afterAutospacing="1"/>
      <w:jc w:val="right"/>
      <w:textAlignment w:val="top"/>
    </w:pPr>
    <w:rPr>
      <w:rFonts w:eastAsiaTheme="minorEastAsia" w:cs="Times New Roman"/>
      <w:lang w:bidi="ar-SA"/>
    </w:rPr>
  </w:style>
  <w:style w:type="character" w:customStyle="1" w:styleId="texhtml10">
    <w:name w:val="texhtml10"/>
    <w:basedOn w:val="DefaultParagraphFont"/>
    <w:rsid w:val="00CE10E8"/>
    <w:rPr>
      <w:rFonts w:ascii="Times New Roman" w:hAnsi="Times New Roman" w:cs="Times New Roman" w:hint="default"/>
      <w:sz w:val="24"/>
      <w:szCs w:val="24"/>
    </w:rPr>
  </w:style>
  <w:style w:type="paragraph" w:customStyle="1" w:styleId="mw-indicators10">
    <w:name w:val="mw-indicators10"/>
    <w:basedOn w:val="Normal"/>
    <w:rsid w:val="00CE10E8"/>
    <w:pPr>
      <w:widowControl/>
      <w:spacing w:before="100" w:beforeAutospacing="1" w:after="100" w:afterAutospacing="1"/>
    </w:pPr>
    <w:rPr>
      <w:rFonts w:eastAsiaTheme="minorEastAsia" w:cs="Times New Roman"/>
      <w:lang w:bidi="ar-SA"/>
    </w:rPr>
  </w:style>
  <w:style w:type="paragraph" w:customStyle="1" w:styleId="hatnote9">
    <w:name w:val="hatnote9"/>
    <w:basedOn w:val="Normal"/>
    <w:rsid w:val="00CE10E8"/>
    <w:pPr>
      <w:widowControl/>
      <w:spacing w:before="100" w:beforeAutospacing="1" w:after="100" w:afterAutospacing="1"/>
    </w:pPr>
    <w:rPr>
      <w:rFonts w:eastAsiaTheme="minorEastAsia" w:cs="Times New Roman"/>
      <w:i/>
      <w:iCs/>
      <w:lang w:bidi="ar-SA"/>
    </w:rPr>
  </w:style>
  <w:style w:type="paragraph" w:customStyle="1" w:styleId="infobox-subbox8">
    <w:name w:val="infobox-subbox8"/>
    <w:basedOn w:val="Normal"/>
    <w:rsid w:val="00CE10E8"/>
    <w:pPr>
      <w:widowControl/>
      <w:ind w:left="-45" w:right="-45"/>
    </w:pPr>
    <w:rPr>
      <w:rFonts w:eastAsiaTheme="minorEastAsia" w:cs="Times New Roman"/>
      <w:lang w:bidi="ar-SA"/>
    </w:rPr>
  </w:style>
  <w:style w:type="paragraph" w:customStyle="1" w:styleId="infobox-3cols-child8">
    <w:name w:val="infobox-3cols-child8"/>
    <w:basedOn w:val="Normal"/>
    <w:rsid w:val="00CE10E8"/>
    <w:pPr>
      <w:widowControl/>
      <w:spacing w:before="100" w:beforeAutospacing="1" w:after="100" w:afterAutospacing="1"/>
    </w:pPr>
    <w:rPr>
      <w:rFonts w:eastAsiaTheme="minorEastAsia" w:cs="Times New Roman"/>
      <w:lang w:bidi="ar-SA"/>
    </w:rPr>
  </w:style>
  <w:style w:type="paragraph" w:customStyle="1" w:styleId="navbar8">
    <w:name w:val="navbar8"/>
    <w:basedOn w:val="Normal"/>
    <w:rsid w:val="00CE10E8"/>
    <w:pPr>
      <w:widowControl/>
      <w:spacing w:before="100" w:beforeAutospacing="1" w:after="100" w:afterAutospacing="1"/>
    </w:pPr>
    <w:rPr>
      <w:rFonts w:eastAsiaTheme="minorEastAsia" w:cs="Times New Roman"/>
      <w:lang w:bidi="ar-SA"/>
    </w:rPr>
  </w:style>
  <w:style w:type="paragraph" w:customStyle="1" w:styleId="infobox-header18">
    <w:name w:val="infobox-header18"/>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subheader18">
    <w:name w:val="infobox-subheader18"/>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above18">
    <w:name w:val="infobox-above18"/>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title18">
    <w:name w:val="infobox-title18"/>
    <w:basedOn w:val="Normal"/>
    <w:rsid w:val="00CE10E8"/>
    <w:pPr>
      <w:widowControl/>
      <w:spacing w:before="100" w:beforeAutospacing="1" w:after="100" w:afterAutospacing="1"/>
      <w:jc w:val="center"/>
    </w:pPr>
    <w:rPr>
      <w:rFonts w:eastAsiaTheme="minorEastAsia" w:cs="Times New Roman"/>
      <w:lang w:bidi="ar-SA"/>
    </w:rPr>
  </w:style>
  <w:style w:type="paragraph" w:customStyle="1" w:styleId="infobox-image18">
    <w:name w:val="infobox-image18"/>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full-data18">
    <w:name w:val="infobox-full-data18"/>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below18">
    <w:name w:val="infobox-below18"/>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trow7">
    <w:name w:val="trow7"/>
    <w:basedOn w:val="Normal"/>
    <w:rsid w:val="00CE10E8"/>
    <w:pPr>
      <w:widowControl/>
      <w:spacing w:before="100" w:beforeAutospacing="1" w:after="100" w:afterAutospacing="1"/>
    </w:pPr>
    <w:rPr>
      <w:rFonts w:eastAsiaTheme="minorEastAsia" w:cs="Times New Roman"/>
      <w:lang w:bidi="ar-SA"/>
    </w:rPr>
  </w:style>
  <w:style w:type="paragraph" w:customStyle="1" w:styleId="tsingle7">
    <w:name w:val="tsingle7"/>
    <w:basedOn w:val="Normal"/>
    <w:rsid w:val="00CE10E8"/>
    <w:pPr>
      <w:widowControl/>
      <w:spacing w:before="15" w:after="15"/>
      <w:ind w:left="15" w:right="15"/>
    </w:pPr>
    <w:rPr>
      <w:rFonts w:eastAsiaTheme="minorEastAsia" w:cs="Times New Roman"/>
      <w:lang w:bidi="ar-SA"/>
    </w:rPr>
  </w:style>
  <w:style w:type="paragraph" w:customStyle="1" w:styleId="theader7">
    <w:name w:val="theader7"/>
    <w:basedOn w:val="Normal"/>
    <w:rsid w:val="00CE10E8"/>
    <w:pPr>
      <w:widowControl/>
      <w:spacing w:before="100" w:beforeAutospacing="1" w:after="100" w:afterAutospacing="1"/>
      <w:jc w:val="center"/>
    </w:pPr>
    <w:rPr>
      <w:rFonts w:eastAsiaTheme="minorEastAsia" w:cs="Times New Roman"/>
      <w:b/>
      <w:bCs/>
      <w:lang w:bidi="ar-SA"/>
    </w:rPr>
  </w:style>
  <w:style w:type="paragraph" w:customStyle="1" w:styleId="thumbcaption7">
    <w:name w:val="thumbcaption7"/>
    <w:basedOn w:val="Normal"/>
    <w:rsid w:val="00CE10E8"/>
    <w:pPr>
      <w:widowControl/>
      <w:spacing w:before="100" w:beforeAutospacing="1" w:after="100" w:afterAutospacing="1"/>
    </w:pPr>
    <w:rPr>
      <w:rFonts w:eastAsiaTheme="minorEastAsia" w:cs="Times New Roman"/>
      <w:lang w:bidi="ar-SA"/>
    </w:rPr>
  </w:style>
  <w:style w:type="paragraph" w:customStyle="1" w:styleId="text-align-left7">
    <w:name w:val="text-align-left7"/>
    <w:basedOn w:val="Normal"/>
    <w:rsid w:val="00CE10E8"/>
    <w:pPr>
      <w:widowControl/>
      <w:spacing w:before="100" w:beforeAutospacing="1" w:after="100" w:afterAutospacing="1"/>
    </w:pPr>
    <w:rPr>
      <w:rFonts w:eastAsiaTheme="minorEastAsia" w:cs="Times New Roman"/>
      <w:lang w:bidi="ar-SA"/>
    </w:rPr>
  </w:style>
  <w:style w:type="paragraph" w:customStyle="1" w:styleId="text-align-right7">
    <w:name w:val="text-align-right7"/>
    <w:basedOn w:val="Normal"/>
    <w:rsid w:val="00CE10E8"/>
    <w:pPr>
      <w:widowControl/>
      <w:spacing w:before="100" w:beforeAutospacing="1" w:after="100" w:afterAutospacing="1"/>
      <w:jc w:val="right"/>
    </w:pPr>
    <w:rPr>
      <w:rFonts w:eastAsiaTheme="minorEastAsia" w:cs="Times New Roman"/>
      <w:lang w:bidi="ar-SA"/>
    </w:rPr>
  </w:style>
  <w:style w:type="paragraph" w:customStyle="1" w:styleId="text-align-center7">
    <w:name w:val="text-align-center7"/>
    <w:basedOn w:val="Normal"/>
    <w:rsid w:val="00CE10E8"/>
    <w:pPr>
      <w:widowControl/>
      <w:spacing w:before="100" w:beforeAutospacing="1" w:after="100" w:afterAutospacing="1"/>
      <w:jc w:val="center"/>
    </w:pPr>
    <w:rPr>
      <w:rFonts w:eastAsiaTheme="minorEastAsia" w:cs="Times New Roman"/>
      <w:lang w:bidi="ar-SA"/>
    </w:rPr>
  </w:style>
  <w:style w:type="paragraph" w:customStyle="1" w:styleId="reflist6">
    <w:name w:val="reflist6"/>
    <w:basedOn w:val="Normal"/>
    <w:rsid w:val="00CE10E8"/>
    <w:pPr>
      <w:widowControl/>
      <w:spacing w:before="100" w:beforeAutospacing="1" w:after="120"/>
    </w:pPr>
    <w:rPr>
      <w:rFonts w:eastAsiaTheme="minorEastAsia" w:cs="Times New Roman"/>
      <w:sz w:val="22"/>
      <w:szCs w:val="22"/>
      <w:lang w:bidi="ar-SA"/>
    </w:rPr>
  </w:style>
  <w:style w:type="paragraph" w:customStyle="1" w:styleId="references6">
    <w:name w:val="references6"/>
    <w:basedOn w:val="Normal"/>
    <w:rsid w:val="00CE10E8"/>
    <w:pPr>
      <w:widowControl/>
      <w:spacing w:before="100" w:beforeAutospacing="1"/>
    </w:pPr>
    <w:rPr>
      <w:rFonts w:eastAsiaTheme="minorEastAsia" w:cs="Times New Roman"/>
      <w:lang w:bidi="ar-SA"/>
    </w:rPr>
  </w:style>
  <w:style w:type="paragraph" w:customStyle="1" w:styleId="reflist-columns6">
    <w:name w:val="reflist-columns6"/>
    <w:basedOn w:val="Normal"/>
    <w:rsid w:val="00CE10E8"/>
    <w:pPr>
      <w:widowControl/>
      <w:spacing w:before="72" w:after="100" w:afterAutospacing="1"/>
    </w:pPr>
    <w:rPr>
      <w:rFonts w:eastAsiaTheme="minorEastAsia" w:cs="Times New Roman"/>
      <w:lang w:bidi="ar-SA"/>
    </w:rPr>
  </w:style>
  <w:style w:type="paragraph" w:customStyle="1" w:styleId="reflist-upper-alpha6">
    <w:name w:val="reflist-upper-alpha6"/>
    <w:basedOn w:val="Normal"/>
    <w:rsid w:val="00CE10E8"/>
    <w:pPr>
      <w:widowControl/>
      <w:spacing w:before="100" w:beforeAutospacing="1" w:after="100" w:afterAutospacing="1"/>
    </w:pPr>
    <w:rPr>
      <w:rFonts w:eastAsiaTheme="minorEastAsia" w:cs="Times New Roman"/>
      <w:lang w:bidi="ar-SA"/>
    </w:rPr>
  </w:style>
  <w:style w:type="paragraph" w:customStyle="1" w:styleId="reflist-upper-roman6">
    <w:name w:val="reflist-upper-roman6"/>
    <w:basedOn w:val="Normal"/>
    <w:rsid w:val="00CE10E8"/>
    <w:pPr>
      <w:widowControl/>
      <w:spacing w:before="100" w:beforeAutospacing="1" w:after="100" w:afterAutospacing="1"/>
    </w:pPr>
    <w:rPr>
      <w:rFonts w:eastAsiaTheme="minorEastAsia" w:cs="Times New Roman"/>
      <w:lang w:bidi="ar-SA"/>
    </w:rPr>
  </w:style>
  <w:style w:type="paragraph" w:customStyle="1" w:styleId="reflist-lower-alpha6">
    <w:name w:val="reflist-lower-alpha6"/>
    <w:basedOn w:val="Normal"/>
    <w:rsid w:val="00CE10E8"/>
    <w:pPr>
      <w:widowControl/>
      <w:spacing w:before="100" w:beforeAutospacing="1" w:after="100" w:afterAutospacing="1"/>
    </w:pPr>
    <w:rPr>
      <w:rFonts w:eastAsiaTheme="minorEastAsia" w:cs="Times New Roman"/>
      <w:lang w:bidi="ar-SA"/>
    </w:rPr>
  </w:style>
  <w:style w:type="paragraph" w:customStyle="1" w:styleId="reflist-lower-roman6">
    <w:name w:val="reflist-lower-roman6"/>
    <w:basedOn w:val="Normal"/>
    <w:rsid w:val="00CE10E8"/>
    <w:pPr>
      <w:widowControl/>
      <w:spacing w:before="100" w:beforeAutospacing="1" w:after="100" w:afterAutospacing="1"/>
    </w:pPr>
    <w:rPr>
      <w:rFonts w:eastAsiaTheme="minorEastAsia" w:cs="Times New Roman"/>
      <w:lang w:bidi="ar-SA"/>
    </w:rPr>
  </w:style>
  <w:style w:type="paragraph" w:customStyle="1" w:styleId="portalbox5">
    <w:name w:val="portalbox5"/>
    <w:basedOn w:val="Normal"/>
    <w:rsid w:val="00CE10E8"/>
    <w:pPr>
      <w:widowControl/>
      <w:spacing w:before="100" w:beforeAutospacing="1" w:after="100" w:afterAutospacing="1"/>
    </w:pPr>
    <w:rPr>
      <w:rFonts w:eastAsiaTheme="minorEastAsia" w:cs="Times New Roman"/>
      <w:lang w:bidi="ar-SA"/>
    </w:rPr>
  </w:style>
  <w:style w:type="paragraph" w:customStyle="1" w:styleId="portalborder5">
    <w:name w:val="portalborder5"/>
    <w:basedOn w:val="Normal"/>
    <w:rsid w:val="00CE10E8"/>
    <w:pPr>
      <w:widowControl/>
      <w:pBdr>
        <w:top w:val="single" w:sz="6" w:space="0" w:color="AAAAAA"/>
        <w:left w:val="single" w:sz="6" w:space="0" w:color="AAAAAA"/>
        <w:bottom w:val="single" w:sz="6" w:space="0" w:color="AAAAAA"/>
        <w:right w:val="single" w:sz="6" w:space="0" w:color="AAAAAA"/>
      </w:pBdr>
      <w:spacing w:before="100" w:beforeAutospacing="1" w:after="100" w:afterAutospacing="1"/>
    </w:pPr>
    <w:rPr>
      <w:rFonts w:eastAsiaTheme="minorEastAsia" w:cs="Times New Roman"/>
      <w:lang w:bidi="ar-SA"/>
    </w:rPr>
  </w:style>
  <w:style w:type="paragraph" w:customStyle="1" w:styleId="portalboxul5">
    <w:name w:val="portalbox&gt;ul5"/>
    <w:basedOn w:val="Normal"/>
    <w:rsid w:val="00CE10E8"/>
    <w:pPr>
      <w:widowControl/>
      <w:spacing w:before="100" w:beforeAutospacing="1" w:after="100" w:afterAutospacing="1" w:line="264" w:lineRule="auto"/>
    </w:pPr>
    <w:rPr>
      <w:rFonts w:eastAsiaTheme="minorEastAsia" w:cs="Times New Roman"/>
      <w:b/>
      <w:bCs/>
      <w:i/>
      <w:iCs/>
      <w:sz w:val="20"/>
      <w:szCs w:val="20"/>
      <w:lang w:bidi="ar-SA"/>
    </w:rPr>
  </w:style>
  <w:style w:type="paragraph" w:customStyle="1" w:styleId="portalborderul5">
    <w:name w:val="portalborder&gt;ul5"/>
    <w:basedOn w:val="Normal"/>
    <w:rsid w:val="00CE10E8"/>
    <w:pPr>
      <w:widowControl/>
      <w:shd w:val="clear" w:color="auto" w:fill="F9F9F9"/>
      <w:spacing w:before="100" w:beforeAutospacing="1" w:after="100" w:afterAutospacing="1"/>
    </w:pPr>
    <w:rPr>
      <w:rFonts w:eastAsiaTheme="minorEastAsia" w:cs="Times New Roman"/>
      <w:lang w:bidi="ar-SA"/>
    </w:rPr>
  </w:style>
  <w:style w:type="paragraph" w:customStyle="1" w:styleId="div-col4">
    <w:name w:val="div-col4"/>
    <w:basedOn w:val="Normal"/>
    <w:rsid w:val="00CE10E8"/>
    <w:pPr>
      <w:widowControl/>
      <w:spacing w:before="72" w:after="100" w:afterAutospacing="1"/>
    </w:pPr>
    <w:rPr>
      <w:rFonts w:eastAsiaTheme="minorEastAsia" w:cs="Times New Roman"/>
      <w:lang w:bidi="ar-SA"/>
    </w:rPr>
  </w:style>
  <w:style w:type="paragraph" w:customStyle="1" w:styleId="div-col-small4">
    <w:name w:val="div-col-small4"/>
    <w:basedOn w:val="Normal"/>
    <w:rsid w:val="00CE10E8"/>
    <w:pPr>
      <w:widowControl/>
      <w:spacing w:before="100" w:beforeAutospacing="1" w:after="100" w:afterAutospacing="1"/>
    </w:pPr>
    <w:rPr>
      <w:rFonts w:eastAsiaTheme="minorEastAsia" w:cs="Times New Roman"/>
      <w:sz w:val="22"/>
      <w:szCs w:val="22"/>
      <w:lang w:bidi="ar-SA"/>
    </w:rPr>
  </w:style>
  <w:style w:type="paragraph" w:customStyle="1" w:styleId="cs1-code3">
    <w:name w:val="cs1-code3"/>
    <w:basedOn w:val="Normal"/>
    <w:rsid w:val="00CE10E8"/>
    <w:pPr>
      <w:widowControl/>
      <w:spacing w:before="100" w:beforeAutospacing="1" w:after="100" w:afterAutospacing="1"/>
    </w:pPr>
    <w:rPr>
      <w:rFonts w:eastAsiaTheme="minorEastAsia" w:cs="Times New Roman"/>
      <w:lang w:bidi="ar-SA"/>
    </w:rPr>
  </w:style>
  <w:style w:type="paragraph" w:customStyle="1" w:styleId="cs1-hidden-error3">
    <w:name w:val="cs1-hidden-error3"/>
    <w:basedOn w:val="Normal"/>
    <w:rsid w:val="00CE10E8"/>
    <w:pPr>
      <w:widowControl/>
      <w:spacing w:before="100" w:beforeAutospacing="1" w:after="100" w:afterAutospacing="1"/>
    </w:pPr>
    <w:rPr>
      <w:rFonts w:eastAsiaTheme="minorEastAsia" w:cs="Times New Roman"/>
      <w:vanish/>
      <w:color w:val="DD3333"/>
      <w:lang w:bidi="ar-SA"/>
    </w:rPr>
  </w:style>
  <w:style w:type="paragraph" w:customStyle="1" w:styleId="cs1-visible-error3">
    <w:name w:val="cs1-visible-error3"/>
    <w:basedOn w:val="Normal"/>
    <w:rsid w:val="00CE10E8"/>
    <w:pPr>
      <w:widowControl/>
      <w:spacing w:before="100" w:beforeAutospacing="1" w:after="100" w:afterAutospacing="1"/>
    </w:pPr>
    <w:rPr>
      <w:rFonts w:eastAsiaTheme="minorEastAsia" w:cs="Times New Roman"/>
      <w:color w:val="DD3333"/>
      <w:lang w:bidi="ar-SA"/>
    </w:rPr>
  </w:style>
  <w:style w:type="paragraph" w:customStyle="1" w:styleId="cs1-maint3">
    <w:name w:val="cs1-maint3"/>
    <w:basedOn w:val="Normal"/>
    <w:rsid w:val="00CE10E8"/>
    <w:pPr>
      <w:widowControl/>
      <w:spacing w:before="100" w:beforeAutospacing="1" w:after="100" w:afterAutospacing="1"/>
      <w:ind w:left="72"/>
    </w:pPr>
    <w:rPr>
      <w:rFonts w:eastAsiaTheme="minorEastAsia" w:cs="Times New Roman"/>
      <w:vanish/>
      <w:color w:val="33AA33"/>
      <w:lang w:bidi="ar-SA"/>
    </w:rPr>
  </w:style>
  <w:style w:type="paragraph" w:customStyle="1" w:styleId="cs1-format3">
    <w:name w:val="cs1-format3"/>
    <w:basedOn w:val="Normal"/>
    <w:rsid w:val="00CE10E8"/>
    <w:pPr>
      <w:widowControl/>
      <w:spacing w:before="100" w:beforeAutospacing="1" w:after="100" w:afterAutospacing="1"/>
    </w:pPr>
    <w:rPr>
      <w:rFonts w:eastAsiaTheme="minorEastAsia" w:cs="Times New Roman"/>
      <w:sz w:val="23"/>
      <w:szCs w:val="23"/>
      <w:lang w:bidi="ar-SA"/>
    </w:rPr>
  </w:style>
  <w:style w:type="paragraph" w:customStyle="1" w:styleId="cs1-kern-left3">
    <w:name w:val="cs1-kern-left3"/>
    <w:basedOn w:val="Normal"/>
    <w:rsid w:val="00CE10E8"/>
    <w:pPr>
      <w:widowControl/>
      <w:spacing w:before="100" w:beforeAutospacing="1" w:after="100" w:afterAutospacing="1"/>
    </w:pPr>
    <w:rPr>
      <w:rFonts w:eastAsiaTheme="minorEastAsia" w:cs="Times New Roman"/>
      <w:lang w:bidi="ar-SA"/>
    </w:rPr>
  </w:style>
  <w:style w:type="paragraph" w:customStyle="1" w:styleId="cs1-kern-right3">
    <w:name w:val="cs1-kern-right3"/>
    <w:basedOn w:val="Normal"/>
    <w:rsid w:val="00CE10E8"/>
    <w:pPr>
      <w:widowControl/>
      <w:spacing w:before="100" w:beforeAutospacing="1" w:after="100" w:afterAutospacing="1"/>
    </w:pPr>
    <w:rPr>
      <w:rFonts w:eastAsiaTheme="minorEastAsia" w:cs="Times New Roman"/>
      <w:lang w:bidi="ar-SA"/>
    </w:rPr>
  </w:style>
  <w:style w:type="paragraph" w:customStyle="1" w:styleId="side-box2">
    <w:name w:val="side-box2"/>
    <w:basedOn w:val="Normal"/>
    <w:rsid w:val="00CE10E8"/>
    <w:pPr>
      <w:widowControl/>
      <w:pBdr>
        <w:top w:val="single" w:sz="6" w:space="0" w:color="AAAAAA"/>
        <w:left w:val="single" w:sz="6" w:space="0" w:color="AAAAAA"/>
        <w:bottom w:val="single" w:sz="6" w:space="0" w:color="AAAAAA"/>
        <w:right w:val="single" w:sz="6" w:space="0" w:color="AAAAAA"/>
      </w:pBdr>
      <w:shd w:val="clear" w:color="auto" w:fill="F9F9F9"/>
      <w:spacing w:before="60" w:after="60" w:line="300" w:lineRule="atLeast"/>
    </w:pPr>
    <w:rPr>
      <w:rFonts w:eastAsiaTheme="minorEastAsia" w:cs="Times New Roman"/>
      <w:sz w:val="21"/>
      <w:szCs w:val="21"/>
      <w:lang w:bidi="ar-SA"/>
    </w:rPr>
  </w:style>
  <w:style w:type="paragraph" w:customStyle="1" w:styleId="side-box-abovebelow2">
    <w:name w:val="side-box-abovebelow2"/>
    <w:basedOn w:val="Normal"/>
    <w:rsid w:val="00CE10E8"/>
    <w:pPr>
      <w:widowControl/>
      <w:spacing w:before="100" w:beforeAutospacing="1" w:after="100" w:afterAutospacing="1"/>
    </w:pPr>
    <w:rPr>
      <w:rFonts w:eastAsiaTheme="minorEastAsia" w:cs="Times New Roman"/>
      <w:lang w:bidi="ar-SA"/>
    </w:rPr>
  </w:style>
  <w:style w:type="paragraph" w:customStyle="1" w:styleId="side-box-text2">
    <w:name w:val="side-box-text2"/>
    <w:basedOn w:val="Normal"/>
    <w:rsid w:val="00CE10E8"/>
    <w:pPr>
      <w:widowControl/>
      <w:spacing w:before="100" w:beforeAutospacing="1" w:after="100" w:afterAutospacing="1"/>
    </w:pPr>
    <w:rPr>
      <w:rFonts w:eastAsiaTheme="minorEastAsia" w:cs="Times New Roman"/>
      <w:lang w:bidi="ar-SA"/>
    </w:rPr>
  </w:style>
  <w:style w:type="paragraph" w:customStyle="1" w:styleId="side-box-image2">
    <w:name w:val="side-box-image2"/>
    <w:basedOn w:val="Normal"/>
    <w:rsid w:val="00CE10E8"/>
    <w:pPr>
      <w:widowControl/>
      <w:spacing w:before="100" w:beforeAutospacing="1" w:after="100" w:afterAutospacing="1"/>
      <w:jc w:val="center"/>
    </w:pPr>
    <w:rPr>
      <w:rFonts w:eastAsiaTheme="minorEastAsia" w:cs="Times New Roman"/>
      <w:lang w:bidi="ar-SA"/>
    </w:rPr>
  </w:style>
  <w:style w:type="paragraph" w:customStyle="1" w:styleId="side-box-imageright2">
    <w:name w:val="side-box-imageright2"/>
    <w:basedOn w:val="Normal"/>
    <w:rsid w:val="00CE10E8"/>
    <w:pPr>
      <w:widowControl/>
      <w:spacing w:before="100" w:beforeAutospacing="1" w:after="100" w:afterAutospacing="1"/>
      <w:jc w:val="center"/>
    </w:pPr>
    <w:rPr>
      <w:rFonts w:eastAsiaTheme="minorEastAsia" w:cs="Times New Roman"/>
      <w:lang w:bidi="ar-SA"/>
    </w:rPr>
  </w:style>
  <w:style w:type="paragraph" w:customStyle="1" w:styleId="navbox1">
    <w:name w:val="navbox1"/>
    <w:basedOn w:val="Normal"/>
    <w:rsid w:val="00CE10E8"/>
    <w:pPr>
      <w:widowControl/>
      <w:pBdr>
        <w:top w:val="single" w:sz="6" w:space="1" w:color="A2A9B1"/>
        <w:left w:val="single" w:sz="6" w:space="1" w:color="A2A9B1"/>
        <w:bottom w:val="single" w:sz="6" w:space="1" w:color="A2A9B1"/>
        <w:right w:val="single" w:sz="6" w:space="1" w:color="A2A9B1"/>
      </w:pBdr>
      <w:shd w:val="clear" w:color="auto" w:fill="FDFDFD"/>
      <w:spacing w:before="240"/>
      <w:jc w:val="center"/>
    </w:pPr>
    <w:rPr>
      <w:rFonts w:eastAsiaTheme="minorEastAsia" w:cs="Times New Roman"/>
      <w:sz w:val="21"/>
      <w:szCs w:val="21"/>
      <w:lang w:bidi="ar-SA"/>
    </w:rPr>
  </w:style>
  <w:style w:type="paragraph" w:customStyle="1" w:styleId="navbox2">
    <w:name w:val="navbox2"/>
    <w:basedOn w:val="Normal"/>
    <w:rsid w:val="00CE10E8"/>
    <w:pPr>
      <w:widowControl/>
      <w:pBdr>
        <w:top w:val="single" w:sz="6" w:space="1" w:color="A2A9B1"/>
        <w:left w:val="single" w:sz="6" w:space="1" w:color="A2A9B1"/>
        <w:bottom w:val="single" w:sz="6" w:space="1" w:color="A2A9B1"/>
        <w:right w:val="single" w:sz="6" w:space="1" w:color="A2A9B1"/>
      </w:pBdr>
      <w:shd w:val="clear" w:color="auto" w:fill="FDFDFD"/>
      <w:jc w:val="center"/>
    </w:pPr>
    <w:rPr>
      <w:rFonts w:eastAsiaTheme="minorEastAsia" w:cs="Times New Roman"/>
      <w:sz w:val="21"/>
      <w:szCs w:val="21"/>
      <w:lang w:bidi="ar-SA"/>
    </w:rPr>
  </w:style>
  <w:style w:type="paragraph" w:customStyle="1" w:styleId="navbox-inner1">
    <w:name w:val="navbox-inner1"/>
    <w:basedOn w:val="Normal"/>
    <w:rsid w:val="00CE10E8"/>
    <w:pPr>
      <w:widowControl/>
      <w:spacing w:before="100" w:beforeAutospacing="1" w:after="100" w:afterAutospacing="1"/>
    </w:pPr>
    <w:rPr>
      <w:rFonts w:eastAsiaTheme="minorEastAsia" w:cs="Times New Roman"/>
      <w:lang w:bidi="ar-SA"/>
    </w:rPr>
  </w:style>
  <w:style w:type="paragraph" w:customStyle="1" w:styleId="navbox-subgroup1">
    <w:name w:val="navbox-subgroup1"/>
    <w:basedOn w:val="Normal"/>
    <w:rsid w:val="00CE10E8"/>
    <w:pPr>
      <w:widowControl/>
      <w:shd w:val="clear" w:color="auto" w:fill="FDFDFD"/>
      <w:spacing w:before="100" w:beforeAutospacing="1" w:after="100" w:afterAutospacing="1"/>
    </w:pPr>
    <w:rPr>
      <w:rFonts w:eastAsiaTheme="minorEastAsia" w:cs="Times New Roman"/>
      <w:lang w:bidi="ar-SA"/>
    </w:rPr>
  </w:style>
  <w:style w:type="paragraph" w:customStyle="1" w:styleId="navbox-group1">
    <w:name w:val="navbox-group1"/>
    <w:basedOn w:val="Normal"/>
    <w:rsid w:val="00CE10E8"/>
    <w:pPr>
      <w:widowControl/>
      <w:shd w:val="clear" w:color="auto" w:fill="DDDDFF"/>
      <w:spacing w:before="100" w:beforeAutospacing="1" w:after="100" w:afterAutospacing="1" w:line="360" w:lineRule="atLeast"/>
      <w:jc w:val="right"/>
    </w:pPr>
    <w:rPr>
      <w:rFonts w:eastAsiaTheme="minorEastAsia" w:cs="Times New Roman"/>
      <w:lang w:bidi="ar-SA"/>
    </w:rPr>
  </w:style>
  <w:style w:type="paragraph" w:customStyle="1" w:styleId="navbox-title1">
    <w:name w:val="navbox-title1"/>
    <w:basedOn w:val="Normal"/>
    <w:rsid w:val="00CE10E8"/>
    <w:pPr>
      <w:widowControl/>
      <w:shd w:val="clear" w:color="auto" w:fill="CCCCFF"/>
      <w:spacing w:before="100" w:beforeAutospacing="1" w:after="100" w:afterAutospacing="1" w:line="360" w:lineRule="atLeast"/>
      <w:jc w:val="center"/>
    </w:pPr>
    <w:rPr>
      <w:rFonts w:eastAsiaTheme="minorEastAsia" w:cs="Times New Roman"/>
      <w:lang w:bidi="ar-SA"/>
    </w:rPr>
  </w:style>
  <w:style w:type="paragraph" w:customStyle="1" w:styleId="navbox-abovebelow1">
    <w:name w:val="navbox-abovebelow1"/>
    <w:basedOn w:val="Normal"/>
    <w:rsid w:val="00CE10E8"/>
    <w:pPr>
      <w:widowControl/>
      <w:shd w:val="clear" w:color="auto" w:fill="DDDDFF"/>
      <w:spacing w:before="100" w:beforeAutospacing="1" w:after="100" w:afterAutospacing="1" w:line="360" w:lineRule="atLeast"/>
      <w:jc w:val="center"/>
    </w:pPr>
    <w:rPr>
      <w:rFonts w:eastAsiaTheme="minorEastAsia" w:cs="Times New Roman"/>
      <w:lang w:bidi="ar-SA"/>
    </w:rPr>
  </w:style>
  <w:style w:type="paragraph" w:customStyle="1" w:styleId="navbox-list1">
    <w:name w:val="navbox-list1"/>
    <w:basedOn w:val="Normal"/>
    <w:rsid w:val="00CE10E8"/>
    <w:pPr>
      <w:widowControl/>
      <w:spacing w:before="100" w:beforeAutospacing="1" w:after="100" w:afterAutospacing="1" w:line="360" w:lineRule="atLeast"/>
    </w:pPr>
    <w:rPr>
      <w:rFonts w:eastAsiaTheme="minorEastAsia" w:cs="Times New Roman"/>
      <w:lang w:bidi="ar-SA"/>
    </w:rPr>
  </w:style>
  <w:style w:type="paragraph" w:customStyle="1" w:styleId="navbox-list-with-group1">
    <w:name w:val="navbox-list-with-group1"/>
    <w:basedOn w:val="Normal"/>
    <w:rsid w:val="00CE10E8"/>
    <w:pPr>
      <w:widowControl/>
      <w:pBdr>
        <w:left w:val="single" w:sz="12" w:space="0" w:color="auto"/>
      </w:pBdr>
      <w:spacing w:before="100" w:beforeAutospacing="1" w:after="100" w:afterAutospacing="1"/>
    </w:pPr>
    <w:rPr>
      <w:rFonts w:eastAsiaTheme="minorEastAsia" w:cs="Times New Roman"/>
      <w:lang w:bidi="ar-SA"/>
    </w:rPr>
  </w:style>
  <w:style w:type="paragraph" w:customStyle="1" w:styleId="navbox-title2">
    <w:name w:val="navbox-title2"/>
    <w:basedOn w:val="Normal"/>
    <w:rsid w:val="00CE10E8"/>
    <w:pPr>
      <w:widowControl/>
      <w:shd w:val="clear" w:color="auto" w:fill="DDDDFF"/>
      <w:spacing w:before="100" w:beforeAutospacing="1" w:after="100" w:afterAutospacing="1" w:line="360" w:lineRule="atLeast"/>
      <w:jc w:val="center"/>
    </w:pPr>
    <w:rPr>
      <w:rFonts w:eastAsiaTheme="minorEastAsia" w:cs="Times New Roman"/>
      <w:lang w:bidi="ar-SA"/>
    </w:rPr>
  </w:style>
  <w:style w:type="paragraph" w:customStyle="1" w:styleId="navbox-group2">
    <w:name w:val="navbox-group2"/>
    <w:basedOn w:val="Normal"/>
    <w:rsid w:val="00CE10E8"/>
    <w:pPr>
      <w:widowControl/>
      <w:shd w:val="clear" w:color="auto" w:fill="E6E6FF"/>
      <w:spacing w:before="100" w:beforeAutospacing="1" w:after="100" w:afterAutospacing="1" w:line="360" w:lineRule="atLeast"/>
      <w:jc w:val="right"/>
    </w:pPr>
    <w:rPr>
      <w:rFonts w:eastAsiaTheme="minorEastAsia" w:cs="Times New Roman"/>
      <w:lang w:bidi="ar-SA"/>
    </w:rPr>
  </w:style>
  <w:style w:type="paragraph" w:customStyle="1" w:styleId="navbox-abovebelow2">
    <w:name w:val="navbox-abovebelow2"/>
    <w:basedOn w:val="Normal"/>
    <w:rsid w:val="00CE10E8"/>
    <w:pPr>
      <w:widowControl/>
      <w:shd w:val="clear" w:color="auto" w:fill="E6E6FF"/>
      <w:spacing w:before="100" w:beforeAutospacing="1" w:after="100" w:afterAutospacing="1" w:line="360" w:lineRule="atLeast"/>
      <w:jc w:val="center"/>
    </w:pPr>
    <w:rPr>
      <w:rFonts w:eastAsiaTheme="minorEastAsia" w:cs="Times New Roman"/>
      <w:lang w:bidi="ar-SA"/>
    </w:rPr>
  </w:style>
  <w:style w:type="paragraph" w:customStyle="1" w:styleId="navbox-even1">
    <w:name w:val="navbox-even1"/>
    <w:basedOn w:val="Normal"/>
    <w:rsid w:val="00CE10E8"/>
    <w:pPr>
      <w:widowControl/>
      <w:shd w:val="clear" w:color="auto" w:fill="F7F7F7"/>
      <w:spacing w:before="100" w:beforeAutospacing="1" w:after="100" w:afterAutospacing="1"/>
    </w:pPr>
    <w:rPr>
      <w:rFonts w:eastAsiaTheme="minorEastAsia" w:cs="Times New Roman"/>
      <w:lang w:bidi="ar-SA"/>
    </w:rPr>
  </w:style>
  <w:style w:type="paragraph" w:customStyle="1" w:styleId="navbox-odd1">
    <w:name w:val="navbox-odd1"/>
    <w:basedOn w:val="Normal"/>
    <w:rsid w:val="00CE10E8"/>
    <w:pPr>
      <w:widowControl/>
      <w:spacing w:before="100" w:beforeAutospacing="1" w:after="100" w:afterAutospacing="1"/>
    </w:pPr>
    <w:rPr>
      <w:rFonts w:eastAsiaTheme="minorEastAsia" w:cs="Times New Roman"/>
      <w:lang w:bidi="ar-SA"/>
    </w:rPr>
  </w:style>
  <w:style w:type="paragraph" w:customStyle="1" w:styleId="navbar9">
    <w:name w:val="navbar9"/>
    <w:basedOn w:val="Normal"/>
    <w:rsid w:val="00CE10E8"/>
    <w:pPr>
      <w:widowControl/>
      <w:spacing w:before="100" w:beforeAutospacing="1" w:after="100" w:afterAutospacing="1"/>
    </w:pPr>
    <w:rPr>
      <w:rFonts w:eastAsiaTheme="minorEastAsia" w:cs="Times New Roman"/>
      <w:lang w:bidi="ar-SA"/>
    </w:rPr>
  </w:style>
  <w:style w:type="paragraph" w:customStyle="1" w:styleId="navbar10">
    <w:name w:val="navbar10"/>
    <w:basedOn w:val="Normal"/>
    <w:rsid w:val="00CE10E8"/>
    <w:pPr>
      <w:widowControl/>
      <w:spacing w:before="100" w:beforeAutospacing="1" w:after="100" w:afterAutospacing="1"/>
      <w:ind w:right="120"/>
    </w:pPr>
    <w:rPr>
      <w:rFonts w:eastAsiaTheme="minorEastAsia" w:cs="Times New Roman"/>
      <w:lang w:bidi="ar-SA"/>
    </w:rPr>
  </w:style>
  <w:style w:type="paragraph" w:customStyle="1" w:styleId="navbar-collapse">
    <w:name w:val="navbar-collapse"/>
    <w:basedOn w:val="Normal"/>
    <w:rsid w:val="00CE10E8"/>
    <w:pPr>
      <w:widowControl/>
      <w:spacing w:before="100" w:beforeAutospacing="1" w:after="100" w:afterAutospacing="1"/>
    </w:pPr>
    <w:rPr>
      <w:rFonts w:eastAsiaTheme="minorEastAsia" w:cs="Times New Roman"/>
      <w:lang w:bidi="ar-SA"/>
    </w:rPr>
  </w:style>
  <w:style w:type="paragraph" w:customStyle="1" w:styleId="navbar-ct-full">
    <w:name w:val="navbar-ct-full"/>
    <w:basedOn w:val="Normal"/>
    <w:rsid w:val="00CE10E8"/>
    <w:pPr>
      <w:widowControl/>
      <w:spacing w:before="100" w:beforeAutospacing="1" w:after="100" w:afterAutospacing="1"/>
    </w:pPr>
    <w:rPr>
      <w:rFonts w:eastAsiaTheme="minorEastAsia" w:cs="Times New Roman"/>
      <w:lang w:bidi="ar-SA"/>
    </w:rPr>
  </w:style>
  <w:style w:type="paragraph" w:customStyle="1" w:styleId="navbar-ct-mini">
    <w:name w:val="navbar-ct-mini"/>
    <w:basedOn w:val="Normal"/>
    <w:rsid w:val="00CE10E8"/>
    <w:pPr>
      <w:widowControl/>
      <w:spacing w:before="100" w:beforeAutospacing="1" w:after="100" w:afterAutospacing="1"/>
    </w:pPr>
    <w:rPr>
      <w:rFonts w:eastAsiaTheme="minorEastAsia" w:cs="Times New Roman"/>
      <w:lang w:bidi="ar-SA"/>
    </w:rPr>
  </w:style>
  <w:style w:type="paragraph" w:customStyle="1" w:styleId="mw-collapsible-toggle11">
    <w:name w:val="mw-collapsible-toggle11"/>
    <w:basedOn w:val="Normal"/>
    <w:rsid w:val="00CE10E8"/>
    <w:pPr>
      <w:widowControl/>
      <w:spacing w:before="100" w:beforeAutospacing="1" w:after="100" w:afterAutospacing="1"/>
    </w:pPr>
    <w:rPr>
      <w:rFonts w:eastAsiaTheme="minorEastAsia" w:cs="Times New Roman"/>
      <w:lang w:bidi="ar-SA"/>
    </w:rPr>
  </w:style>
  <w:style w:type="paragraph" w:customStyle="1" w:styleId="mw-warning-with-logexcerpt11">
    <w:name w:val="mw-warning-with-logexcerpt11"/>
    <w:basedOn w:val="Normal"/>
    <w:rsid w:val="00CE10E8"/>
    <w:pPr>
      <w:widowControl/>
      <w:shd w:val="clear" w:color="auto" w:fill="FEF6E7"/>
      <w:spacing w:before="100" w:beforeAutospacing="1" w:after="100" w:afterAutospacing="1"/>
    </w:pPr>
    <w:rPr>
      <w:rFonts w:eastAsiaTheme="minorEastAsia" w:cs="Times New Roman"/>
      <w:lang w:bidi="ar-SA"/>
    </w:rPr>
  </w:style>
  <w:style w:type="paragraph" w:customStyle="1" w:styleId="editnotice-redlink11">
    <w:name w:val="editnotice-redlink11"/>
    <w:basedOn w:val="Normal"/>
    <w:rsid w:val="00CE10E8"/>
    <w:pPr>
      <w:widowControl/>
      <w:spacing w:before="100" w:beforeAutospacing="1" w:after="100" w:afterAutospacing="1"/>
    </w:pPr>
    <w:rPr>
      <w:rFonts w:eastAsiaTheme="minorEastAsia" w:cs="Times New Roman"/>
      <w:vanish/>
      <w:lang w:bidi="ar-SA"/>
    </w:rPr>
  </w:style>
  <w:style w:type="paragraph" w:customStyle="1" w:styleId="mbox-image11">
    <w:name w:val="mbox-image11"/>
    <w:basedOn w:val="Normal"/>
    <w:rsid w:val="00CE10E8"/>
    <w:pPr>
      <w:widowControl/>
      <w:spacing w:before="100" w:beforeAutospacing="1" w:after="100" w:afterAutospacing="1"/>
    </w:pPr>
    <w:rPr>
      <w:rFonts w:eastAsiaTheme="minorEastAsia" w:cs="Times New Roman"/>
      <w:vanish/>
      <w:lang w:bidi="ar-SA"/>
    </w:rPr>
  </w:style>
  <w:style w:type="paragraph" w:customStyle="1" w:styleId="mbox-imageright11">
    <w:name w:val="mbox-imageright11"/>
    <w:basedOn w:val="Normal"/>
    <w:rsid w:val="00CE10E8"/>
    <w:pPr>
      <w:widowControl/>
      <w:spacing w:before="100" w:beforeAutospacing="1" w:after="100" w:afterAutospacing="1"/>
    </w:pPr>
    <w:rPr>
      <w:rFonts w:eastAsiaTheme="minorEastAsia" w:cs="Times New Roman"/>
      <w:vanish/>
      <w:lang w:bidi="ar-SA"/>
    </w:rPr>
  </w:style>
  <w:style w:type="paragraph" w:customStyle="1" w:styleId="mw-empty-li11">
    <w:name w:val="mw-empty-li11"/>
    <w:basedOn w:val="Normal"/>
    <w:rsid w:val="00CE10E8"/>
    <w:pPr>
      <w:widowControl/>
      <w:spacing w:before="100" w:beforeAutospacing="1" w:after="100" w:afterAutospacing="1"/>
    </w:pPr>
    <w:rPr>
      <w:rFonts w:eastAsiaTheme="minorEastAsia" w:cs="Times New Roman"/>
      <w:vanish/>
      <w:lang w:bidi="ar-SA"/>
    </w:rPr>
  </w:style>
  <w:style w:type="paragraph" w:customStyle="1" w:styleId="infobox-above19">
    <w:name w:val="infobox-above19"/>
    <w:basedOn w:val="Normal"/>
    <w:rsid w:val="00CE10E8"/>
    <w:pPr>
      <w:widowControl/>
      <w:spacing w:before="100" w:beforeAutospacing="1" w:after="100" w:afterAutospacing="1"/>
      <w:jc w:val="center"/>
      <w:textAlignment w:val="top"/>
    </w:pPr>
    <w:rPr>
      <w:rFonts w:eastAsiaTheme="minorEastAsia" w:cs="Times New Roman"/>
      <w:b/>
      <w:bCs/>
      <w:sz w:val="30"/>
      <w:szCs w:val="30"/>
      <w:lang w:bidi="ar-SA"/>
    </w:rPr>
  </w:style>
  <w:style w:type="paragraph" w:customStyle="1" w:styleId="infobox-title19">
    <w:name w:val="infobox-title19"/>
    <w:basedOn w:val="Normal"/>
    <w:rsid w:val="00CE10E8"/>
    <w:pPr>
      <w:widowControl/>
      <w:spacing w:before="100" w:beforeAutospacing="1" w:after="100" w:afterAutospacing="1"/>
      <w:jc w:val="center"/>
    </w:pPr>
    <w:rPr>
      <w:rFonts w:eastAsiaTheme="minorEastAsia" w:cs="Times New Roman"/>
      <w:b/>
      <w:bCs/>
      <w:sz w:val="30"/>
      <w:szCs w:val="30"/>
      <w:lang w:bidi="ar-SA"/>
    </w:rPr>
  </w:style>
  <w:style w:type="paragraph" w:customStyle="1" w:styleId="infobox-header19">
    <w:name w:val="infobox-header19"/>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subheader19">
    <w:name w:val="infobox-subheader19"/>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image19">
    <w:name w:val="infobox-image19"/>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full-data19">
    <w:name w:val="infobox-full-data19"/>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below19">
    <w:name w:val="infobox-below19"/>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navbar11">
    <w:name w:val="infobox-navbar11"/>
    <w:basedOn w:val="Normal"/>
    <w:rsid w:val="00CE10E8"/>
    <w:pPr>
      <w:widowControl/>
      <w:spacing w:before="100" w:beforeAutospacing="1" w:after="100" w:afterAutospacing="1"/>
      <w:jc w:val="right"/>
      <w:textAlignment w:val="top"/>
    </w:pPr>
    <w:rPr>
      <w:rFonts w:eastAsiaTheme="minorEastAsia" w:cs="Times New Roman"/>
      <w:lang w:bidi="ar-SA"/>
    </w:rPr>
  </w:style>
  <w:style w:type="character" w:customStyle="1" w:styleId="texhtml11">
    <w:name w:val="texhtml11"/>
    <w:basedOn w:val="DefaultParagraphFont"/>
    <w:rsid w:val="00CE10E8"/>
    <w:rPr>
      <w:rFonts w:ascii="Times New Roman" w:hAnsi="Times New Roman" w:cs="Times New Roman" w:hint="default"/>
      <w:sz w:val="24"/>
      <w:szCs w:val="24"/>
    </w:rPr>
  </w:style>
  <w:style w:type="paragraph" w:customStyle="1" w:styleId="mw-indicators11">
    <w:name w:val="mw-indicators11"/>
    <w:basedOn w:val="Normal"/>
    <w:rsid w:val="00CE10E8"/>
    <w:pPr>
      <w:widowControl/>
      <w:spacing w:before="100" w:beforeAutospacing="1" w:after="100" w:afterAutospacing="1"/>
    </w:pPr>
    <w:rPr>
      <w:rFonts w:eastAsiaTheme="minorEastAsia" w:cs="Times New Roman"/>
      <w:lang w:bidi="ar-SA"/>
    </w:rPr>
  </w:style>
  <w:style w:type="paragraph" w:customStyle="1" w:styleId="hatnote10">
    <w:name w:val="hatnote10"/>
    <w:basedOn w:val="Normal"/>
    <w:rsid w:val="00CE10E8"/>
    <w:pPr>
      <w:widowControl/>
      <w:spacing w:before="100" w:beforeAutospacing="1" w:after="100" w:afterAutospacing="1"/>
    </w:pPr>
    <w:rPr>
      <w:rFonts w:eastAsiaTheme="minorEastAsia" w:cs="Times New Roman"/>
      <w:i/>
      <w:iCs/>
      <w:lang w:bidi="ar-SA"/>
    </w:rPr>
  </w:style>
  <w:style w:type="paragraph" w:customStyle="1" w:styleId="infobox-subbox9">
    <w:name w:val="infobox-subbox9"/>
    <w:basedOn w:val="Normal"/>
    <w:rsid w:val="00CE10E8"/>
    <w:pPr>
      <w:widowControl/>
      <w:ind w:left="-45" w:right="-45"/>
    </w:pPr>
    <w:rPr>
      <w:rFonts w:eastAsiaTheme="minorEastAsia" w:cs="Times New Roman"/>
      <w:lang w:bidi="ar-SA"/>
    </w:rPr>
  </w:style>
  <w:style w:type="paragraph" w:customStyle="1" w:styleId="infobox-3cols-child9">
    <w:name w:val="infobox-3cols-child9"/>
    <w:basedOn w:val="Normal"/>
    <w:rsid w:val="00CE10E8"/>
    <w:pPr>
      <w:widowControl/>
      <w:spacing w:before="100" w:beforeAutospacing="1" w:after="100" w:afterAutospacing="1"/>
    </w:pPr>
    <w:rPr>
      <w:rFonts w:eastAsiaTheme="minorEastAsia" w:cs="Times New Roman"/>
      <w:lang w:bidi="ar-SA"/>
    </w:rPr>
  </w:style>
  <w:style w:type="paragraph" w:customStyle="1" w:styleId="navbar11">
    <w:name w:val="navbar11"/>
    <w:basedOn w:val="Normal"/>
    <w:rsid w:val="00CE10E8"/>
    <w:pPr>
      <w:widowControl/>
      <w:spacing w:before="100" w:beforeAutospacing="1" w:after="100" w:afterAutospacing="1"/>
    </w:pPr>
    <w:rPr>
      <w:rFonts w:eastAsiaTheme="minorEastAsia" w:cs="Times New Roman"/>
      <w:lang w:bidi="ar-SA"/>
    </w:rPr>
  </w:style>
  <w:style w:type="paragraph" w:customStyle="1" w:styleId="infobox-header20">
    <w:name w:val="infobox-header20"/>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subheader20">
    <w:name w:val="infobox-subheader20"/>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above20">
    <w:name w:val="infobox-above20"/>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title20">
    <w:name w:val="infobox-title20"/>
    <w:basedOn w:val="Normal"/>
    <w:rsid w:val="00CE10E8"/>
    <w:pPr>
      <w:widowControl/>
      <w:spacing w:before="100" w:beforeAutospacing="1" w:after="100" w:afterAutospacing="1"/>
      <w:jc w:val="center"/>
    </w:pPr>
    <w:rPr>
      <w:rFonts w:eastAsiaTheme="minorEastAsia" w:cs="Times New Roman"/>
      <w:lang w:bidi="ar-SA"/>
    </w:rPr>
  </w:style>
  <w:style w:type="paragraph" w:customStyle="1" w:styleId="infobox-image20">
    <w:name w:val="infobox-image20"/>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full-data20">
    <w:name w:val="infobox-full-data20"/>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below20">
    <w:name w:val="infobox-below20"/>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trow8">
    <w:name w:val="trow8"/>
    <w:basedOn w:val="Normal"/>
    <w:rsid w:val="00CE10E8"/>
    <w:pPr>
      <w:widowControl/>
      <w:spacing w:before="100" w:beforeAutospacing="1" w:after="100" w:afterAutospacing="1"/>
    </w:pPr>
    <w:rPr>
      <w:rFonts w:eastAsiaTheme="minorEastAsia" w:cs="Times New Roman"/>
      <w:lang w:bidi="ar-SA"/>
    </w:rPr>
  </w:style>
  <w:style w:type="paragraph" w:customStyle="1" w:styleId="tsingle8">
    <w:name w:val="tsingle8"/>
    <w:basedOn w:val="Normal"/>
    <w:rsid w:val="00CE10E8"/>
    <w:pPr>
      <w:widowControl/>
      <w:spacing w:before="15" w:after="15"/>
      <w:ind w:left="15" w:right="15"/>
    </w:pPr>
    <w:rPr>
      <w:rFonts w:eastAsiaTheme="minorEastAsia" w:cs="Times New Roman"/>
      <w:lang w:bidi="ar-SA"/>
    </w:rPr>
  </w:style>
  <w:style w:type="paragraph" w:customStyle="1" w:styleId="theader8">
    <w:name w:val="theader8"/>
    <w:basedOn w:val="Normal"/>
    <w:rsid w:val="00CE10E8"/>
    <w:pPr>
      <w:widowControl/>
      <w:spacing w:before="100" w:beforeAutospacing="1" w:after="100" w:afterAutospacing="1"/>
      <w:jc w:val="center"/>
    </w:pPr>
    <w:rPr>
      <w:rFonts w:eastAsiaTheme="minorEastAsia" w:cs="Times New Roman"/>
      <w:b/>
      <w:bCs/>
      <w:lang w:bidi="ar-SA"/>
    </w:rPr>
  </w:style>
  <w:style w:type="paragraph" w:customStyle="1" w:styleId="thumbcaption8">
    <w:name w:val="thumbcaption8"/>
    <w:basedOn w:val="Normal"/>
    <w:rsid w:val="00CE10E8"/>
    <w:pPr>
      <w:widowControl/>
      <w:spacing w:before="100" w:beforeAutospacing="1" w:after="100" w:afterAutospacing="1"/>
    </w:pPr>
    <w:rPr>
      <w:rFonts w:eastAsiaTheme="minorEastAsia" w:cs="Times New Roman"/>
      <w:lang w:bidi="ar-SA"/>
    </w:rPr>
  </w:style>
  <w:style w:type="paragraph" w:customStyle="1" w:styleId="text-align-left8">
    <w:name w:val="text-align-left8"/>
    <w:basedOn w:val="Normal"/>
    <w:rsid w:val="00CE10E8"/>
    <w:pPr>
      <w:widowControl/>
      <w:spacing w:before="100" w:beforeAutospacing="1" w:after="100" w:afterAutospacing="1"/>
    </w:pPr>
    <w:rPr>
      <w:rFonts w:eastAsiaTheme="minorEastAsia" w:cs="Times New Roman"/>
      <w:lang w:bidi="ar-SA"/>
    </w:rPr>
  </w:style>
  <w:style w:type="paragraph" w:customStyle="1" w:styleId="text-align-right8">
    <w:name w:val="text-align-right8"/>
    <w:basedOn w:val="Normal"/>
    <w:rsid w:val="00CE10E8"/>
    <w:pPr>
      <w:widowControl/>
      <w:spacing w:before="100" w:beforeAutospacing="1" w:after="100" w:afterAutospacing="1"/>
      <w:jc w:val="right"/>
    </w:pPr>
    <w:rPr>
      <w:rFonts w:eastAsiaTheme="minorEastAsia" w:cs="Times New Roman"/>
      <w:lang w:bidi="ar-SA"/>
    </w:rPr>
  </w:style>
  <w:style w:type="paragraph" w:customStyle="1" w:styleId="text-align-center8">
    <w:name w:val="text-align-center8"/>
    <w:basedOn w:val="Normal"/>
    <w:rsid w:val="00CE10E8"/>
    <w:pPr>
      <w:widowControl/>
      <w:spacing w:before="100" w:beforeAutospacing="1" w:after="100" w:afterAutospacing="1"/>
      <w:jc w:val="center"/>
    </w:pPr>
    <w:rPr>
      <w:rFonts w:eastAsiaTheme="minorEastAsia" w:cs="Times New Roman"/>
      <w:lang w:bidi="ar-SA"/>
    </w:rPr>
  </w:style>
  <w:style w:type="paragraph" w:customStyle="1" w:styleId="reflist7">
    <w:name w:val="reflist7"/>
    <w:basedOn w:val="Normal"/>
    <w:rsid w:val="00CE10E8"/>
    <w:pPr>
      <w:widowControl/>
      <w:spacing w:before="100" w:beforeAutospacing="1" w:after="120"/>
    </w:pPr>
    <w:rPr>
      <w:rFonts w:eastAsiaTheme="minorEastAsia" w:cs="Times New Roman"/>
      <w:sz w:val="22"/>
      <w:szCs w:val="22"/>
      <w:lang w:bidi="ar-SA"/>
    </w:rPr>
  </w:style>
  <w:style w:type="paragraph" w:customStyle="1" w:styleId="references7">
    <w:name w:val="references7"/>
    <w:basedOn w:val="Normal"/>
    <w:rsid w:val="00CE10E8"/>
    <w:pPr>
      <w:widowControl/>
      <w:spacing w:before="100" w:beforeAutospacing="1"/>
    </w:pPr>
    <w:rPr>
      <w:rFonts w:eastAsiaTheme="minorEastAsia" w:cs="Times New Roman"/>
      <w:lang w:bidi="ar-SA"/>
    </w:rPr>
  </w:style>
  <w:style w:type="paragraph" w:customStyle="1" w:styleId="reflist-columns7">
    <w:name w:val="reflist-columns7"/>
    <w:basedOn w:val="Normal"/>
    <w:rsid w:val="00CE10E8"/>
    <w:pPr>
      <w:widowControl/>
      <w:spacing w:before="72" w:after="100" w:afterAutospacing="1"/>
    </w:pPr>
    <w:rPr>
      <w:rFonts w:eastAsiaTheme="minorEastAsia" w:cs="Times New Roman"/>
      <w:lang w:bidi="ar-SA"/>
    </w:rPr>
  </w:style>
  <w:style w:type="paragraph" w:customStyle="1" w:styleId="reflist-upper-alpha7">
    <w:name w:val="reflist-upper-alpha7"/>
    <w:basedOn w:val="Normal"/>
    <w:rsid w:val="00CE10E8"/>
    <w:pPr>
      <w:widowControl/>
      <w:spacing w:before="100" w:beforeAutospacing="1" w:after="100" w:afterAutospacing="1"/>
    </w:pPr>
    <w:rPr>
      <w:rFonts w:eastAsiaTheme="minorEastAsia" w:cs="Times New Roman"/>
      <w:lang w:bidi="ar-SA"/>
    </w:rPr>
  </w:style>
  <w:style w:type="paragraph" w:customStyle="1" w:styleId="reflist-upper-roman7">
    <w:name w:val="reflist-upper-roman7"/>
    <w:basedOn w:val="Normal"/>
    <w:rsid w:val="00CE10E8"/>
    <w:pPr>
      <w:widowControl/>
      <w:spacing w:before="100" w:beforeAutospacing="1" w:after="100" w:afterAutospacing="1"/>
    </w:pPr>
    <w:rPr>
      <w:rFonts w:eastAsiaTheme="minorEastAsia" w:cs="Times New Roman"/>
      <w:lang w:bidi="ar-SA"/>
    </w:rPr>
  </w:style>
  <w:style w:type="paragraph" w:customStyle="1" w:styleId="reflist-lower-alpha7">
    <w:name w:val="reflist-lower-alpha7"/>
    <w:basedOn w:val="Normal"/>
    <w:rsid w:val="00CE10E8"/>
    <w:pPr>
      <w:widowControl/>
      <w:spacing w:before="100" w:beforeAutospacing="1" w:after="100" w:afterAutospacing="1"/>
    </w:pPr>
    <w:rPr>
      <w:rFonts w:eastAsiaTheme="minorEastAsia" w:cs="Times New Roman"/>
      <w:lang w:bidi="ar-SA"/>
    </w:rPr>
  </w:style>
  <w:style w:type="paragraph" w:customStyle="1" w:styleId="reflist-lower-roman7">
    <w:name w:val="reflist-lower-roman7"/>
    <w:basedOn w:val="Normal"/>
    <w:rsid w:val="00CE10E8"/>
    <w:pPr>
      <w:widowControl/>
      <w:spacing w:before="100" w:beforeAutospacing="1" w:after="100" w:afterAutospacing="1"/>
    </w:pPr>
    <w:rPr>
      <w:rFonts w:eastAsiaTheme="minorEastAsia" w:cs="Times New Roman"/>
      <w:lang w:bidi="ar-SA"/>
    </w:rPr>
  </w:style>
  <w:style w:type="paragraph" w:customStyle="1" w:styleId="portalbox6">
    <w:name w:val="portalbox6"/>
    <w:basedOn w:val="Normal"/>
    <w:rsid w:val="00CE10E8"/>
    <w:pPr>
      <w:widowControl/>
      <w:spacing w:before="100" w:beforeAutospacing="1" w:after="100" w:afterAutospacing="1"/>
    </w:pPr>
    <w:rPr>
      <w:rFonts w:eastAsiaTheme="minorEastAsia" w:cs="Times New Roman"/>
      <w:lang w:bidi="ar-SA"/>
    </w:rPr>
  </w:style>
  <w:style w:type="paragraph" w:customStyle="1" w:styleId="portalborder6">
    <w:name w:val="portalborder6"/>
    <w:basedOn w:val="Normal"/>
    <w:rsid w:val="00CE10E8"/>
    <w:pPr>
      <w:widowControl/>
      <w:pBdr>
        <w:top w:val="single" w:sz="6" w:space="0" w:color="AAAAAA"/>
        <w:left w:val="single" w:sz="6" w:space="0" w:color="AAAAAA"/>
        <w:bottom w:val="single" w:sz="6" w:space="0" w:color="AAAAAA"/>
        <w:right w:val="single" w:sz="6" w:space="0" w:color="AAAAAA"/>
      </w:pBdr>
      <w:spacing w:before="100" w:beforeAutospacing="1" w:after="100" w:afterAutospacing="1"/>
    </w:pPr>
    <w:rPr>
      <w:rFonts w:eastAsiaTheme="minorEastAsia" w:cs="Times New Roman"/>
      <w:lang w:bidi="ar-SA"/>
    </w:rPr>
  </w:style>
  <w:style w:type="paragraph" w:customStyle="1" w:styleId="portalboxul6">
    <w:name w:val="portalbox&gt;ul6"/>
    <w:basedOn w:val="Normal"/>
    <w:rsid w:val="00CE10E8"/>
    <w:pPr>
      <w:widowControl/>
      <w:spacing w:before="100" w:beforeAutospacing="1" w:after="100" w:afterAutospacing="1" w:line="264" w:lineRule="auto"/>
    </w:pPr>
    <w:rPr>
      <w:rFonts w:eastAsiaTheme="minorEastAsia" w:cs="Times New Roman"/>
      <w:b/>
      <w:bCs/>
      <w:i/>
      <w:iCs/>
      <w:sz w:val="20"/>
      <w:szCs w:val="20"/>
      <w:lang w:bidi="ar-SA"/>
    </w:rPr>
  </w:style>
  <w:style w:type="paragraph" w:customStyle="1" w:styleId="portalborderul6">
    <w:name w:val="portalborder&gt;ul6"/>
    <w:basedOn w:val="Normal"/>
    <w:rsid w:val="00CE10E8"/>
    <w:pPr>
      <w:widowControl/>
      <w:shd w:val="clear" w:color="auto" w:fill="F9F9F9"/>
      <w:spacing w:before="100" w:beforeAutospacing="1" w:after="100" w:afterAutospacing="1"/>
    </w:pPr>
    <w:rPr>
      <w:rFonts w:eastAsiaTheme="minorEastAsia" w:cs="Times New Roman"/>
      <w:lang w:bidi="ar-SA"/>
    </w:rPr>
  </w:style>
  <w:style w:type="paragraph" w:customStyle="1" w:styleId="div-col5">
    <w:name w:val="div-col5"/>
    <w:basedOn w:val="Normal"/>
    <w:rsid w:val="00CE10E8"/>
    <w:pPr>
      <w:widowControl/>
      <w:spacing w:before="72" w:after="100" w:afterAutospacing="1"/>
    </w:pPr>
    <w:rPr>
      <w:rFonts w:eastAsiaTheme="minorEastAsia" w:cs="Times New Roman"/>
      <w:lang w:bidi="ar-SA"/>
    </w:rPr>
  </w:style>
  <w:style w:type="paragraph" w:customStyle="1" w:styleId="div-col-small5">
    <w:name w:val="div-col-small5"/>
    <w:basedOn w:val="Normal"/>
    <w:rsid w:val="00CE10E8"/>
    <w:pPr>
      <w:widowControl/>
      <w:spacing w:before="100" w:beforeAutospacing="1" w:after="100" w:afterAutospacing="1"/>
    </w:pPr>
    <w:rPr>
      <w:rFonts w:eastAsiaTheme="minorEastAsia" w:cs="Times New Roman"/>
      <w:sz w:val="22"/>
      <w:szCs w:val="22"/>
      <w:lang w:bidi="ar-SA"/>
    </w:rPr>
  </w:style>
  <w:style w:type="paragraph" w:customStyle="1" w:styleId="cs1-code4">
    <w:name w:val="cs1-code4"/>
    <w:basedOn w:val="Normal"/>
    <w:rsid w:val="00CE10E8"/>
    <w:pPr>
      <w:widowControl/>
      <w:spacing w:before="100" w:beforeAutospacing="1" w:after="100" w:afterAutospacing="1"/>
    </w:pPr>
    <w:rPr>
      <w:rFonts w:eastAsiaTheme="minorEastAsia" w:cs="Times New Roman"/>
      <w:lang w:bidi="ar-SA"/>
    </w:rPr>
  </w:style>
  <w:style w:type="paragraph" w:customStyle="1" w:styleId="cs1-hidden-error4">
    <w:name w:val="cs1-hidden-error4"/>
    <w:basedOn w:val="Normal"/>
    <w:rsid w:val="00CE10E8"/>
    <w:pPr>
      <w:widowControl/>
      <w:spacing w:before="100" w:beforeAutospacing="1" w:after="100" w:afterAutospacing="1"/>
    </w:pPr>
    <w:rPr>
      <w:rFonts w:eastAsiaTheme="minorEastAsia" w:cs="Times New Roman"/>
      <w:vanish/>
      <w:color w:val="DD3333"/>
      <w:lang w:bidi="ar-SA"/>
    </w:rPr>
  </w:style>
  <w:style w:type="paragraph" w:customStyle="1" w:styleId="cs1-visible-error4">
    <w:name w:val="cs1-visible-error4"/>
    <w:basedOn w:val="Normal"/>
    <w:rsid w:val="00CE10E8"/>
    <w:pPr>
      <w:widowControl/>
      <w:spacing w:before="100" w:beforeAutospacing="1" w:after="100" w:afterAutospacing="1"/>
    </w:pPr>
    <w:rPr>
      <w:rFonts w:eastAsiaTheme="minorEastAsia" w:cs="Times New Roman"/>
      <w:color w:val="DD3333"/>
      <w:lang w:bidi="ar-SA"/>
    </w:rPr>
  </w:style>
  <w:style w:type="paragraph" w:customStyle="1" w:styleId="cs1-maint4">
    <w:name w:val="cs1-maint4"/>
    <w:basedOn w:val="Normal"/>
    <w:rsid w:val="00CE10E8"/>
    <w:pPr>
      <w:widowControl/>
      <w:spacing w:before="100" w:beforeAutospacing="1" w:after="100" w:afterAutospacing="1"/>
      <w:ind w:left="72"/>
    </w:pPr>
    <w:rPr>
      <w:rFonts w:eastAsiaTheme="minorEastAsia" w:cs="Times New Roman"/>
      <w:vanish/>
      <w:color w:val="33AA33"/>
      <w:lang w:bidi="ar-SA"/>
    </w:rPr>
  </w:style>
  <w:style w:type="paragraph" w:customStyle="1" w:styleId="cs1-format4">
    <w:name w:val="cs1-format4"/>
    <w:basedOn w:val="Normal"/>
    <w:rsid w:val="00CE10E8"/>
    <w:pPr>
      <w:widowControl/>
      <w:spacing w:before="100" w:beforeAutospacing="1" w:after="100" w:afterAutospacing="1"/>
    </w:pPr>
    <w:rPr>
      <w:rFonts w:eastAsiaTheme="minorEastAsia" w:cs="Times New Roman"/>
      <w:sz w:val="23"/>
      <w:szCs w:val="23"/>
      <w:lang w:bidi="ar-SA"/>
    </w:rPr>
  </w:style>
  <w:style w:type="paragraph" w:customStyle="1" w:styleId="cs1-kern-left4">
    <w:name w:val="cs1-kern-left4"/>
    <w:basedOn w:val="Normal"/>
    <w:rsid w:val="00CE10E8"/>
    <w:pPr>
      <w:widowControl/>
      <w:spacing w:before="100" w:beforeAutospacing="1" w:after="100" w:afterAutospacing="1"/>
    </w:pPr>
    <w:rPr>
      <w:rFonts w:eastAsiaTheme="minorEastAsia" w:cs="Times New Roman"/>
      <w:lang w:bidi="ar-SA"/>
    </w:rPr>
  </w:style>
  <w:style w:type="paragraph" w:customStyle="1" w:styleId="cs1-kern-right4">
    <w:name w:val="cs1-kern-right4"/>
    <w:basedOn w:val="Normal"/>
    <w:rsid w:val="00CE10E8"/>
    <w:pPr>
      <w:widowControl/>
      <w:spacing w:before="100" w:beforeAutospacing="1" w:after="100" w:afterAutospacing="1"/>
    </w:pPr>
    <w:rPr>
      <w:rFonts w:eastAsiaTheme="minorEastAsia" w:cs="Times New Roman"/>
      <w:lang w:bidi="ar-SA"/>
    </w:rPr>
  </w:style>
  <w:style w:type="paragraph" w:customStyle="1" w:styleId="side-box3">
    <w:name w:val="side-box3"/>
    <w:basedOn w:val="Normal"/>
    <w:rsid w:val="00CE10E8"/>
    <w:pPr>
      <w:widowControl/>
      <w:pBdr>
        <w:top w:val="single" w:sz="6" w:space="0" w:color="AAAAAA"/>
        <w:left w:val="single" w:sz="6" w:space="0" w:color="AAAAAA"/>
        <w:bottom w:val="single" w:sz="6" w:space="0" w:color="AAAAAA"/>
        <w:right w:val="single" w:sz="6" w:space="0" w:color="AAAAAA"/>
      </w:pBdr>
      <w:shd w:val="clear" w:color="auto" w:fill="F9F9F9"/>
      <w:spacing w:before="60" w:after="60" w:line="300" w:lineRule="atLeast"/>
    </w:pPr>
    <w:rPr>
      <w:rFonts w:eastAsiaTheme="minorEastAsia" w:cs="Times New Roman"/>
      <w:sz w:val="21"/>
      <w:szCs w:val="21"/>
      <w:lang w:bidi="ar-SA"/>
    </w:rPr>
  </w:style>
  <w:style w:type="paragraph" w:customStyle="1" w:styleId="side-box-abovebelow3">
    <w:name w:val="side-box-abovebelow3"/>
    <w:basedOn w:val="Normal"/>
    <w:rsid w:val="00CE10E8"/>
    <w:pPr>
      <w:widowControl/>
      <w:spacing w:before="100" w:beforeAutospacing="1" w:after="100" w:afterAutospacing="1"/>
    </w:pPr>
    <w:rPr>
      <w:rFonts w:eastAsiaTheme="minorEastAsia" w:cs="Times New Roman"/>
      <w:lang w:bidi="ar-SA"/>
    </w:rPr>
  </w:style>
  <w:style w:type="paragraph" w:customStyle="1" w:styleId="side-box-text3">
    <w:name w:val="side-box-text3"/>
    <w:basedOn w:val="Normal"/>
    <w:rsid w:val="00CE10E8"/>
    <w:pPr>
      <w:widowControl/>
      <w:spacing w:before="100" w:beforeAutospacing="1" w:after="100" w:afterAutospacing="1"/>
    </w:pPr>
    <w:rPr>
      <w:rFonts w:eastAsiaTheme="minorEastAsia" w:cs="Times New Roman"/>
      <w:lang w:bidi="ar-SA"/>
    </w:rPr>
  </w:style>
  <w:style w:type="paragraph" w:customStyle="1" w:styleId="side-box-image3">
    <w:name w:val="side-box-image3"/>
    <w:basedOn w:val="Normal"/>
    <w:rsid w:val="00CE10E8"/>
    <w:pPr>
      <w:widowControl/>
      <w:spacing w:before="100" w:beforeAutospacing="1" w:after="100" w:afterAutospacing="1"/>
      <w:jc w:val="center"/>
    </w:pPr>
    <w:rPr>
      <w:rFonts w:eastAsiaTheme="minorEastAsia" w:cs="Times New Roman"/>
      <w:lang w:bidi="ar-SA"/>
    </w:rPr>
  </w:style>
  <w:style w:type="paragraph" w:customStyle="1" w:styleId="side-box-imageright3">
    <w:name w:val="side-box-imageright3"/>
    <w:basedOn w:val="Normal"/>
    <w:rsid w:val="00CE10E8"/>
    <w:pPr>
      <w:widowControl/>
      <w:spacing w:before="100" w:beforeAutospacing="1" w:after="100" w:afterAutospacing="1"/>
      <w:jc w:val="center"/>
    </w:pPr>
    <w:rPr>
      <w:rFonts w:eastAsiaTheme="minorEastAsia" w:cs="Times New Roman"/>
      <w:lang w:bidi="ar-SA"/>
    </w:rPr>
  </w:style>
  <w:style w:type="paragraph" w:customStyle="1" w:styleId="navbox3">
    <w:name w:val="navbox3"/>
    <w:basedOn w:val="Normal"/>
    <w:rsid w:val="00CE10E8"/>
    <w:pPr>
      <w:widowControl/>
      <w:pBdr>
        <w:top w:val="single" w:sz="6" w:space="1" w:color="A2A9B1"/>
        <w:left w:val="single" w:sz="6" w:space="1" w:color="A2A9B1"/>
        <w:bottom w:val="single" w:sz="6" w:space="1" w:color="A2A9B1"/>
        <w:right w:val="single" w:sz="6" w:space="1" w:color="A2A9B1"/>
      </w:pBdr>
      <w:shd w:val="clear" w:color="auto" w:fill="FDFDFD"/>
      <w:spacing w:before="240"/>
      <w:jc w:val="center"/>
    </w:pPr>
    <w:rPr>
      <w:rFonts w:eastAsiaTheme="minorEastAsia" w:cs="Times New Roman"/>
      <w:sz w:val="21"/>
      <w:szCs w:val="21"/>
      <w:lang w:bidi="ar-SA"/>
    </w:rPr>
  </w:style>
  <w:style w:type="paragraph" w:customStyle="1" w:styleId="navbox4">
    <w:name w:val="navbox4"/>
    <w:basedOn w:val="Normal"/>
    <w:rsid w:val="00CE10E8"/>
    <w:pPr>
      <w:widowControl/>
      <w:pBdr>
        <w:top w:val="single" w:sz="6" w:space="1" w:color="A2A9B1"/>
        <w:left w:val="single" w:sz="6" w:space="1" w:color="A2A9B1"/>
        <w:bottom w:val="single" w:sz="6" w:space="1" w:color="A2A9B1"/>
        <w:right w:val="single" w:sz="6" w:space="1" w:color="A2A9B1"/>
      </w:pBdr>
      <w:shd w:val="clear" w:color="auto" w:fill="FDFDFD"/>
      <w:jc w:val="center"/>
    </w:pPr>
    <w:rPr>
      <w:rFonts w:eastAsiaTheme="minorEastAsia" w:cs="Times New Roman"/>
      <w:sz w:val="21"/>
      <w:szCs w:val="21"/>
      <w:lang w:bidi="ar-SA"/>
    </w:rPr>
  </w:style>
  <w:style w:type="paragraph" w:customStyle="1" w:styleId="navbox-inner2">
    <w:name w:val="navbox-inner2"/>
    <w:basedOn w:val="Normal"/>
    <w:rsid w:val="00CE10E8"/>
    <w:pPr>
      <w:widowControl/>
      <w:spacing w:before="100" w:beforeAutospacing="1" w:after="100" w:afterAutospacing="1"/>
    </w:pPr>
    <w:rPr>
      <w:rFonts w:eastAsiaTheme="minorEastAsia" w:cs="Times New Roman"/>
      <w:lang w:bidi="ar-SA"/>
    </w:rPr>
  </w:style>
  <w:style w:type="paragraph" w:customStyle="1" w:styleId="navbox-subgroup2">
    <w:name w:val="navbox-subgroup2"/>
    <w:basedOn w:val="Normal"/>
    <w:rsid w:val="00CE10E8"/>
    <w:pPr>
      <w:widowControl/>
      <w:shd w:val="clear" w:color="auto" w:fill="FDFDFD"/>
      <w:spacing w:before="100" w:beforeAutospacing="1" w:after="100" w:afterAutospacing="1"/>
    </w:pPr>
    <w:rPr>
      <w:rFonts w:eastAsiaTheme="minorEastAsia" w:cs="Times New Roman"/>
      <w:lang w:bidi="ar-SA"/>
    </w:rPr>
  </w:style>
  <w:style w:type="paragraph" w:customStyle="1" w:styleId="navbox-group3">
    <w:name w:val="navbox-group3"/>
    <w:basedOn w:val="Normal"/>
    <w:rsid w:val="00CE10E8"/>
    <w:pPr>
      <w:widowControl/>
      <w:shd w:val="clear" w:color="auto" w:fill="DDDDFF"/>
      <w:spacing w:before="100" w:beforeAutospacing="1" w:after="100" w:afterAutospacing="1" w:line="360" w:lineRule="atLeast"/>
      <w:jc w:val="right"/>
    </w:pPr>
    <w:rPr>
      <w:rFonts w:eastAsiaTheme="minorEastAsia" w:cs="Times New Roman"/>
      <w:lang w:bidi="ar-SA"/>
    </w:rPr>
  </w:style>
  <w:style w:type="paragraph" w:customStyle="1" w:styleId="navbox-title3">
    <w:name w:val="navbox-title3"/>
    <w:basedOn w:val="Normal"/>
    <w:rsid w:val="00CE10E8"/>
    <w:pPr>
      <w:widowControl/>
      <w:shd w:val="clear" w:color="auto" w:fill="CCCCFF"/>
      <w:spacing w:before="100" w:beforeAutospacing="1" w:after="100" w:afterAutospacing="1" w:line="360" w:lineRule="atLeast"/>
      <w:jc w:val="center"/>
    </w:pPr>
    <w:rPr>
      <w:rFonts w:eastAsiaTheme="minorEastAsia" w:cs="Times New Roman"/>
      <w:lang w:bidi="ar-SA"/>
    </w:rPr>
  </w:style>
  <w:style w:type="paragraph" w:customStyle="1" w:styleId="navbox-abovebelow3">
    <w:name w:val="navbox-abovebelow3"/>
    <w:basedOn w:val="Normal"/>
    <w:rsid w:val="00CE10E8"/>
    <w:pPr>
      <w:widowControl/>
      <w:shd w:val="clear" w:color="auto" w:fill="DDDDFF"/>
      <w:spacing w:before="100" w:beforeAutospacing="1" w:after="100" w:afterAutospacing="1" w:line="360" w:lineRule="atLeast"/>
      <w:jc w:val="center"/>
    </w:pPr>
    <w:rPr>
      <w:rFonts w:eastAsiaTheme="minorEastAsia" w:cs="Times New Roman"/>
      <w:lang w:bidi="ar-SA"/>
    </w:rPr>
  </w:style>
  <w:style w:type="paragraph" w:customStyle="1" w:styleId="navbox-list2">
    <w:name w:val="navbox-list2"/>
    <w:basedOn w:val="Normal"/>
    <w:rsid w:val="00CE10E8"/>
    <w:pPr>
      <w:widowControl/>
      <w:spacing w:before="100" w:beforeAutospacing="1" w:after="100" w:afterAutospacing="1" w:line="360" w:lineRule="atLeast"/>
    </w:pPr>
    <w:rPr>
      <w:rFonts w:eastAsiaTheme="minorEastAsia" w:cs="Times New Roman"/>
      <w:lang w:bidi="ar-SA"/>
    </w:rPr>
  </w:style>
  <w:style w:type="paragraph" w:customStyle="1" w:styleId="navbox-list-with-group2">
    <w:name w:val="navbox-list-with-group2"/>
    <w:basedOn w:val="Normal"/>
    <w:rsid w:val="00CE10E8"/>
    <w:pPr>
      <w:widowControl/>
      <w:pBdr>
        <w:left w:val="single" w:sz="12" w:space="0" w:color="auto"/>
      </w:pBdr>
      <w:spacing w:before="100" w:beforeAutospacing="1" w:after="100" w:afterAutospacing="1"/>
    </w:pPr>
    <w:rPr>
      <w:rFonts w:eastAsiaTheme="minorEastAsia" w:cs="Times New Roman"/>
      <w:lang w:bidi="ar-SA"/>
    </w:rPr>
  </w:style>
  <w:style w:type="paragraph" w:customStyle="1" w:styleId="navbox-title4">
    <w:name w:val="navbox-title4"/>
    <w:basedOn w:val="Normal"/>
    <w:rsid w:val="00CE10E8"/>
    <w:pPr>
      <w:widowControl/>
      <w:shd w:val="clear" w:color="auto" w:fill="DDDDFF"/>
      <w:spacing w:before="100" w:beforeAutospacing="1" w:after="100" w:afterAutospacing="1" w:line="360" w:lineRule="atLeast"/>
      <w:jc w:val="center"/>
    </w:pPr>
    <w:rPr>
      <w:rFonts w:eastAsiaTheme="minorEastAsia" w:cs="Times New Roman"/>
      <w:lang w:bidi="ar-SA"/>
    </w:rPr>
  </w:style>
  <w:style w:type="paragraph" w:customStyle="1" w:styleId="navbox-group4">
    <w:name w:val="navbox-group4"/>
    <w:basedOn w:val="Normal"/>
    <w:rsid w:val="00CE10E8"/>
    <w:pPr>
      <w:widowControl/>
      <w:shd w:val="clear" w:color="auto" w:fill="E6E6FF"/>
      <w:spacing w:before="100" w:beforeAutospacing="1" w:after="100" w:afterAutospacing="1" w:line="360" w:lineRule="atLeast"/>
      <w:jc w:val="right"/>
    </w:pPr>
    <w:rPr>
      <w:rFonts w:eastAsiaTheme="minorEastAsia" w:cs="Times New Roman"/>
      <w:lang w:bidi="ar-SA"/>
    </w:rPr>
  </w:style>
  <w:style w:type="paragraph" w:customStyle="1" w:styleId="navbox-abovebelow4">
    <w:name w:val="navbox-abovebelow4"/>
    <w:basedOn w:val="Normal"/>
    <w:rsid w:val="00CE10E8"/>
    <w:pPr>
      <w:widowControl/>
      <w:shd w:val="clear" w:color="auto" w:fill="E6E6FF"/>
      <w:spacing w:before="100" w:beforeAutospacing="1" w:after="100" w:afterAutospacing="1" w:line="360" w:lineRule="atLeast"/>
      <w:jc w:val="center"/>
    </w:pPr>
    <w:rPr>
      <w:rFonts w:eastAsiaTheme="minorEastAsia" w:cs="Times New Roman"/>
      <w:lang w:bidi="ar-SA"/>
    </w:rPr>
  </w:style>
  <w:style w:type="paragraph" w:customStyle="1" w:styleId="navbox-even2">
    <w:name w:val="navbox-even2"/>
    <w:basedOn w:val="Normal"/>
    <w:rsid w:val="00CE10E8"/>
    <w:pPr>
      <w:widowControl/>
      <w:shd w:val="clear" w:color="auto" w:fill="F7F7F7"/>
      <w:spacing w:before="100" w:beforeAutospacing="1" w:after="100" w:afterAutospacing="1"/>
    </w:pPr>
    <w:rPr>
      <w:rFonts w:eastAsiaTheme="minorEastAsia" w:cs="Times New Roman"/>
      <w:lang w:bidi="ar-SA"/>
    </w:rPr>
  </w:style>
  <w:style w:type="paragraph" w:customStyle="1" w:styleId="navbox-odd2">
    <w:name w:val="navbox-odd2"/>
    <w:basedOn w:val="Normal"/>
    <w:rsid w:val="00CE10E8"/>
    <w:pPr>
      <w:widowControl/>
      <w:spacing w:before="100" w:beforeAutospacing="1" w:after="100" w:afterAutospacing="1"/>
    </w:pPr>
    <w:rPr>
      <w:rFonts w:eastAsiaTheme="minorEastAsia" w:cs="Times New Roman"/>
      <w:lang w:bidi="ar-SA"/>
    </w:rPr>
  </w:style>
  <w:style w:type="paragraph" w:customStyle="1" w:styleId="navbar12">
    <w:name w:val="navbar12"/>
    <w:basedOn w:val="Normal"/>
    <w:rsid w:val="00CE10E8"/>
    <w:pPr>
      <w:widowControl/>
      <w:spacing w:before="100" w:beforeAutospacing="1" w:after="100" w:afterAutospacing="1"/>
    </w:pPr>
    <w:rPr>
      <w:rFonts w:eastAsiaTheme="minorEastAsia" w:cs="Times New Roman"/>
      <w:lang w:bidi="ar-SA"/>
    </w:rPr>
  </w:style>
  <w:style w:type="paragraph" w:customStyle="1" w:styleId="navbar13">
    <w:name w:val="navbar13"/>
    <w:basedOn w:val="Normal"/>
    <w:rsid w:val="00CE10E8"/>
    <w:pPr>
      <w:widowControl/>
      <w:spacing w:before="100" w:beforeAutospacing="1" w:after="100" w:afterAutospacing="1"/>
      <w:ind w:right="120"/>
    </w:pPr>
    <w:rPr>
      <w:rFonts w:eastAsiaTheme="minorEastAsia" w:cs="Times New Roman"/>
      <w:sz w:val="21"/>
      <w:szCs w:val="21"/>
      <w:lang w:bidi="ar-SA"/>
    </w:rPr>
  </w:style>
  <w:style w:type="paragraph" w:customStyle="1" w:styleId="navbar14">
    <w:name w:val="navbar14"/>
    <w:basedOn w:val="Normal"/>
    <w:rsid w:val="00CE10E8"/>
    <w:pPr>
      <w:widowControl/>
      <w:spacing w:before="100" w:beforeAutospacing="1" w:after="100" w:afterAutospacing="1"/>
    </w:pPr>
    <w:rPr>
      <w:rFonts w:eastAsiaTheme="minorEastAsia" w:cs="Times New Roman"/>
      <w:sz w:val="21"/>
      <w:szCs w:val="21"/>
      <w:lang w:bidi="ar-SA"/>
    </w:rPr>
  </w:style>
  <w:style w:type="paragraph" w:customStyle="1" w:styleId="navbar-collapse1">
    <w:name w:val="navbar-collapse1"/>
    <w:basedOn w:val="Normal"/>
    <w:rsid w:val="00CE10E8"/>
    <w:pPr>
      <w:widowControl/>
      <w:spacing w:before="100" w:beforeAutospacing="1" w:after="100" w:afterAutospacing="1"/>
    </w:pPr>
    <w:rPr>
      <w:rFonts w:eastAsiaTheme="minorEastAsia" w:cs="Times New Roman"/>
      <w:lang w:bidi="ar-SA"/>
    </w:rPr>
  </w:style>
  <w:style w:type="paragraph" w:customStyle="1" w:styleId="navbar-ct-full1">
    <w:name w:val="navbar-ct-full1"/>
    <w:basedOn w:val="Normal"/>
    <w:rsid w:val="00CE10E8"/>
    <w:pPr>
      <w:widowControl/>
      <w:ind w:left="1680" w:right="1680"/>
    </w:pPr>
    <w:rPr>
      <w:rFonts w:eastAsiaTheme="minorEastAsia" w:cs="Times New Roman"/>
      <w:sz w:val="27"/>
      <w:szCs w:val="27"/>
      <w:lang w:bidi="ar-SA"/>
    </w:rPr>
  </w:style>
  <w:style w:type="paragraph" w:customStyle="1" w:styleId="navbar-ct-mini1">
    <w:name w:val="navbar-ct-mini1"/>
    <w:basedOn w:val="Normal"/>
    <w:rsid w:val="00CE10E8"/>
    <w:pPr>
      <w:widowControl/>
      <w:ind w:left="960" w:right="960"/>
    </w:pPr>
    <w:rPr>
      <w:rFonts w:eastAsiaTheme="minorEastAsia" w:cs="Times New Roman"/>
      <w:sz w:val="27"/>
      <w:szCs w:val="27"/>
      <w:lang w:bidi="ar-SA"/>
    </w:rPr>
  </w:style>
  <w:style w:type="paragraph" w:customStyle="1" w:styleId="nv-view">
    <w:name w:val="nv-view"/>
    <w:basedOn w:val="Normal"/>
    <w:rsid w:val="00CE10E8"/>
    <w:pPr>
      <w:widowControl/>
      <w:spacing w:before="100" w:beforeAutospacing="1" w:after="100" w:afterAutospacing="1"/>
    </w:pPr>
    <w:rPr>
      <w:rFonts w:eastAsiaTheme="minorEastAsia" w:cs="Times New Roman"/>
      <w:lang w:bidi="ar-SA"/>
    </w:rPr>
  </w:style>
  <w:style w:type="paragraph" w:customStyle="1" w:styleId="nv-talk">
    <w:name w:val="nv-talk"/>
    <w:basedOn w:val="Normal"/>
    <w:rsid w:val="00CE10E8"/>
    <w:pPr>
      <w:widowControl/>
      <w:spacing w:before="100" w:beforeAutospacing="1" w:after="100" w:afterAutospacing="1"/>
    </w:pPr>
    <w:rPr>
      <w:rFonts w:eastAsiaTheme="minorEastAsia" w:cs="Times New Roman"/>
      <w:lang w:bidi="ar-SA"/>
    </w:rPr>
  </w:style>
  <w:style w:type="paragraph" w:customStyle="1" w:styleId="nv-edit">
    <w:name w:val="nv-edit"/>
    <w:basedOn w:val="Normal"/>
    <w:rsid w:val="00CE10E8"/>
    <w:pPr>
      <w:widowControl/>
      <w:spacing w:before="100" w:beforeAutospacing="1" w:after="100" w:afterAutospacing="1"/>
    </w:pPr>
    <w:rPr>
      <w:rFonts w:eastAsiaTheme="minorEastAsia" w:cs="Times New Roman"/>
      <w:lang w:bidi="ar-SA"/>
    </w:rPr>
  </w:style>
  <w:style w:type="character" w:customStyle="1" w:styleId="uid">
    <w:name w:val="uid"/>
    <w:basedOn w:val="DefaultParagraphFont"/>
    <w:rsid w:val="00CE10E8"/>
  </w:style>
  <w:style w:type="character" w:customStyle="1" w:styleId="vector-menu-heading-label">
    <w:name w:val="vector-menu-heading-label"/>
    <w:basedOn w:val="DefaultParagraphFont"/>
    <w:rsid w:val="00CE10E8"/>
  </w:style>
  <w:style w:type="paragraph" w:customStyle="1" w:styleId="mw-list-item">
    <w:name w:val="mw-list-item"/>
    <w:basedOn w:val="Normal"/>
    <w:rsid w:val="00CE10E8"/>
    <w:pPr>
      <w:widowControl/>
      <w:spacing w:before="100" w:beforeAutospacing="1" w:after="100" w:afterAutospacing="1"/>
    </w:pPr>
    <w:rPr>
      <w:rFonts w:eastAsiaTheme="minorEastAsia" w:cs="Times New Roman"/>
      <w:lang w:bidi="ar-SA"/>
    </w:rPr>
  </w:style>
  <w:style w:type="paragraph" w:customStyle="1" w:styleId="selected">
    <w:name w:val="selected"/>
    <w:basedOn w:val="Normal"/>
    <w:rsid w:val="00CE10E8"/>
    <w:pPr>
      <w:widowControl/>
      <w:spacing w:before="100" w:beforeAutospacing="1" w:after="100" w:afterAutospacing="1"/>
    </w:pPr>
    <w:rPr>
      <w:rFonts w:eastAsiaTheme="minorEastAsia" w:cs="Times New Roman"/>
      <w:lang w:bidi="ar-SA"/>
    </w:rPr>
  </w:style>
  <w:style w:type="paragraph" w:customStyle="1" w:styleId="vector-tab-noicon">
    <w:name w:val="vector-tab-noicon"/>
    <w:basedOn w:val="Normal"/>
    <w:rsid w:val="00CE10E8"/>
    <w:pPr>
      <w:widowControl/>
      <w:spacing w:before="100" w:beforeAutospacing="1" w:after="100" w:afterAutospacing="1"/>
    </w:pPr>
    <w:rPr>
      <w:rFonts w:eastAsiaTheme="minorEastAsia" w:cs="Times New Roman"/>
      <w:lang w:bidi="ar-SA"/>
    </w:rPr>
  </w:style>
  <w:style w:type="paragraph" w:styleId="z-TopofForm">
    <w:name w:val="HTML Top of Form"/>
    <w:basedOn w:val="Normal"/>
    <w:next w:val="Normal"/>
    <w:link w:val="z-TopofFormChar"/>
    <w:hidden/>
    <w:uiPriority w:val="99"/>
    <w:semiHidden/>
    <w:unhideWhenUsed/>
    <w:rsid w:val="00CE10E8"/>
    <w:pPr>
      <w:widowControl/>
      <w:pBdr>
        <w:bottom w:val="single" w:sz="6" w:space="1" w:color="auto"/>
      </w:pBdr>
      <w:jc w:val="center"/>
    </w:pPr>
    <w:rPr>
      <w:rFonts w:ascii="Arial" w:eastAsiaTheme="minorEastAsia" w:hAnsi="Arial" w:cs="Arial"/>
      <w:vanish/>
      <w:sz w:val="16"/>
      <w:szCs w:val="16"/>
      <w:lang w:bidi="ar-SA"/>
    </w:rPr>
  </w:style>
  <w:style w:type="character" w:customStyle="1" w:styleId="z-TopofFormChar">
    <w:name w:val="z-Top of Form Char"/>
    <w:basedOn w:val="DefaultParagraphFont"/>
    <w:link w:val="z-TopofForm"/>
    <w:uiPriority w:val="99"/>
    <w:semiHidden/>
    <w:rsid w:val="00CE10E8"/>
    <w:rPr>
      <w:rFonts w:ascii="Arial" w:eastAsiaTheme="minorEastAsia" w:hAnsi="Arial" w:cs="Arial"/>
      <w:vanish/>
      <w:sz w:val="16"/>
      <w:szCs w:val="16"/>
    </w:rPr>
  </w:style>
  <w:style w:type="paragraph" w:styleId="z-BottomofForm">
    <w:name w:val="HTML Bottom of Form"/>
    <w:basedOn w:val="Normal"/>
    <w:next w:val="Normal"/>
    <w:link w:val="z-BottomofFormChar"/>
    <w:hidden/>
    <w:uiPriority w:val="99"/>
    <w:semiHidden/>
    <w:unhideWhenUsed/>
    <w:rsid w:val="00CE10E8"/>
    <w:pPr>
      <w:widowControl/>
      <w:pBdr>
        <w:top w:val="single" w:sz="6" w:space="1" w:color="auto"/>
      </w:pBdr>
      <w:jc w:val="center"/>
    </w:pPr>
    <w:rPr>
      <w:rFonts w:ascii="Arial" w:eastAsiaTheme="minorEastAsia" w:hAnsi="Arial" w:cs="Arial"/>
      <w:vanish/>
      <w:sz w:val="16"/>
      <w:szCs w:val="16"/>
      <w:lang w:bidi="ar-SA"/>
    </w:rPr>
  </w:style>
  <w:style w:type="character" w:customStyle="1" w:styleId="z-BottomofFormChar">
    <w:name w:val="z-Bottom of Form Char"/>
    <w:basedOn w:val="DefaultParagraphFont"/>
    <w:link w:val="z-BottomofForm"/>
    <w:uiPriority w:val="99"/>
    <w:semiHidden/>
    <w:rsid w:val="00CE10E8"/>
    <w:rPr>
      <w:rFonts w:ascii="Arial" w:eastAsiaTheme="minorEastAsia" w:hAnsi="Arial" w:cs="Arial"/>
      <w:vanish/>
      <w:sz w:val="16"/>
      <w:szCs w:val="16"/>
    </w:rPr>
  </w:style>
  <w:style w:type="paragraph" w:customStyle="1" w:styleId="wb-otherproject-link">
    <w:name w:val="wb-otherproject-link"/>
    <w:basedOn w:val="Normal"/>
    <w:rsid w:val="00CE10E8"/>
    <w:pPr>
      <w:widowControl/>
      <w:spacing w:before="100" w:beforeAutospacing="1" w:after="100" w:afterAutospacing="1"/>
    </w:pPr>
    <w:rPr>
      <w:rFonts w:eastAsiaTheme="minorEastAsia" w:cs="Times New Roman"/>
      <w:lang w:bidi="ar-SA"/>
    </w:rPr>
  </w:style>
  <w:style w:type="paragraph" w:customStyle="1" w:styleId="interlanguage-link">
    <w:name w:val="interlanguage-link"/>
    <w:basedOn w:val="Normal"/>
    <w:rsid w:val="00CE10E8"/>
    <w:pPr>
      <w:widowControl/>
      <w:spacing w:before="100" w:beforeAutospacing="1" w:after="100" w:afterAutospacing="1"/>
    </w:pPr>
    <w:rPr>
      <w:rFonts w:eastAsiaTheme="minorEastAsia" w:cs="Times New Roman"/>
      <w:lang w:bidi="ar-SA"/>
    </w:rPr>
  </w:style>
  <w:style w:type="character" w:customStyle="1" w:styleId="wb-langlinks-edit">
    <w:name w:val="wb-langlinks-edit"/>
    <w:basedOn w:val="DefaultParagraphFont"/>
    <w:rsid w:val="00CE10E8"/>
  </w:style>
  <w:style w:type="character" w:customStyle="1" w:styleId="anonymous-show">
    <w:name w:val="anonymous-show"/>
    <w:basedOn w:val="DefaultParagraphFont"/>
    <w:rsid w:val="00CE10E8"/>
  </w:style>
  <w:style w:type="table" w:styleId="ListTable5Dark-Accent3">
    <w:name w:val="List Table 5 Dark Accent 3"/>
    <w:basedOn w:val="TableNormal"/>
    <w:uiPriority w:val="50"/>
    <w:rsid w:val="0084619B"/>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Grid">
    <w:name w:val="Table Grid"/>
    <w:basedOn w:val="TableNormal"/>
    <w:uiPriority w:val="39"/>
    <w:rsid w:val="00DC2A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E025F"/>
    <w:pPr>
      <w:ind w:left="720"/>
      <w:contextualSpacing/>
    </w:pPr>
    <w:rPr>
      <w:szCs w:val="21"/>
    </w:rPr>
  </w:style>
  <w:style w:type="paragraph" w:styleId="Revision">
    <w:name w:val="Revision"/>
    <w:hidden/>
    <w:uiPriority w:val="99"/>
    <w:semiHidden/>
    <w:rsid w:val="00D12F8E"/>
    <w:pPr>
      <w:spacing w:after="0" w:line="240" w:lineRule="auto"/>
    </w:pPr>
    <w:rPr>
      <w:rFonts w:ascii="Times New Roman" w:eastAsia="Arial Unicode MS" w:hAnsi="Times New Roman" w:cs="Mangal"/>
      <w:sz w:val="24"/>
      <w:szCs w:val="21"/>
      <w:lang w:eastAsia="zh-CN" w:bidi="hi-IN"/>
    </w:rPr>
  </w:style>
  <w:style w:type="character" w:styleId="CommentReference">
    <w:name w:val="annotation reference"/>
    <w:basedOn w:val="DefaultParagraphFont"/>
    <w:uiPriority w:val="99"/>
    <w:semiHidden/>
    <w:unhideWhenUsed/>
    <w:rsid w:val="00D12F8E"/>
    <w:rPr>
      <w:sz w:val="16"/>
      <w:szCs w:val="16"/>
    </w:rPr>
  </w:style>
  <w:style w:type="paragraph" w:styleId="CommentText">
    <w:name w:val="annotation text"/>
    <w:basedOn w:val="Normal"/>
    <w:link w:val="CommentTextChar"/>
    <w:uiPriority w:val="99"/>
    <w:semiHidden/>
    <w:unhideWhenUsed/>
    <w:rsid w:val="00D12F8E"/>
    <w:rPr>
      <w:sz w:val="20"/>
      <w:szCs w:val="18"/>
    </w:rPr>
  </w:style>
  <w:style w:type="character" w:customStyle="1" w:styleId="CommentTextChar">
    <w:name w:val="Comment Text Char"/>
    <w:basedOn w:val="DefaultParagraphFont"/>
    <w:link w:val="CommentText"/>
    <w:uiPriority w:val="99"/>
    <w:semiHidden/>
    <w:rsid w:val="00D12F8E"/>
    <w:rPr>
      <w:rFonts w:ascii="Times New Roman" w:eastAsia="Arial Unicode MS" w:hAnsi="Times New Roman" w:cs="Mangal"/>
      <w:sz w:val="20"/>
      <w:szCs w:val="18"/>
      <w:lang w:eastAsia="zh-CN" w:bidi="hi-IN"/>
    </w:rPr>
  </w:style>
  <w:style w:type="paragraph" w:styleId="CommentSubject">
    <w:name w:val="annotation subject"/>
    <w:basedOn w:val="CommentText"/>
    <w:next w:val="CommentText"/>
    <w:link w:val="CommentSubjectChar"/>
    <w:uiPriority w:val="99"/>
    <w:semiHidden/>
    <w:unhideWhenUsed/>
    <w:rsid w:val="00D12F8E"/>
    <w:rPr>
      <w:b/>
      <w:bCs/>
    </w:rPr>
  </w:style>
  <w:style w:type="character" w:customStyle="1" w:styleId="CommentSubjectChar">
    <w:name w:val="Comment Subject Char"/>
    <w:basedOn w:val="CommentTextChar"/>
    <w:link w:val="CommentSubject"/>
    <w:uiPriority w:val="99"/>
    <w:semiHidden/>
    <w:rsid w:val="00D12F8E"/>
    <w:rPr>
      <w:rFonts w:ascii="Times New Roman" w:eastAsia="Arial Unicode MS" w:hAnsi="Times New Roman" w:cs="Mangal"/>
      <w:b/>
      <w:bCs/>
      <w:sz w:val="20"/>
      <w:szCs w:val="18"/>
      <w:lang w:eastAsia="zh-CN" w:bidi="hi-IN"/>
    </w:rPr>
  </w:style>
  <w:style w:type="paragraph" w:styleId="Bibliography">
    <w:name w:val="Bibliography"/>
    <w:basedOn w:val="Normal"/>
    <w:next w:val="Normal"/>
    <w:uiPriority w:val="37"/>
    <w:unhideWhenUsed/>
    <w:rsid w:val="003548DE"/>
    <w:rPr>
      <w:szCs w:val="21"/>
    </w:rPr>
  </w:style>
  <w:style w:type="paragraph" w:styleId="TableofFigures">
    <w:name w:val="table of figures"/>
    <w:basedOn w:val="Normal"/>
    <w:next w:val="Normal"/>
    <w:uiPriority w:val="99"/>
    <w:unhideWhenUsed/>
    <w:rsid w:val="005D68AF"/>
    <w:rPr>
      <w:szCs w:val="21"/>
    </w:rPr>
  </w:style>
  <w:style w:type="character" w:customStyle="1" w:styleId="cf01">
    <w:name w:val="cf01"/>
    <w:basedOn w:val="DefaultParagraphFont"/>
    <w:rsid w:val="00B42D10"/>
    <w:rPr>
      <w:rFonts w:ascii="Segoe UI" w:hAnsi="Segoe UI" w:cs="Segoe UI" w:hint="default"/>
      <w:color w:val="262626"/>
      <w:sz w:val="18"/>
      <w:szCs w:val="18"/>
    </w:rPr>
  </w:style>
  <w:style w:type="paragraph" w:styleId="FootnoteText">
    <w:name w:val="footnote text"/>
    <w:basedOn w:val="Normal"/>
    <w:link w:val="FootnoteTextChar"/>
    <w:uiPriority w:val="99"/>
    <w:semiHidden/>
    <w:unhideWhenUsed/>
    <w:rsid w:val="005168B6"/>
    <w:rPr>
      <w:sz w:val="20"/>
      <w:szCs w:val="18"/>
    </w:rPr>
  </w:style>
  <w:style w:type="character" w:customStyle="1" w:styleId="FootnoteTextChar">
    <w:name w:val="Footnote Text Char"/>
    <w:basedOn w:val="DefaultParagraphFont"/>
    <w:link w:val="FootnoteText"/>
    <w:uiPriority w:val="99"/>
    <w:semiHidden/>
    <w:rsid w:val="005168B6"/>
    <w:rPr>
      <w:rFonts w:ascii="Times New Roman" w:eastAsia="Arial Unicode MS" w:hAnsi="Times New Roman" w:cs="Mangal"/>
      <w:sz w:val="20"/>
      <w:szCs w:val="18"/>
      <w:lang w:eastAsia="zh-CN" w:bidi="hi-IN"/>
    </w:rPr>
  </w:style>
  <w:style w:type="character" w:styleId="FootnoteReference">
    <w:name w:val="footnote reference"/>
    <w:basedOn w:val="DefaultParagraphFont"/>
    <w:uiPriority w:val="99"/>
    <w:semiHidden/>
    <w:unhideWhenUsed/>
    <w:rsid w:val="005168B6"/>
    <w:rPr>
      <w:vertAlign w:val="superscript"/>
    </w:rPr>
  </w:style>
  <w:style w:type="table" w:styleId="GridTable4-Accent3">
    <w:name w:val="Grid Table 4 Accent 3"/>
    <w:basedOn w:val="TableNormal"/>
    <w:uiPriority w:val="49"/>
    <w:rsid w:val="00CC7C5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439018">
      <w:bodyDiv w:val="1"/>
      <w:marLeft w:val="0"/>
      <w:marRight w:val="0"/>
      <w:marTop w:val="0"/>
      <w:marBottom w:val="0"/>
      <w:divBdr>
        <w:top w:val="none" w:sz="0" w:space="0" w:color="auto"/>
        <w:left w:val="none" w:sz="0" w:space="0" w:color="auto"/>
        <w:bottom w:val="none" w:sz="0" w:space="0" w:color="auto"/>
        <w:right w:val="none" w:sz="0" w:space="0" w:color="auto"/>
      </w:divBdr>
    </w:div>
    <w:div w:id="230507761">
      <w:bodyDiv w:val="1"/>
      <w:marLeft w:val="0"/>
      <w:marRight w:val="0"/>
      <w:marTop w:val="0"/>
      <w:marBottom w:val="0"/>
      <w:divBdr>
        <w:top w:val="none" w:sz="0" w:space="0" w:color="auto"/>
        <w:left w:val="none" w:sz="0" w:space="0" w:color="auto"/>
        <w:bottom w:val="none" w:sz="0" w:space="0" w:color="auto"/>
        <w:right w:val="none" w:sz="0" w:space="0" w:color="auto"/>
      </w:divBdr>
    </w:div>
    <w:div w:id="232204734">
      <w:bodyDiv w:val="1"/>
      <w:marLeft w:val="0"/>
      <w:marRight w:val="0"/>
      <w:marTop w:val="0"/>
      <w:marBottom w:val="0"/>
      <w:divBdr>
        <w:top w:val="none" w:sz="0" w:space="0" w:color="auto"/>
        <w:left w:val="none" w:sz="0" w:space="0" w:color="auto"/>
        <w:bottom w:val="none" w:sz="0" w:space="0" w:color="auto"/>
        <w:right w:val="none" w:sz="0" w:space="0" w:color="auto"/>
      </w:divBdr>
    </w:div>
    <w:div w:id="263270313">
      <w:bodyDiv w:val="1"/>
      <w:marLeft w:val="0"/>
      <w:marRight w:val="0"/>
      <w:marTop w:val="0"/>
      <w:marBottom w:val="0"/>
      <w:divBdr>
        <w:top w:val="none" w:sz="0" w:space="0" w:color="auto"/>
        <w:left w:val="none" w:sz="0" w:space="0" w:color="auto"/>
        <w:bottom w:val="none" w:sz="0" w:space="0" w:color="auto"/>
        <w:right w:val="none" w:sz="0" w:space="0" w:color="auto"/>
      </w:divBdr>
    </w:div>
    <w:div w:id="293217604">
      <w:bodyDiv w:val="1"/>
      <w:marLeft w:val="0"/>
      <w:marRight w:val="0"/>
      <w:marTop w:val="0"/>
      <w:marBottom w:val="0"/>
      <w:divBdr>
        <w:top w:val="none" w:sz="0" w:space="0" w:color="auto"/>
        <w:left w:val="none" w:sz="0" w:space="0" w:color="auto"/>
        <w:bottom w:val="none" w:sz="0" w:space="0" w:color="auto"/>
        <w:right w:val="none" w:sz="0" w:space="0" w:color="auto"/>
      </w:divBdr>
    </w:div>
    <w:div w:id="295137692">
      <w:bodyDiv w:val="1"/>
      <w:marLeft w:val="0"/>
      <w:marRight w:val="0"/>
      <w:marTop w:val="0"/>
      <w:marBottom w:val="0"/>
      <w:divBdr>
        <w:top w:val="none" w:sz="0" w:space="0" w:color="auto"/>
        <w:left w:val="none" w:sz="0" w:space="0" w:color="auto"/>
        <w:bottom w:val="none" w:sz="0" w:space="0" w:color="auto"/>
        <w:right w:val="none" w:sz="0" w:space="0" w:color="auto"/>
      </w:divBdr>
    </w:div>
    <w:div w:id="390271621">
      <w:bodyDiv w:val="1"/>
      <w:marLeft w:val="0"/>
      <w:marRight w:val="0"/>
      <w:marTop w:val="0"/>
      <w:marBottom w:val="0"/>
      <w:divBdr>
        <w:top w:val="none" w:sz="0" w:space="0" w:color="auto"/>
        <w:left w:val="none" w:sz="0" w:space="0" w:color="auto"/>
        <w:bottom w:val="none" w:sz="0" w:space="0" w:color="auto"/>
        <w:right w:val="none" w:sz="0" w:space="0" w:color="auto"/>
      </w:divBdr>
    </w:div>
    <w:div w:id="418064260">
      <w:bodyDiv w:val="1"/>
      <w:marLeft w:val="0"/>
      <w:marRight w:val="0"/>
      <w:marTop w:val="0"/>
      <w:marBottom w:val="0"/>
      <w:divBdr>
        <w:top w:val="none" w:sz="0" w:space="0" w:color="auto"/>
        <w:left w:val="none" w:sz="0" w:space="0" w:color="auto"/>
        <w:bottom w:val="none" w:sz="0" w:space="0" w:color="auto"/>
        <w:right w:val="none" w:sz="0" w:space="0" w:color="auto"/>
      </w:divBdr>
    </w:div>
    <w:div w:id="430206174">
      <w:bodyDiv w:val="1"/>
      <w:marLeft w:val="0"/>
      <w:marRight w:val="0"/>
      <w:marTop w:val="0"/>
      <w:marBottom w:val="0"/>
      <w:divBdr>
        <w:top w:val="none" w:sz="0" w:space="0" w:color="auto"/>
        <w:left w:val="none" w:sz="0" w:space="0" w:color="auto"/>
        <w:bottom w:val="none" w:sz="0" w:space="0" w:color="auto"/>
        <w:right w:val="none" w:sz="0" w:space="0" w:color="auto"/>
      </w:divBdr>
      <w:divsChild>
        <w:div w:id="1103958382">
          <w:marLeft w:val="0"/>
          <w:marRight w:val="0"/>
          <w:marTop w:val="0"/>
          <w:marBottom w:val="0"/>
          <w:divBdr>
            <w:top w:val="none" w:sz="0" w:space="0" w:color="auto"/>
            <w:left w:val="none" w:sz="0" w:space="0" w:color="auto"/>
            <w:bottom w:val="none" w:sz="0" w:space="0" w:color="auto"/>
            <w:right w:val="none" w:sz="0" w:space="0" w:color="auto"/>
          </w:divBdr>
          <w:divsChild>
            <w:div w:id="1631127050">
              <w:marLeft w:val="0"/>
              <w:marRight w:val="0"/>
              <w:marTop w:val="0"/>
              <w:marBottom w:val="0"/>
              <w:divBdr>
                <w:top w:val="none" w:sz="0" w:space="0" w:color="auto"/>
                <w:left w:val="none" w:sz="0" w:space="0" w:color="auto"/>
                <w:bottom w:val="none" w:sz="0" w:space="0" w:color="auto"/>
                <w:right w:val="none" w:sz="0" w:space="0" w:color="auto"/>
              </w:divBdr>
              <w:divsChild>
                <w:div w:id="862754">
                  <w:marLeft w:val="0"/>
                  <w:marRight w:val="0"/>
                  <w:marTop w:val="0"/>
                  <w:marBottom w:val="0"/>
                  <w:divBdr>
                    <w:top w:val="none" w:sz="0" w:space="0" w:color="auto"/>
                    <w:left w:val="none" w:sz="0" w:space="0" w:color="auto"/>
                    <w:bottom w:val="none" w:sz="0" w:space="0" w:color="auto"/>
                    <w:right w:val="none" w:sz="0" w:space="0" w:color="auto"/>
                  </w:divBdr>
                  <w:divsChild>
                    <w:div w:id="562179812">
                      <w:marLeft w:val="0"/>
                      <w:marRight w:val="0"/>
                      <w:marTop w:val="0"/>
                      <w:marBottom w:val="0"/>
                      <w:divBdr>
                        <w:top w:val="none" w:sz="0" w:space="0" w:color="auto"/>
                        <w:left w:val="none" w:sz="0" w:space="0" w:color="auto"/>
                        <w:bottom w:val="none" w:sz="0" w:space="0" w:color="auto"/>
                        <w:right w:val="none" w:sz="0" w:space="0" w:color="auto"/>
                      </w:divBdr>
                      <w:divsChild>
                        <w:div w:id="524177871">
                          <w:marLeft w:val="0"/>
                          <w:marRight w:val="0"/>
                          <w:marTop w:val="0"/>
                          <w:marBottom w:val="0"/>
                          <w:divBdr>
                            <w:top w:val="none" w:sz="0" w:space="0" w:color="auto"/>
                            <w:left w:val="none" w:sz="0" w:space="0" w:color="auto"/>
                            <w:bottom w:val="none" w:sz="0" w:space="0" w:color="auto"/>
                            <w:right w:val="none" w:sz="0" w:space="0" w:color="auto"/>
                          </w:divBdr>
                          <w:divsChild>
                            <w:div w:id="1541165449">
                              <w:marLeft w:val="0"/>
                              <w:marRight w:val="0"/>
                              <w:marTop w:val="0"/>
                              <w:marBottom w:val="0"/>
                              <w:divBdr>
                                <w:top w:val="none" w:sz="0" w:space="0" w:color="auto"/>
                                <w:left w:val="none" w:sz="0" w:space="0" w:color="auto"/>
                                <w:bottom w:val="none" w:sz="0" w:space="0" w:color="auto"/>
                                <w:right w:val="none" w:sz="0" w:space="0" w:color="auto"/>
                              </w:divBdr>
                              <w:divsChild>
                                <w:div w:id="488331793">
                                  <w:marLeft w:val="0"/>
                                  <w:marRight w:val="0"/>
                                  <w:marTop w:val="0"/>
                                  <w:marBottom w:val="0"/>
                                  <w:divBdr>
                                    <w:top w:val="none" w:sz="0" w:space="0" w:color="auto"/>
                                    <w:left w:val="none" w:sz="0" w:space="0" w:color="auto"/>
                                    <w:bottom w:val="none" w:sz="0" w:space="0" w:color="auto"/>
                                    <w:right w:val="none" w:sz="0" w:space="0" w:color="auto"/>
                                  </w:divBdr>
                                  <w:divsChild>
                                    <w:div w:id="550654456">
                                      <w:marLeft w:val="0"/>
                                      <w:marRight w:val="0"/>
                                      <w:marTop w:val="0"/>
                                      <w:marBottom w:val="0"/>
                                      <w:divBdr>
                                        <w:top w:val="none" w:sz="0" w:space="0" w:color="auto"/>
                                        <w:left w:val="none" w:sz="0" w:space="0" w:color="auto"/>
                                        <w:bottom w:val="none" w:sz="0" w:space="0" w:color="auto"/>
                                        <w:right w:val="none" w:sz="0" w:space="0" w:color="auto"/>
                                      </w:divBdr>
                                    </w:div>
                                    <w:div w:id="568927178">
                                      <w:marLeft w:val="0"/>
                                      <w:marRight w:val="0"/>
                                      <w:marTop w:val="0"/>
                                      <w:marBottom w:val="0"/>
                                      <w:divBdr>
                                        <w:top w:val="none" w:sz="0" w:space="0" w:color="auto"/>
                                        <w:left w:val="none" w:sz="0" w:space="0" w:color="auto"/>
                                        <w:bottom w:val="none" w:sz="0" w:space="0" w:color="auto"/>
                                        <w:right w:val="none" w:sz="0" w:space="0" w:color="auto"/>
                                      </w:divBdr>
                                      <w:divsChild>
                                        <w:div w:id="1198272329">
                                          <w:marLeft w:val="0"/>
                                          <w:marRight w:val="165"/>
                                          <w:marTop w:val="150"/>
                                          <w:marBottom w:val="0"/>
                                          <w:divBdr>
                                            <w:top w:val="none" w:sz="0" w:space="0" w:color="auto"/>
                                            <w:left w:val="none" w:sz="0" w:space="0" w:color="auto"/>
                                            <w:bottom w:val="none" w:sz="0" w:space="0" w:color="auto"/>
                                            <w:right w:val="none" w:sz="0" w:space="0" w:color="auto"/>
                                          </w:divBdr>
                                          <w:divsChild>
                                            <w:div w:id="1047533992">
                                              <w:marLeft w:val="0"/>
                                              <w:marRight w:val="0"/>
                                              <w:marTop w:val="0"/>
                                              <w:marBottom w:val="0"/>
                                              <w:divBdr>
                                                <w:top w:val="none" w:sz="0" w:space="0" w:color="auto"/>
                                                <w:left w:val="none" w:sz="0" w:space="0" w:color="auto"/>
                                                <w:bottom w:val="none" w:sz="0" w:space="0" w:color="auto"/>
                                                <w:right w:val="none" w:sz="0" w:space="0" w:color="auto"/>
                                              </w:divBdr>
                                              <w:divsChild>
                                                <w:div w:id="71847780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34711880">
      <w:bodyDiv w:val="1"/>
      <w:marLeft w:val="0"/>
      <w:marRight w:val="0"/>
      <w:marTop w:val="0"/>
      <w:marBottom w:val="0"/>
      <w:divBdr>
        <w:top w:val="none" w:sz="0" w:space="0" w:color="auto"/>
        <w:left w:val="none" w:sz="0" w:space="0" w:color="auto"/>
        <w:bottom w:val="none" w:sz="0" w:space="0" w:color="auto"/>
        <w:right w:val="none" w:sz="0" w:space="0" w:color="auto"/>
      </w:divBdr>
    </w:div>
    <w:div w:id="449714597">
      <w:bodyDiv w:val="1"/>
      <w:marLeft w:val="0"/>
      <w:marRight w:val="0"/>
      <w:marTop w:val="0"/>
      <w:marBottom w:val="0"/>
      <w:divBdr>
        <w:top w:val="none" w:sz="0" w:space="0" w:color="auto"/>
        <w:left w:val="none" w:sz="0" w:space="0" w:color="auto"/>
        <w:bottom w:val="none" w:sz="0" w:space="0" w:color="auto"/>
        <w:right w:val="none" w:sz="0" w:space="0" w:color="auto"/>
      </w:divBdr>
    </w:div>
    <w:div w:id="536547069">
      <w:bodyDiv w:val="1"/>
      <w:marLeft w:val="0"/>
      <w:marRight w:val="0"/>
      <w:marTop w:val="0"/>
      <w:marBottom w:val="0"/>
      <w:divBdr>
        <w:top w:val="none" w:sz="0" w:space="0" w:color="auto"/>
        <w:left w:val="none" w:sz="0" w:space="0" w:color="auto"/>
        <w:bottom w:val="none" w:sz="0" w:space="0" w:color="auto"/>
        <w:right w:val="none" w:sz="0" w:space="0" w:color="auto"/>
      </w:divBdr>
    </w:div>
    <w:div w:id="549150207">
      <w:bodyDiv w:val="1"/>
      <w:marLeft w:val="0"/>
      <w:marRight w:val="0"/>
      <w:marTop w:val="0"/>
      <w:marBottom w:val="0"/>
      <w:divBdr>
        <w:top w:val="none" w:sz="0" w:space="0" w:color="auto"/>
        <w:left w:val="none" w:sz="0" w:space="0" w:color="auto"/>
        <w:bottom w:val="none" w:sz="0" w:space="0" w:color="auto"/>
        <w:right w:val="none" w:sz="0" w:space="0" w:color="auto"/>
      </w:divBdr>
    </w:div>
    <w:div w:id="587077497">
      <w:bodyDiv w:val="1"/>
      <w:marLeft w:val="0"/>
      <w:marRight w:val="0"/>
      <w:marTop w:val="0"/>
      <w:marBottom w:val="0"/>
      <w:divBdr>
        <w:top w:val="none" w:sz="0" w:space="0" w:color="auto"/>
        <w:left w:val="none" w:sz="0" w:space="0" w:color="auto"/>
        <w:bottom w:val="none" w:sz="0" w:space="0" w:color="auto"/>
        <w:right w:val="none" w:sz="0" w:space="0" w:color="auto"/>
      </w:divBdr>
    </w:div>
    <w:div w:id="598828228">
      <w:bodyDiv w:val="1"/>
      <w:marLeft w:val="0"/>
      <w:marRight w:val="0"/>
      <w:marTop w:val="0"/>
      <w:marBottom w:val="0"/>
      <w:divBdr>
        <w:top w:val="none" w:sz="0" w:space="0" w:color="auto"/>
        <w:left w:val="none" w:sz="0" w:space="0" w:color="auto"/>
        <w:bottom w:val="none" w:sz="0" w:space="0" w:color="auto"/>
        <w:right w:val="none" w:sz="0" w:space="0" w:color="auto"/>
      </w:divBdr>
    </w:div>
    <w:div w:id="626088915">
      <w:bodyDiv w:val="1"/>
      <w:marLeft w:val="0"/>
      <w:marRight w:val="0"/>
      <w:marTop w:val="0"/>
      <w:marBottom w:val="0"/>
      <w:divBdr>
        <w:top w:val="none" w:sz="0" w:space="0" w:color="auto"/>
        <w:left w:val="none" w:sz="0" w:space="0" w:color="auto"/>
        <w:bottom w:val="none" w:sz="0" w:space="0" w:color="auto"/>
        <w:right w:val="none" w:sz="0" w:space="0" w:color="auto"/>
      </w:divBdr>
    </w:div>
    <w:div w:id="646134372">
      <w:bodyDiv w:val="1"/>
      <w:marLeft w:val="0"/>
      <w:marRight w:val="0"/>
      <w:marTop w:val="0"/>
      <w:marBottom w:val="0"/>
      <w:divBdr>
        <w:top w:val="none" w:sz="0" w:space="0" w:color="auto"/>
        <w:left w:val="none" w:sz="0" w:space="0" w:color="auto"/>
        <w:bottom w:val="none" w:sz="0" w:space="0" w:color="auto"/>
        <w:right w:val="none" w:sz="0" w:space="0" w:color="auto"/>
      </w:divBdr>
    </w:div>
    <w:div w:id="673529412">
      <w:bodyDiv w:val="1"/>
      <w:marLeft w:val="0"/>
      <w:marRight w:val="0"/>
      <w:marTop w:val="0"/>
      <w:marBottom w:val="0"/>
      <w:divBdr>
        <w:top w:val="none" w:sz="0" w:space="0" w:color="auto"/>
        <w:left w:val="none" w:sz="0" w:space="0" w:color="auto"/>
        <w:bottom w:val="none" w:sz="0" w:space="0" w:color="auto"/>
        <w:right w:val="none" w:sz="0" w:space="0" w:color="auto"/>
      </w:divBdr>
    </w:div>
    <w:div w:id="697588643">
      <w:bodyDiv w:val="1"/>
      <w:marLeft w:val="0"/>
      <w:marRight w:val="0"/>
      <w:marTop w:val="0"/>
      <w:marBottom w:val="0"/>
      <w:divBdr>
        <w:top w:val="none" w:sz="0" w:space="0" w:color="auto"/>
        <w:left w:val="none" w:sz="0" w:space="0" w:color="auto"/>
        <w:bottom w:val="none" w:sz="0" w:space="0" w:color="auto"/>
        <w:right w:val="none" w:sz="0" w:space="0" w:color="auto"/>
      </w:divBdr>
    </w:div>
    <w:div w:id="707529691">
      <w:bodyDiv w:val="1"/>
      <w:marLeft w:val="0"/>
      <w:marRight w:val="0"/>
      <w:marTop w:val="0"/>
      <w:marBottom w:val="0"/>
      <w:divBdr>
        <w:top w:val="none" w:sz="0" w:space="0" w:color="auto"/>
        <w:left w:val="none" w:sz="0" w:space="0" w:color="auto"/>
        <w:bottom w:val="none" w:sz="0" w:space="0" w:color="auto"/>
        <w:right w:val="none" w:sz="0" w:space="0" w:color="auto"/>
      </w:divBdr>
    </w:div>
    <w:div w:id="818964312">
      <w:bodyDiv w:val="1"/>
      <w:marLeft w:val="0"/>
      <w:marRight w:val="0"/>
      <w:marTop w:val="0"/>
      <w:marBottom w:val="0"/>
      <w:divBdr>
        <w:top w:val="none" w:sz="0" w:space="0" w:color="auto"/>
        <w:left w:val="none" w:sz="0" w:space="0" w:color="auto"/>
        <w:bottom w:val="none" w:sz="0" w:space="0" w:color="auto"/>
        <w:right w:val="none" w:sz="0" w:space="0" w:color="auto"/>
      </w:divBdr>
    </w:div>
    <w:div w:id="881283874">
      <w:bodyDiv w:val="1"/>
      <w:marLeft w:val="0"/>
      <w:marRight w:val="0"/>
      <w:marTop w:val="0"/>
      <w:marBottom w:val="0"/>
      <w:divBdr>
        <w:top w:val="none" w:sz="0" w:space="0" w:color="auto"/>
        <w:left w:val="none" w:sz="0" w:space="0" w:color="auto"/>
        <w:bottom w:val="none" w:sz="0" w:space="0" w:color="auto"/>
        <w:right w:val="none" w:sz="0" w:space="0" w:color="auto"/>
      </w:divBdr>
      <w:divsChild>
        <w:div w:id="619654537">
          <w:marLeft w:val="0"/>
          <w:marRight w:val="0"/>
          <w:marTop w:val="0"/>
          <w:marBottom w:val="0"/>
          <w:divBdr>
            <w:top w:val="none" w:sz="0" w:space="0" w:color="auto"/>
            <w:left w:val="none" w:sz="0" w:space="0" w:color="auto"/>
            <w:bottom w:val="none" w:sz="0" w:space="0" w:color="auto"/>
            <w:right w:val="none" w:sz="0" w:space="0" w:color="auto"/>
          </w:divBdr>
          <w:divsChild>
            <w:div w:id="1955281962">
              <w:marLeft w:val="0"/>
              <w:marRight w:val="0"/>
              <w:marTop w:val="0"/>
              <w:marBottom w:val="0"/>
              <w:divBdr>
                <w:top w:val="none" w:sz="0" w:space="0" w:color="auto"/>
                <w:left w:val="none" w:sz="0" w:space="0" w:color="auto"/>
                <w:bottom w:val="none" w:sz="0" w:space="0" w:color="auto"/>
                <w:right w:val="none" w:sz="0" w:space="0" w:color="auto"/>
              </w:divBdr>
              <w:divsChild>
                <w:div w:id="1739203569">
                  <w:marLeft w:val="0"/>
                  <w:marRight w:val="0"/>
                  <w:marTop w:val="0"/>
                  <w:marBottom w:val="0"/>
                  <w:divBdr>
                    <w:top w:val="none" w:sz="0" w:space="0" w:color="auto"/>
                    <w:left w:val="none" w:sz="0" w:space="0" w:color="auto"/>
                    <w:bottom w:val="none" w:sz="0" w:space="0" w:color="auto"/>
                    <w:right w:val="none" w:sz="0" w:space="0" w:color="auto"/>
                  </w:divBdr>
                  <w:divsChild>
                    <w:div w:id="1874880318">
                      <w:marLeft w:val="0"/>
                      <w:marRight w:val="0"/>
                      <w:marTop w:val="0"/>
                      <w:marBottom w:val="0"/>
                      <w:divBdr>
                        <w:top w:val="none" w:sz="0" w:space="0" w:color="auto"/>
                        <w:left w:val="none" w:sz="0" w:space="0" w:color="auto"/>
                        <w:bottom w:val="none" w:sz="0" w:space="0" w:color="auto"/>
                        <w:right w:val="none" w:sz="0" w:space="0" w:color="auto"/>
                      </w:divBdr>
                      <w:divsChild>
                        <w:div w:id="255476844">
                          <w:marLeft w:val="0"/>
                          <w:marRight w:val="0"/>
                          <w:marTop w:val="0"/>
                          <w:marBottom w:val="0"/>
                          <w:divBdr>
                            <w:top w:val="none" w:sz="0" w:space="0" w:color="auto"/>
                            <w:left w:val="none" w:sz="0" w:space="0" w:color="auto"/>
                            <w:bottom w:val="none" w:sz="0" w:space="0" w:color="auto"/>
                            <w:right w:val="none" w:sz="0" w:space="0" w:color="auto"/>
                          </w:divBdr>
                          <w:divsChild>
                            <w:div w:id="1913352907">
                              <w:marLeft w:val="0"/>
                              <w:marRight w:val="0"/>
                              <w:marTop w:val="0"/>
                              <w:marBottom w:val="0"/>
                              <w:divBdr>
                                <w:top w:val="none" w:sz="0" w:space="0" w:color="auto"/>
                                <w:left w:val="none" w:sz="0" w:space="0" w:color="auto"/>
                                <w:bottom w:val="none" w:sz="0" w:space="0" w:color="auto"/>
                                <w:right w:val="none" w:sz="0" w:space="0" w:color="auto"/>
                              </w:divBdr>
                              <w:divsChild>
                                <w:div w:id="337540694">
                                  <w:marLeft w:val="0"/>
                                  <w:marRight w:val="0"/>
                                  <w:marTop w:val="0"/>
                                  <w:marBottom w:val="0"/>
                                  <w:divBdr>
                                    <w:top w:val="none" w:sz="0" w:space="0" w:color="auto"/>
                                    <w:left w:val="none" w:sz="0" w:space="0" w:color="auto"/>
                                    <w:bottom w:val="none" w:sz="0" w:space="0" w:color="auto"/>
                                    <w:right w:val="none" w:sz="0" w:space="0" w:color="auto"/>
                                  </w:divBdr>
                                  <w:divsChild>
                                    <w:div w:id="767042267">
                                      <w:marLeft w:val="0"/>
                                      <w:marRight w:val="0"/>
                                      <w:marTop w:val="0"/>
                                      <w:marBottom w:val="0"/>
                                      <w:divBdr>
                                        <w:top w:val="none" w:sz="0" w:space="0" w:color="auto"/>
                                        <w:left w:val="none" w:sz="0" w:space="0" w:color="auto"/>
                                        <w:bottom w:val="none" w:sz="0" w:space="0" w:color="auto"/>
                                        <w:right w:val="none" w:sz="0" w:space="0" w:color="auto"/>
                                      </w:divBdr>
                                    </w:div>
                                    <w:div w:id="1555240375">
                                      <w:marLeft w:val="0"/>
                                      <w:marRight w:val="0"/>
                                      <w:marTop w:val="0"/>
                                      <w:marBottom w:val="0"/>
                                      <w:divBdr>
                                        <w:top w:val="none" w:sz="0" w:space="0" w:color="auto"/>
                                        <w:left w:val="none" w:sz="0" w:space="0" w:color="auto"/>
                                        <w:bottom w:val="none" w:sz="0" w:space="0" w:color="auto"/>
                                        <w:right w:val="none" w:sz="0" w:space="0" w:color="auto"/>
                                      </w:divBdr>
                                      <w:divsChild>
                                        <w:div w:id="578172113">
                                          <w:marLeft w:val="0"/>
                                          <w:marRight w:val="165"/>
                                          <w:marTop w:val="150"/>
                                          <w:marBottom w:val="0"/>
                                          <w:divBdr>
                                            <w:top w:val="none" w:sz="0" w:space="0" w:color="auto"/>
                                            <w:left w:val="none" w:sz="0" w:space="0" w:color="auto"/>
                                            <w:bottom w:val="none" w:sz="0" w:space="0" w:color="auto"/>
                                            <w:right w:val="none" w:sz="0" w:space="0" w:color="auto"/>
                                          </w:divBdr>
                                          <w:divsChild>
                                            <w:div w:id="1365788631">
                                              <w:marLeft w:val="0"/>
                                              <w:marRight w:val="0"/>
                                              <w:marTop w:val="0"/>
                                              <w:marBottom w:val="0"/>
                                              <w:divBdr>
                                                <w:top w:val="none" w:sz="0" w:space="0" w:color="auto"/>
                                                <w:left w:val="none" w:sz="0" w:space="0" w:color="auto"/>
                                                <w:bottom w:val="none" w:sz="0" w:space="0" w:color="auto"/>
                                                <w:right w:val="none" w:sz="0" w:space="0" w:color="auto"/>
                                              </w:divBdr>
                                              <w:divsChild>
                                                <w:div w:id="79772302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85412047">
      <w:bodyDiv w:val="1"/>
      <w:marLeft w:val="0"/>
      <w:marRight w:val="0"/>
      <w:marTop w:val="0"/>
      <w:marBottom w:val="0"/>
      <w:divBdr>
        <w:top w:val="none" w:sz="0" w:space="0" w:color="auto"/>
        <w:left w:val="none" w:sz="0" w:space="0" w:color="auto"/>
        <w:bottom w:val="none" w:sz="0" w:space="0" w:color="auto"/>
        <w:right w:val="none" w:sz="0" w:space="0" w:color="auto"/>
      </w:divBdr>
    </w:div>
    <w:div w:id="898705490">
      <w:bodyDiv w:val="1"/>
      <w:marLeft w:val="0"/>
      <w:marRight w:val="0"/>
      <w:marTop w:val="0"/>
      <w:marBottom w:val="0"/>
      <w:divBdr>
        <w:top w:val="none" w:sz="0" w:space="0" w:color="auto"/>
        <w:left w:val="none" w:sz="0" w:space="0" w:color="auto"/>
        <w:bottom w:val="none" w:sz="0" w:space="0" w:color="auto"/>
        <w:right w:val="none" w:sz="0" w:space="0" w:color="auto"/>
      </w:divBdr>
    </w:div>
    <w:div w:id="916325078">
      <w:bodyDiv w:val="1"/>
      <w:marLeft w:val="0"/>
      <w:marRight w:val="0"/>
      <w:marTop w:val="0"/>
      <w:marBottom w:val="0"/>
      <w:divBdr>
        <w:top w:val="none" w:sz="0" w:space="0" w:color="auto"/>
        <w:left w:val="none" w:sz="0" w:space="0" w:color="auto"/>
        <w:bottom w:val="none" w:sz="0" w:space="0" w:color="auto"/>
        <w:right w:val="none" w:sz="0" w:space="0" w:color="auto"/>
      </w:divBdr>
      <w:divsChild>
        <w:div w:id="864758599">
          <w:marLeft w:val="0"/>
          <w:marRight w:val="0"/>
          <w:marTop w:val="0"/>
          <w:marBottom w:val="0"/>
          <w:divBdr>
            <w:top w:val="none" w:sz="0" w:space="0" w:color="auto"/>
            <w:left w:val="none" w:sz="0" w:space="0" w:color="auto"/>
            <w:bottom w:val="none" w:sz="0" w:space="0" w:color="auto"/>
            <w:right w:val="none" w:sz="0" w:space="0" w:color="auto"/>
          </w:divBdr>
        </w:div>
        <w:div w:id="1643391631">
          <w:marLeft w:val="0"/>
          <w:marRight w:val="0"/>
          <w:marTop w:val="0"/>
          <w:marBottom w:val="0"/>
          <w:divBdr>
            <w:top w:val="none" w:sz="0" w:space="0" w:color="auto"/>
            <w:left w:val="none" w:sz="0" w:space="0" w:color="auto"/>
            <w:bottom w:val="none" w:sz="0" w:space="0" w:color="auto"/>
            <w:right w:val="none" w:sz="0" w:space="0" w:color="auto"/>
          </w:divBdr>
        </w:div>
        <w:div w:id="1275866353">
          <w:marLeft w:val="0"/>
          <w:marRight w:val="0"/>
          <w:marTop w:val="0"/>
          <w:marBottom w:val="0"/>
          <w:divBdr>
            <w:top w:val="none" w:sz="0" w:space="0" w:color="auto"/>
            <w:left w:val="none" w:sz="0" w:space="0" w:color="auto"/>
            <w:bottom w:val="none" w:sz="0" w:space="0" w:color="auto"/>
            <w:right w:val="none" w:sz="0" w:space="0" w:color="auto"/>
          </w:divBdr>
        </w:div>
      </w:divsChild>
    </w:div>
    <w:div w:id="919602186">
      <w:bodyDiv w:val="1"/>
      <w:marLeft w:val="0"/>
      <w:marRight w:val="0"/>
      <w:marTop w:val="0"/>
      <w:marBottom w:val="0"/>
      <w:divBdr>
        <w:top w:val="none" w:sz="0" w:space="0" w:color="auto"/>
        <w:left w:val="none" w:sz="0" w:space="0" w:color="auto"/>
        <w:bottom w:val="none" w:sz="0" w:space="0" w:color="auto"/>
        <w:right w:val="none" w:sz="0" w:space="0" w:color="auto"/>
      </w:divBdr>
    </w:div>
    <w:div w:id="928731463">
      <w:bodyDiv w:val="1"/>
      <w:marLeft w:val="0"/>
      <w:marRight w:val="0"/>
      <w:marTop w:val="0"/>
      <w:marBottom w:val="0"/>
      <w:divBdr>
        <w:top w:val="none" w:sz="0" w:space="0" w:color="auto"/>
        <w:left w:val="none" w:sz="0" w:space="0" w:color="auto"/>
        <w:bottom w:val="none" w:sz="0" w:space="0" w:color="auto"/>
        <w:right w:val="none" w:sz="0" w:space="0" w:color="auto"/>
      </w:divBdr>
    </w:div>
    <w:div w:id="940525141">
      <w:bodyDiv w:val="1"/>
      <w:marLeft w:val="0"/>
      <w:marRight w:val="0"/>
      <w:marTop w:val="0"/>
      <w:marBottom w:val="0"/>
      <w:divBdr>
        <w:top w:val="none" w:sz="0" w:space="0" w:color="auto"/>
        <w:left w:val="none" w:sz="0" w:space="0" w:color="auto"/>
        <w:bottom w:val="none" w:sz="0" w:space="0" w:color="auto"/>
        <w:right w:val="none" w:sz="0" w:space="0" w:color="auto"/>
      </w:divBdr>
    </w:div>
    <w:div w:id="960458217">
      <w:bodyDiv w:val="1"/>
      <w:marLeft w:val="0"/>
      <w:marRight w:val="0"/>
      <w:marTop w:val="0"/>
      <w:marBottom w:val="0"/>
      <w:divBdr>
        <w:top w:val="none" w:sz="0" w:space="0" w:color="auto"/>
        <w:left w:val="none" w:sz="0" w:space="0" w:color="auto"/>
        <w:bottom w:val="none" w:sz="0" w:space="0" w:color="auto"/>
        <w:right w:val="none" w:sz="0" w:space="0" w:color="auto"/>
      </w:divBdr>
      <w:divsChild>
        <w:div w:id="1451360594">
          <w:marLeft w:val="0"/>
          <w:marRight w:val="0"/>
          <w:marTop w:val="0"/>
          <w:marBottom w:val="0"/>
          <w:divBdr>
            <w:top w:val="single" w:sz="2" w:space="0" w:color="auto"/>
            <w:left w:val="single" w:sz="2" w:space="0" w:color="auto"/>
            <w:bottom w:val="single" w:sz="6" w:space="0" w:color="auto"/>
            <w:right w:val="single" w:sz="2" w:space="0" w:color="auto"/>
          </w:divBdr>
          <w:divsChild>
            <w:div w:id="46607909">
              <w:marLeft w:val="0"/>
              <w:marRight w:val="0"/>
              <w:marTop w:val="100"/>
              <w:marBottom w:val="100"/>
              <w:divBdr>
                <w:top w:val="single" w:sz="2" w:space="0" w:color="D9D9E3"/>
                <w:left w:val="single" w:sz="2" w:space="0" w:color="D9D9E3"/>
                <w:bottom w:val="single" w:sz="2" w:space="0" w:color="D9D9E3"/>
                <w:right w:val="single" w:sz="2" w:space="0" w:color="D9D9E3"/>
              </w:divBdr>
              <w:divsChild>
                <w:div w:id="1685397980">
                  <w:marLeft w:val="0"/>
                  <w:marRight w:val="0"/>
                  <w:marTop w:val="0"/>
                  <w:marBottom w:val="0"/>
                  <w:divBdr>
                    <w:top w:val="single" w:sz="2" w:space="0" w:color="D9D9E3"/>
                    <w:left w:val="single" w:sz="2" w:space="0" w:color="D9D9E3"/>
                    <w:bottom w:val="single" w:sz="2" w:space="0" w:color="D9D9E3"/>
                    <w:right w:val="single" w:sz="2" w:space="0" w:color="D9D9E3"/>
                  </w:divBdr>
                  <w:divsChild>
                    <w:div w:id="1729458350">
                      <w:marLeft w:val="0"/>
                      <w:marRight w:val="0"/>
                      <w:marTop w:val="0"/>
                      <w:marBottom w:val="0"/>
                      <w:divBdr>
                        <w:top w:val="single" w:sz="2" w:space="0" w:color="D9D9E3"/>
                        <w:left w:val="single" w:sz="2" w:space="0" w:color="D9D9E3"/>
                        <w:bottom w:val="single" w:sz="2" w:space="0" w:color="D9D9E3"/>
                        <w:right w:val="single" w:sz="2" w:space="0" w:color="D9D9E3"/>
                      </w:divBdr>
                      <w:divsChild>
                        <w:div w:id="1045956584">
                          <w:marLeft w:val="0"/>
                          <w:marRight w:val="0"/>
                          <w:marTop w:val="0"/>
                          <w:marBottom w:val="0"/>
                          <w:divBdr>
                            <w:top w:val="single" w:sz="2" w:space="0" w:color="D9D9E3"/>
                            <w:left w:val="single" w:sz="2" w:space="0" w:color="D9D9E3"/>
                            <w:bottom w:val="single" w:sz="2" w:space="0" w:color="D9D9E3"/>
                            <w:right w:val="single" w:sz="2" w:space="0" w:color="D9D9E3"/>
                          </w:divBdr>
                          <w:divsChild>
                            <w:div w:id="401178518">
                              <w:marLeft w:val="0"/>
                              <w:marRight w:val="0"/>
                              <w:marTop w:val="0"/>
                              <w:marBottom w:val="0"/>
                              <w:divBdr>
                                <w:top w:val="single" w:sz="2" w:space="0" w:color="D9D9E3"/>
                                <w:left w:val="single" w:sz="2" w:space="0" w:color="D9D9E3"/>
                                <w:bottom w:val="single" w:sz="2" w:space="0" w:color="D9D9E3"/>
                                <w:right w:val="single" w:sz="2" w:space="0" w:color="D9D9E3"/>
                              </w:divBdr>
                              <w:divsChild>
                                <w:div w:id="697201593">
                                  <w:marLeft w:val="0"/>
                                  <w:marRight w:val="0"/>
                                  <w:marTop w:val="0"/>
                                  <w:marBottom w:val="0"/>
                                  <w:divBdr>
                                    <w:top w:val="single" w:sz="2" w:space="0" w:color="D9D9E3"/>
                                    <w:left w:val="single" w:sz="2" w:space="0" w:color="D9D9E3"/>
                                    <w:bottom w:val="single" w:sz="2" w:space="0" w:color="D9D9E3"/>
                                    <w:right w:val="single" w:sz="2" w:space="0" w:color="D9D9E3"/>
                                  </w:divBdr>
                                  <w:divsChild>
                                    <w:div w:id="20819070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970019554">
      <w:bodyDiv w:val="1"/>
      <w:marLeft w:val="0"/>
      <w:marRight w:val="0"/>
      <w:marTop w:val="0"/>
      <w:marBottom w:val="0"/>
      <w:divBdr>
        <w:top w:val="none" w:sz="0" w:space="0" w:color="auto"/>
        <w:left w:val="none" w:sz="0" w:space="0" w:color="auto"/>
        <w:bottom w:val="none" w:sz="0" w:space="0" w:color="auto"/>
        <w:right w:val="none" w:sz="0" w:space="0" w:color="auto"/>
      </w:divBdr>
    </w:div>
    <w:div w:id="971784733">
      <w:bodyDiv w:val="1"/>
      <w:marLeft w:val="0"/>
      <w:marRight w:val="0"/>
      <w:marTop w:val="0"/>
      <w:marBottom w:val="0"/>
      <w:divBdr>
        <w:top w:val="none" w:sz="0" w:space="0" w:color="auto"/>
        <w:left w:val="none" w:sz="0" w:space="0" w:color="auto"/>
        <w:bottom w:val="none" w:sz="0" w:space="0" w:color="auto"/>
        <w:right w:val="none" w:sz="0" w:space="0" w:color="auto"/>
      </w:divBdr>
    </w:div>
    <w:div w:id="999383792">
      <w:bodyDiv w:val="1"/>
      <w:marLeft w:val="0"/>
      <w:marRight w:val="0"/>
      <w:marTop w:val="0"/>
      <w:marBottom w:val="0"/>
      <w:divBdr>
        <w:top w:val="none" w:sz="0" w:space="0" w:color="auto"/>
        <w:left w:val="none" w:sz="0" w:space="0" w:color="auto"/>
        <w:bottom w:val="none" w:sz="0" w:space="0" w:color="auto"/>
        <w:right w:val="none" w:sz="0" w:space="0" w:color="auto"/>
      </w:divBdr>
    </w:div>
    <w:div w:id="1096246896">
      <w:marLeft w:val="0"/>
      <w:marRight w:val="0"/>
      <w:marTop w:val="0"/>
      <w:marBottom w:val="0"/>
      <w:divBdr>
        <w:top w:val="none" w:sz="0" w:space="0" w:color="auto"/>
        <w:left w:val="none" w:sz="0" w:space="0" w:color="auto"/>
        <w:bottom w:val="none" w:sz="0" w:space="0" w:color="auto"/>
        <w:right w:val="none" w:sz="0" w:space="0" w:color="auto"/>
      </w:divBdr>
      <w:divsChild>
        <w:div w:id="394857691">
          <w:marLeft w:val="0"/>
          <w:marRight w:val="0"/>
          <w:marTop w:val="0"/>
          <w:marBottom w:val="0"/>
          <w:divBdr>
            <w:top w:val="none" w:sz="0" w:space="0" w:color="auto"/>
            <w:left w:val="none" w:sz="0" w:space="0" w:color="auto"/>
            <w:bottom w:val="none" w:sz="0" w:space="0" w:color="auto"/>
            <w:right w:val="none" w:sz="0" w:space="0" w:color="auto"/>
          </w:divBdr>
          <w:divsChild>
            <w:div w:id="447969919">
              <w:marLeft w:val="0"/>
              <w:marRight w:val="0"/>
              <w:marTop w:val="0"/>
              <w:marBottom w:val="0"/>
              <w:divBdr>
                <w:top w:val="none" w:sz="0" w:space="0" w:color="auto"/>
                <w:left w:val="none" w:sz="0" w:space="0" w:color="auto"/>
                <w:bottom w:val="none" w:sz="0" w:space="0" w:color="auto"/>
                <w:right w:val="none" w:sz="0" w:space="0" w:color="auto"/>
              </w:divBdr>
            </w:div>
            <w:div w:id="139618909">
              <w:marLeft w:val="0"/>
              <w:marRight w:val="0"/>
              <w:marTop w:val="0"/>
              <w:marBottom w:val="0"/>
              <w:divBdr>
                <w:top w:val="none" w:sz="0" w:space="0" w:color="auto"/>
                <w:left w:val="none" w:sz="0" w:space="0" w:color="auto"/>
                <w:bottom w:val="none" w:sz="0" w:space="0" w:color="auto"/>
                <w:right w:val="none" w:sz="0" w:space="0" w:color="auto"/>
              </w:divBdr>
              <w:divsChild>
                <w:div w:id="113326986">
                  <w:marLeft w:val="0"/>
                  <w:marRight w:val="0"/>
                  <w:marTop w:val="0"/>
                  <w:marBottom w:val="0"/>
                  <w:divBdr>
                    <w:top w:val="none" w:sz="0" w:space="0" w:color="auto"/>
                    <w:left w:val="none" w:sz="0" w:space="0" w:color="auto"/>
                    <w:bottom w:val="none" w:sz="0" w:space="0" w:color="auto"/>
                    <w:right w:val="none" w:sz="0" w:space="0" w:color="auto"/>
                  </w:divBdr>
                </w:div>
                <w:div w:id="1200048952">
                  <w:marLeft w:val="0"/>
                  <w:marRight w:val="0"/>
                  <w:marTop w:val="0"/>
                  <w:marBottom w:val="120"/>
                  <w:divBdr>
                    <w:top w:val="none" w:sz="0" w:space="0" w:color="auto"/>
                    <w:left w:val="none" w:sz="0" w:space="0" w:color="auto"/>
                    <w:bottom w:val="none" w:sz="0" w:space="0" w:color="auto"/>
                    <w:right w:val="none" w:sz="0" w:space="0" w:color="auto"/>
                  </w:divBdr>
                </w:div>
                <w:div w:id="810635154">
                  <w:marLeft w:val="0"/>
                  <w:marRight w:val="0"/>
                  <w:marTop w:val="0"/>
                  <w:marBottom w:val="0"/>
                  <w:divBdr>
                    <w:top w:val="none" w:sz="0" w:space="0" w:color="auto"/>
                    <w:left w:val="none" w:sz="0" w:space="0" w:color="auto"/>
                    <w:bottom w:val="none" w:sz="0" w:space="0" w:color="auto"/>
                    <w:right w:val="none" w:sz="0" w:space="0" w:color="auto"/>
                  </w:divBdr>
                </w:div>
                <w:div w:id="1275942656">
                  <w:marLeft w:val="0"/>
                  <w:marRight w:val="0"/>
                  <w:marTop w:val="0"/>
                  <w:marBottom w:val="0"/>
                  <w:divBdr>
                    <w:top w:val="none" w:sz="0" w:space="0" w:color="auto"/>
                    <w:left w:val="none" w:sz="0" w:space="0" w:color="auto"/>
                    <w:bottom w:val="none" w:sz="0" w:space="0" w:color="auto"/>
                    <w:right w:val="none" w:sz="0" w:space="0" w:color="auto"/>
                  </w:divBdr>
                </w:div>
                <w:div w:id="1473325719">
                  <w:marLeft w:val="0"/>
                  <w:marRight w:val="0"/>
                  <w:marTop w:val="0"/>
                  <w:marBottom w:val="0"/>
                  <w:divBdr>
                    <w:top w:val="none" w:sz="0" w:space="0" w:color="auto"/>
                    <w:left w:val="none" w:sz="0" w:space="0" w:color="auto"/>
                    <w:bottom w:val="none" w:sz="0" w:space="0" w:color="auto"/>
                    <w:right w:val="none" w:sz="0" w:space="0" w:color="auto"/>
                  </w:divBdr>
                  <w:divsChild>
                    <w:div w:id="972978031">
                      <w:marLeft w:val="0"/>
                      <w:marRight w:val="0"/>
                      <w:marTop w:val="0"/>
                      <w:marBottom w:val="0"/>
                      <w:divBdr>
                        <w:top w:val="none" w:sz="0" w:space="0" w:color="auto"/>
                        <w:left w:val="none" w:sz="0" w:space="0" w:color="auto"/>
                        <w:bottom w:val="none" w:sz="0" w:space="0" w:color="auto"/>
                        <w:right w:val="none" w:sz="0" w:space="0" w:color="auto"/>
                      </w:divBdr>
                    </w:div>
                  </w:divsChild>
                </w:div>
                <w:div w:id="133259279">
                  <w:marLeft w:val="0"/>
                  <w:marRight w:val="0"/>
                  <w:marTop w:val="0"/>
                  <w:marBottom w:val="120"/>
                  <w:divBdr>
                    <w:top w:val="none" w:sz="0" w:space="0" w:color="auto"/>
                    <w:left w:val="none" w:sz="0" w:space="0" w:color="auto"/>
                    <w:bottom w:val="none" w:sz="0" w:space="0" w:color="auto"/>
                    <w:right w:val="none" w:sz="0" w:space="0" w:color="auto"/>
                  </w:divBdr>
                </w:div>
                <w:div w:id="1228222434">
                  <w:marLeft w:val="0"/>
                  <w:marRight w:val="0"/>
                  <w:marTop w:val="0"/>
                  <w:marBottom w:val="0"/>
                  <w:divBdr>
                    <w:top w:val="none" w:sz="0" w:space="0" w:color="auto"/>
                    <w:left w:val="none" w:sz="0" w:space="0" w:color="auto"/>
                    <w:bottom w:val="none" w:sz="0" w:space="0" w:color="auto"/>
                    <w:right w:val="none" w:sz="0" w:space="0" w:color="auto"/>
                  </w:divBdr>
                  <w:divsChild>
                    <w:div w:id="2050454865">
                      <w:marLeft w:val="0"/>
                      <w:marRight w:val="0"/>
                      <w:marTop w:val="0"/>
                      <w:marBottom w:val="0"/>
                      <w:divBdr>
                        <w:top w:val="none" w:sz="0" w:space="0" w:color="auto"/>
                        <w:left w:val="none" w:sz="0" w:space="0" w:color="auto"/>
                        <w:bottom w:val="none" w:sz="0" w:space="0" w:color="auto"/>
                        <w:right w:val="none" w:sz="0" w:space="0" w:color="auto"/>
                      </w:divBdr>
                      <w:divsChild>
                        <w:div w:id="188285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753207">
                  <w:marLeft w:val="0"/>
                  <w:marRight w:val="0"/>
                  <w:marTop w:val="0"/>
                  <w:marBottom w:val="0"/>
                  <w:divBdr>
                    <w:top w:val="none" w:sz="0" w:space="0" w:color="auto"/>
                    <w:left w:val="none" w:sz="0" w:space="0" w:color="auto"/>
                    <w:bottom w:val="none" w:sz="0" w:space="0" w:color="auto"/>
                    <w:right w:val="none" w:sz="0" w:space="0" w:color="auto"/>
                  </w:divBdr>
                  <w:divsChild>
                    <w:div w:id="778068333">
                      <w:marLeft w:val="0"/>
                      <w:marRight w:val="0"/>
                      <w:marTop w:val="0"/>
                      <w:marBottom w:val="0"/>
                      <w:divBdr>
                        <w:top w:val="none" w:sz="0" w:space="0" w:color="auto"/>
                        <w:left w:val="none" w:sz="0" w:space="0" w:color="auto"/>
                        <w:bottom w:val="none" w:sz="0" w:space="0" w:color="auto"/>
                        <w:right w:val="none" w:sz="0" w:space="0" w:color="auto"/>
                      </w:divBdr>
                      <w:divsChild>
                        <w:div w:id="64302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290639">
                  <w:marLeft w:val="0"/>
                  <w:marRight w:val="0"/>
                  <w:marTop w:val="0"/>
                  <w:marBottom w:val="0"/>
                  <w:divBdr>
                    <w:top w:val="none" w:sz="0" w:space="0" w:color="auto"/>
                    <w:left w:val="none" w:sz="0" w:space="0" w:color="auto"/>
                    <w:bottom w:val="none" w:sz="0" w:space="0" w:color="auto"/>
                    <w:right w:val="none" w:sz="0" w:space="0" w:color="auto"/>
                  </w:divBdr>
                  <w:divsChild>
                    <w:div w:id="943221683">
                      <w:marLeft w:val="0"/>
                      <w:marRight w:val="0"/>
                      <w:marTop w:val="0"/>
                      <w:marBottom w:val="0"/>
                      <w:divBdr>
                        <w:top w:val="none" w:sz="0" w:space="0" w:color="auto"/>
                        <w:left w:val="none" w:sz="0" w:space="0" w:color="auto"/>
                        <w:bottom w:val="none" w:sz="0" w:space="0" w:color="auto"/>
                        <w:right w:val="none" w:sz="0" w:space="0" w:color="auto"/>
                      </w:divBdr>
                      <w:divsChild>
                        <w:div w:id="147680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62543">
                  <w:marLeft w:val="0"/>
                  <w:marRight w:val="0"/>
                  <w:marTop w:val="0"/>
                  <w:marBottom w:val="0"/>
                  <w:divBdr>
                    <w:top w:val="none" w:sz="0" w:space="0" w:color="auto"/>
                    <w:left w:val="none" w:sz="0" w:space="0" w:color="auto"/>
                    <w:bottom w:val="none" w:sz="0" w:space="0" w:color="auto"/>
                    <w:right w:val="none" w:sz="0" w:space="0" w:color="auto"/>
                  </w:divBdr>
                  <w:divsChild>
                    <w:div w:id="355354699">
                      <w:marLeft w:val="0"/>
                      <w:marRight w:val="0"/>
                      <w:marTop w:val="0"/>
                      <w:marBottom w:val="0"/>
                      <w:divBdr>
                        <w:top w:val="none" w:sz="0" w:space="0" w:color="auto"/>
                        <w:left w:val="none" w:sz="0" w:space="0" w:color="auto"/>
                        <w:bottom w:val="none" w:sz="0" w:space="0" w:color="auto"/>
                        <w:right w:val="none" w:sz="0" w:space="0" w:color="auto"/>
                      </w:divBdr>
                      <w:divsChild>
                        <w:div w:id="73054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486062">
                  <w:marLeft w:val="0"/>
                  <w:marRight w:val="0"/>
                  <w:marTop w:val="0"/>
                  <w:marBottom w:val="120"/>
                  <w:divBdr>
                    <w:top w:val="none" w:sz="0" w:space="0" w:color="auto"/>
                    <w:left w:val="none" w:sz="0" w:space="0" w:color="auto"/>
                    <w:bottom w:val="none" w:sz="0" w:space="0" w:color="auto"/>
                    <w:right w:val="none" w:sz="0" w:space="0" w:color="auto"/>
                  </w:divBdr>
                </w:div>
                <w:div w:id="622922633">
                  <w:marLeft w:val="0"/>
                  <w:marRight w:val="0"/>
                  <w:marTop w:val="0"/>
                  <w:marBottom w:val="0"/>
                  <w:divBdr>
                    <w:top w:val="none" w:sz="0" w:space="0" w:color="auto"/>
                    <w:left w:val="none" w:sz="0" w:space="0" w:color="auto"/>
                    <w:bottom w:val="none" w:sz="0" w:space="0" w:color="auto"/>
                    <w:right w:val="none" w:sz="0" w:space="0" w:color="auto"/>
                  </w:divBdr>
                  <w:divsChild>
                    <w:div w:id="206452681">
                      <w:marLeft w:val="0"/>
                      <w:marRight w:val="0"/>
                      <w:marTop w:val="0"/>
                      <w:marBottom w:val="0"/>
                      <w:divBdr>
                        <w:top w:val="none" w:sz="0" w:space="0" w:color="auto"/>
                        <w:left w:val="none" w:sz="0" w:space="0" w:color="auto"/>
                        <w:bottom w:val="none" w:sz="0" w:space="0" w:color="auto"/>
                        <w:right w:val="none" w:sz="0" w:space="0" w:color="auto"/>
                      </w:divBdr>
                      <w:divsChild>
                        <w:div w:id="81449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310279">
                  <w:marLeft w:val="0"/>
                  <w:marRight w:val="0"/>
                  <w:marTop w:val="0"/>
                  <w:marBottom w:val="0"/>
                  <w:divBdr>
                    <w:top w:val="none" w:sz="0" w:space="0" w:color="auto"/>
                    <w:left w:val="none" w:sz="0" w:space="0" w:color="auto"/>
                    <w:bottom w:val="none" w:sz="0" w:space="0" w:color="auto"/>
                    <w:right w:val="none" w:sz="0" w:space="0" w:color="auto"/>
                  </w:divBdr>
                  <w:divsChild>
                    <w:div w:id="1656302213">
                      <w:marLeft w:val="0"/>
                      <w:marRight w:val="0"/>
                      <w:marTop w:val="0"/>
                      <w:marBottom w:val="0"/>
                      <w:divBdr>
                        <w:top w:val="none" w:sz="0" w:space="0" w:color="auto"/>
                        <w:left w:val="none" w:sz="0" w:space="0" w:color="auto"/>
                        <w:bottom w:val="none" w:sz="0" w:space="0" w:color="auto"/>
                        <w:right w:val="none" w:sz="0" w:space="0" w:color="auto"/>
                      </w:divBdr>
                      <w:divsChild>
                        <w:div w:id="3173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213869">
                  <w:marLeft w:val="0"/>
                  <w:marRight w:val="0"/>
                  <w:marTop w:val="0"/>
                  <w:marBottom w:val="0"/>
                  <w:divBdr>
                    <w:top w:val="none" w:sz="0" w:space="0" w:color="auto"/>
                    <w:left w:val="none" w:sz="0" w:space="0" w:color="auto"/>
                    <w:bottom w:val="none" w:sz="0" w:space="0" w:color="auto"/>
                    <w:right w:val="none" w:sz="0" w:space="0" w:color="auto"/>
                  </w:divBdr>
                  <w:divsChild>
                    <w:div w:id="1200321362">
                      <w:marLeft w:val="0"/>
                      <w:marRight w:val="0"/>
                      <w:marTop w:val="0"/>
                      <w:marBottom w:val="0"/>
                      <w:divBdr>
                        <w:top w:val="none" w:sz="0" w:space="0" w:color="auto"/>
                        <w:left w:val="none" w:sz="0" w:space="0" w:color="auto"/>
                        <w:bottom w:val="none" w:sz="0" w:space="0" w:color="auto"/>
                        <w:right w:val="none" w:sz="0" w:space="0" w:color="auto"/>
                      </w:divBdr>
                      <w:divsChild>
                        <w:div w:id="213686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19058">
                  <w:marLeft w:val="0"/>
                  <w:marRight w:val="0"/>
                  <w:marTop w:val="0"/>
                  <w:marBottom w:val="120"/>
                  <w:divBdr>
                    <w:top w:val="none" w:sz="0" w:space="0" w:color="auto"/>
                    <w:left w:val="none" w:sz="0" w:space="0" w:color="auto"/>
                    <w:bottom w:val="none" w:sz="0" w:space="0" w:color="auto"/>
                    <w:right w:val="none" w:sz="0" w:space="0" w:color="auto"/>
                  </w:divBdr>
                </w:div>
                <w:div w:id="361057536">
                  <w:marLeft w:val="0"/>
                  <w:marRight w:val="0"/>
                  <w:marTop w:val="0"/>
                  <w:marBottom w:val="0"/>
                  <w:divBdr>
                    <w:top w:val="none" w:sz="0" w:space="0" w:color="auto"/>
                    <w:left w:val="none" w:sz="0" w:space="0" w:color="auto"/>
                    <w:bottom w:val="none" w:sz="0" w:space="0" w:color="auto"/>
                    <w:right w:val="none" w:sz="0" w:space="0" w:color="auto"/>
                  </w:divBdr>
                  <w:divsChild>
                    <w:div w:id="110975253">
                      <w:marLeft w:val="0"/>
                      <w:marRight w:val="0"/>
                      <w:marTop w:val="0"/>
                      <w:marBottom w:val="0"/>
                      <w:divBdr>
                        <w:top w:val="none" w:sz="0" w:space="0" w:color="auto"/>
                        <w:left w:val="none" w:sz="0" w:space="0" w:color="auto"/>
                        <w:bottom w:val="none" w:sz="0" w:space="0" w:color="auto"/>
                        <w:right w:val="none" w:sz="0" w:space="0" w:color="auto"/>
                      </w:divBdr>
                      <w:divsChild>
                        <w:div w:id="624388412">
                          <w:marLeft w:val="0"/>
                          <w:marRight w:val="0"/>
                          <w:marTop w:val="0"/>
                          <w:marBottom w:val="0"/>
                          <w:divBdr>
                            <w:top w:val="none" w:sz="0" w:space="0" w:color="auto"/>
                            <w:left w:val="none" w:sz="0" w:space="0" w:color="auto"/>
                            <w:bottom w:val="none" w:sz="0" w:space="0" w:color="auto"/>
                            <w:right w:val="none" w:sz="0" w:space="0" w:color="auto"/>
                          </w:divBdr>
                          <w:divsChild>
                            <w:div w:id="111244044">
                              <w:marLeft w:val="0"/>
                              <w:marRight w:val="0"/>
                              <w:marTop w:val="0"/>
                              <w:marBottom w:val="0"/>
                              <w:divBdr>
                                <w:top w:val="none" w:sz="0" w:space="0" w:color="auto"/>
                                <w:left w:val="none" w:sz="0" w:space="0" w:color="auto"/>
                                <w:bottom w:val="none" w:sz="0" w:space="0" w:color="auto"/>
                                <w:right w:val="none" w:sz="0" w:space="0" w:color="auto"/>
                              </w:divBdr>
                              <w:divsChild>
                                <w:div w:id="2000498351">
                                  <w:marLeft w:val="0"/>
                                  <w:marRight w:val="0"/>
                                  <w:marTop w:val="0"/>
                                  <w:marBottom w:val="0"/>
                                  <w:divBdr>
                                    <w:top w:val="none" w:sz="0" w:space="0" w:color="auto"/>
                                    <w:left w:val="none" w:sz="0" w:space="0" w:color="auto"/>
                                    <w:bottom w:val="none" w:sz="0" w:space="0" w:color="auto"/>
                                    <w:right w:val="none" w:sz="0" w:space="0" w:color="auto"/>
                                  </w:divBdr>
                                </w:div>
                              </w:divsChild>
                            </w:div>
                            <w:div w:id="754280076">
                              <w:marLeft w:val="0"/>
                              <w:marRight w:val="0"/>
                              <w:marTop w:val="0"/>
                              <w:marBottom w:val="0"/>
                              <w:divBdr>
                                <w:top w:val="none" w:sz="0" w:space="0" w:color="auto"/>
                                <w:left w:val="none" w:sz="0" w:space="0" w:color="auto"/>
                                <w:bottom w:val="none" w:sz="0" w:space="0" w:color="auto"/>
                                <w:right w:val="none" w:sz="0" w:space="0" w:color="auto"/>
                              </w:divBdr>
                              <w:divsChild>
                                <w:div w:id="86116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668589">
                          <w:marLeft w:val="0"/>
                          <w:marRight w:val="0"/>
                          <w:marTop w:val="0"/>
                          <w:marBottom w:val="0"/>
                          <w:divBdr>
                            <w:top w:val="none" w:sz="0" w:space="0" w:color="auto"/>
                            <w:left w:val="none" w:sz="0" w:space="0" w:color="auto"/>
                            <w:bottom w:val="none" w:sz="0" w:space="0" w:color="auto"/>
                            <w:right w:val="none" w:sz="0" w:space="0" w:color="auto"/>
                          </w:divBdr>
                          <w:divsChild>
                            <w:div w:id="142468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860023">
                  <w:marLeft w:val="0"/>
                  <w:marRight w:val="0"/>
                  <w:marTop w:val="0"/>
                  <w:marBottom w:val="0"/>
                  <w:divBdr>
                    <w:top w:val="none" w:sz="0" w:space="0" w:color="auto"/>
                    <w:left w:val="none" w:sz="0" w:space="0" w:color="auto"/>
                    <w:bottom w:val="none" w:sz="0" w:space="0" w:color="auto"/>
                    <w:right w:val="none" w:sz="0" w:space="0" w:color="auto"/>
                  </w:divBdr>
                  <w:divsChild>
                    <w:div w:id="2120100357">
                      <w:marLeft w:val="0"/>
                      <w:marRight w:val="0"/>
                      <w:marTop w:val="0"/>
                      <w:marBottom w:val="0"/>
                      <w:divBdr>
                        <w:top w:val="none" w:sz="0" w:space="0" w:color="auto"/>
                        <w:left w:val="none" w:sz="0" w:space="0" w:color="auto"/>
                        <w:bottom w:val="none" w:sz="0" w:space="0" w:color="auto"/>
                        <w:right w:val="none" w:sz="0" w:space="0" w:color="auto"/>
                      </w:divBdr>
                      <w:divsChild>
                        <w:div w:id="69180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87864">
                  <w:marLeft w:val="0"/>
                  <w:marRight w:val="0"/>
                  <w:marTop w:val="0"/>
                  <w:marBottom w:val="0"/>
                  <w:divBdr>
                    <w:top w:val="none" w:sz="0" w:space="0" w:color="auto"/>
                    <w:left w:val="none" w:sz="0" w:space="0" w:color="auto"/>
                    <w:bottom w:val="none" w:sz="0" w:space="0" w:color="auto"/>
                    <w:right w:val="none" w:sz="0" w:space="0" w:color="auto"/>
                  </w:divBdr>
                  <w:divsChild>
                    <w:div w:id="202056192">
                      <w:marLeft w:val="0"/>
                      <w:marRight w:val="0"/>
                      <w:marTop w:val="0"/>
                      <w:marBottom w:val="0"/>
                      <w:divBdr>
                        <w:top w:val="none" w:sz="0" w:space="0" w:color="auto"/>
                        <w:left w:val="none" w:sz="0" w:space="0" w:color="auto"/>
                        <w:bottom w:val="none" w:sz="0" w:space="0" w:color="auto"/>
                        <w:right w:val="none" w:sz="0" w:space="0" w:color="auto"/>
                      </w:divBdr>
                      <w:divsChild>
                        <w:div w:id="109486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892470">
                  <w:marLeft w:val="0"/>
                  <w:marRight w:val="0"/>
                  <w:marTop w:val="0"/>
                  <w:marBottom w:val="120"/>
                  <w:divBdr>
                    <w:top w:val="none" w:sz="0" w:space="0" w:color="auto"/>
                    <w:left w:val="none" w:sz="0" w:space="0" w:color="auto"/>
                    <w:bottom w:val="none" w:sz="0" w:space="0" w:color="auto"/>
                    <w:right w:val="none" w:sz="0" w:space="0" w:color="auto"/>
                  </w:divBdr>
                </w:div>
                <w:div w:id="710418934">
                  <w:marLeft w:val="0"/>
                  <w:marRight w:val="0"/>
                  <w:marTop w:val="0"/>
                  <w:marBottom w:val="0"/>
                  <w:divBdr>
                    <w:top w:val="none" w:sz="0" w:space="0" w:color="auto"/>
                    <w:left w:val="none" w:sz="0" w:space="0" w:color="auto"/>
                    <w:bottom w:val="none" w:sz="0" w:space="0" w:color="auto"/>
                    <w:right w:val="none" w:sz="0" w:space="0" w:color="auto"/>
                  </w:divBdr>
                  <w:divsChild>
                    <w:div w:id="630134643">
                      <w:marLeft w:val="0"/>
                      <w:marRight w:val="0"/>
                      <w:marTop w:val="0"/>
                      <w:marBottom w:val="0"/>
                      <w:divBdr>
                        <w:top w:val="none" w:sz="0" w:space="0" w:color="auto"/>
                        <w:left w:val="none" w:sz="0" w:space="0" w:color="auto"/>
                        <w:bottom w:val="none" w:sz="0" w:space="0" w:color="auto"/>
                        <w:right w:val="none" w:sz="0" w:space="0" w:color="auto"/>
                      </w:divBdr>
                      <w:divsChild>
                        <w:div w:id="157130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081952">
                  <w:marLeft w:val="0"/>
                  <w:marRight w:val="0"/>
                  <w:marTop w:val="0"/>
                  <w:marBottom w:val="0"/>
                  <w:divBdr>
                    <w:top w:val="none" w:sz="0" w:space="0" w:color="auto"/>
                    <w:left w:val="none" w:sz="0" w:space="0" w:color="auto"/>
                    <w:bottom w:val="none" w:sz="0" w:space="0" w:color="auto"/>
                    <w:right w:val="none" w:sz="0" w:space="0" w:color="auto"/>
                  </w:divBdr>
                  <w:divsChild>
                    <w:div w:id="562107613">
                      <w:marLeft w:val="0"/>
                      <w:marRight w:val="0"/>
                      <w:marTop w:val="0"/>
                      <w:marBottom w:val="0"/>
                      <w:divBdr>
                        <w:top w:val="none" w:sz="0" w:space="0" w:color="auto"/>
                        <w:left w:val="none" w:sz="0" w:space="0" w:color="auto"/>
                        <w:bottom w:val="none" w:sz="0" w:space="0" w:color="auto"/>
                        <w:right w:val="none" w:sz="0" w:space="0" w:color="auto"/>
                      </w:divBdr>
                      <w:divsChild>
                        <w:div w:id="176248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077295">
                  <w:marLeft w:val="0"/>
                  <w:marRight w:val="0"/>
                  <w:marTop w:val="0"/>
                  <w:marBottom w:val="120"/>
                  <w:divBdr>
                    <w:top w:val="none" w:sz="0" w:space="0" w:color="auto"/>
                    <w:left w:val="none" w:sz="0" w:space="0" w:color="auto"/>
                    <w:bottom w:val="none" w:sz="0" w:space="0" w:color="auto"/>
                    <w:right w:val="none" w:sz="0" w:space="0" w:color="auto"/>
                  </w:divBdr>
                </w:div>
                <w:div w:id="507670780">
                  <w:marLeft w:val="0"/>
                  <w:marRight w:val="0"/>
                  <w:marTop w:val="0"/>
                  <w:marBottom w:val="120"/>
                  <w:divBdr>
                    <w:top w:val="none" w:sz="0" w:space="0" w:color="auto"/>
                    <w:left w:val="none" w:sz="0" w:space="0" w:color="auto"/>
                    <w:bottom w:val="none" w:sz="0" w:space="0" w:color="auto"/>
                    <w:right w:val="none" w:sz="0" w:space="0" w:color="auto"/>
                  </w:divBdr>
                </w:div>
                <w:div w:id="1799570872">
                  <w:marLeft w:val="0"/>
                  <w:marRight w:val="0"/>
                  <w:marTop w:val="0"/>
                  <w:marBottom w:val="120"/>
                  <w:divBdr>
                    <w:top w:val="none" w:sz="0" w:space="0" w:color="auto"/>
                    <w:left w:val="none" w:sz="0" w:space="0" w:color="auto"/>
                    <w:bottom w:val="none" w:sz="0" w:space="0" w:color="auto"/>
                    <w:right w:val="none" w:sz="0" w:space="0" w:color="auto"/>
                  </w:divBdr>
                </w:div>
                <w:div w:id="1056010361">
                  <w:marLeft w:val="0"/>
                  <w:marRight w:val="0"/>
                  <w:marTop w:val="0"/>
                  <w:marBottom w:val="0"/>
                  <w:divBdr>
                    <w:top w:val="none" w:sz="0" w:space="0" w:color="auto"/>
                    <w:left w:val="none" w:sz="0" w:space="0" w:color="auto"/>
                    <w:bottom w:val="none" w:sz="0" w:space="0" w:color="auto"/>
                    <w:right w:val="none" w:sz="0" w:space="0" w:color="auto"/>
                  </w:divBdr>
                  <w:divsChild>
                    <w:div w:id="1941377303">
                      <w:marLeft w:val="0"/>
                      <w:marRight w:val="0"/>
                      <w:marTop w:val="0"/>
                      <w:marBottom w:val="0"/>
                      <w:divBdr>
                        <w:top w:val="none" w:sz="0" w:space="0" w:color="auto"/>
                        <w:left w:val="none" w:sz="0" w:space="0" w:color="auto"/>
                        <w:bottom w:val="none" w:sz="0" w:space="0" w:color="auto"/>
                        <w:right w:val="none" w:sz="0" w:space="0" w:color="auto"/>
                      </w:divBdr>
                      <w:divsChild>
                        <w:div w:id="131748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188207">
                  <w:marLeft w:val="0"/>
                  <w:marRight w:val="0"/>
                  <w:marTop w:val="0"/>
                  <w:marBottom w:val="120"/>
                  <w:divBdr>
                    <w:top w:val="none" w:sz="0" w:space="0" w:color="auto"/>
                    <w:left w:val="none" w:sz="0" w:space="0" w:color="auto"/>
                    <w:bottom w:val="none" w:sz="0" w:space="0" w:color="auto"/>
                    <w:right w:val="none" w:sz="0" w:space="0" w:color="auto"/>
                  </w:divBdr>
                </w:div>
                <w:div w:id="1826161319">
                  <w:marLeft w:val="0"/>
                  <w:marRight w:val="0"/>
                  <w:marTop w:val="0"/>
                  <w:marBottom w:val="0"/>
                  <w:divBdr>
                    <w:top w:val="none" w:sz="0" w:space="0" w:color="auto"/>
                    <w:left w:val="none" w:sz="0" w:space="0" w:color="auto"/>
                    <w:bottom w:val="none" w:sz="0" w:space="0" w:color="auto"/>
                    <w:right w:val="none" w:sz="0" w:space="0" w:color="auto"/>
                  </w:divBdr>
                  <w:divsChild>
                    <w:div w:id="1935094590">
                      <w:marLeft w:val="0"/>
                      <w:marRight w:val="0"/>
                      <w:marTop w:val="0"/>
                      <w:marBottom w:val="0"/>
                      <w:divBdr>
                        <w:top w:val="none" w:sz="0" w:space="0" w:color="auto"/>
                        <w:left w:val="none" w:sz="0" w:space="0" w:color="auto"/>
                        <w:bottom w:val="none" w:sz="0" w:space="0" w:color="auto"/>
                        <w:right w:val="none" w:sz="0" w:space="0" w:color="auto"/>
                      </w:divBdr>
                      <w:divsChild>
                        <w:div w:id="72098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462447">
                  <w:marLeft w:val="0"/>
                  <w:marRight w:val="0"/>
                  <w:marTop w:val="0"/>
                  <w:marBottom w:val="120"/>
                  <w:divBdr>
                    <w:top w:val="none" w:sz="0" w:space="0" w:color="auto"/>
                    <w:left w:val="none" w:sz="0" w:space="0" w:color="auto"/>
                    <w:bottom w:val="none" w:sz="0" w:space="0" w:color="auto"/>
                    <w:right w:val="none" w:sz="0" w:space="0" w:color="auto"/>
                  </w:divBdr>
                </w:div>
                <w:div w:id="1196844253">
                  <w:marLeft w:val="0"/>
                  <w:marRight w:val="0"/>
                  <w:marTop w:val="0"/>
                  <w:marBottom w:val="120"/>
                  <w:divBdr>
                    <w:top w:val="none" w:sz="0" w:space="0" w:color="auto"/>
                    <w:left w:val="none" w:sz="0" w:space="0" w:color="auto"/>
                    <w:bottom w:val="none" w:sz="0" w:space="0" w:color="auto"/>
                    <w:right w:val="none" w:sz="0" w:space="0" w:color="auto"/>
                  </w:divBdr>
                  <w:divsChild>
                    <w:div w:id="211306022">
                      <w:marLeft w:val="0"/>
                      <w:marRight w:val="0"/>
                      <w:marTop w:val="0"/>
                      <w:marBottom w:val="0"/>
                      <w:divBdr>
                        <w:top w:val="none" w:sz="0" w:space="0" w:color="auto"/>
                        <w:left w:val="none" w:sz="0" w:space="0" w:color="auto"/>
                        <w:bottom w:val="none" w:sz="0" w:space="0" w:color="auto"/>
                        <w:right w:val="none" w:sz="0" w:space="0" w:color="auto"/>
                      </w:divBdr>
                    </w:div>
                  </w:divsChild>
                </w:div>
                <w:div w:id="1159417948">
                  <w:marLeft w:val="0"/>
                  <w:marRight w:val="0"/>
                  <w:marTop w:val="0"/>
                  <w:marBottom w:val="120"/>
                  <w:divBdr>
                    <w:top w:val="none" w:sz="0" w:space="0" w:color="auto"/>
                    <w:left w:val="none" w:sz="0" w:space="0" w:color="auto"/>
                    <w:bottom w:val="none" w:sz="0" w:space="0" w:color="auto"/>
                    <w:right w:val="none" w:sz="0" w:space="0" w:color="auto"/>
                  </w:divBdr>
                </w:div>
                <w:div w:id="1254044861">
                  <w:marLeft w:val="0"/>
                  <w:marRight w:val="0"/>
                  <w:marTop w:val="0"/>
                  <w:marBottom w:val="120"/>
                  <w:divBdr>
                    <w:top w:val="none" w:sz="0" w:space="0" w:color="auto"/>
                    <w:left w:val="none" w:sz="0" w:space="0" w:color="auto"/>
                    <w:bottom w:val="none" w:sz="0" w:space="0" w:color="auto"/>
                    <w:right w:val="none" w:sz="0" w:space="0" w:color="auto"/>
                  </w:divBdr>
                  <w:divsChild>
                    <w:div w:id="987441076">
                      <w:marLeft w:val="0"/>
                      <w:marRight w:val="0"/>
                      <w:marTop w:val="0"/>
                      <w:marBottom w:val="0"/>
                      <w:divBdr>
                        <w:top w:val="none" w:sz="0" w:space="0" w:color="auto"/>
                        <w:left w:val="none" w:sz="0" w:space="0" w:color="auto"/>
                        <w:bottom w:val="none" w:sz="0" w:space="0" w:color="auto"/>
                        <w:right w:val="none" w:sz="0" w:space="0" w:color="auto"/>
                      </w:divBdr>
                    </w:div>
                  </w:divsChild>
                </w:div>
                <w:div w:id="1816529079">
                  <w:marLeft w:val="0"/>
                  <w:marRight w:val="0"/>
                  <w:marTop w:val="0"/>
                  <w:marBottom w:val="120"/>
                  <w:divBdr>
                    <w:top w:val="none" w:sz="0" w:space="0" w:color="auto"/>
                    <w:left w:val="none" w:sz="0" w:space="0" w:color="auto"/>
                    <w:bottom w:val="none" w:sz="0" w:space="0" w:color="auto"/>
                    <w:right w:val="none" w:sz="0" w:space="0" w:color="auto"/>
                  </w:divBdr>
                </w:div>
                <w:div w:id="1322731721">
                  <w:marLeft w:val="0"/>
                  <w:marRight w:val="0"/>
                  <w:marTop w:val="0"/>
                  <w:marBottom w:val="120"/>
                  <w:divBdr>
                    <w:top w:val="none" w:sz="0" w:space="0" w:color="auto"/>
                    <w:left w:val="none" w:sz="0" w:space="0" w:color="auto"/>
                    <w:bottom w:val="none" w:sz="0" w:space="0" w:color="auto"/>
                    <w:right w:val="none" w:sz="0" w:space="0" w:color="auto"/>
                  </w:divBdr>
                </w:div>
                <w:div w:id="1481726203">
                  <w:marLeft w:val="0"/>
                  <w:marRight w:val="0"/>
                  <w:marTop w:val="0"/>
                  <w:marBottom w:val="0"/>
                  <w:divBdr>
                    <w:top w:val="none" w:sz="0" w:space="0" w:color="auto"/>
                    <w:left w:val="none" w:sz="0" w:space="0" w:color="auto"/>
                    <w:bottom w:val="none" w:sz="0" w:space="0" w:color="auto"/>
                    <w:right w:val="none" w:sz="0" w:space="0" w:color="auto"/>
                  </w:divBdr>
                  <w:divsChild>
                    <w:div w:id="2144229845">
                      <w:marLeft w:val="0"/>
                      <w:marRight w:val="0"/>
                      <w:marTop w:val="0"/>
                      <w:marBottom w:val="0"/>
                      <w:divBdr>
                        <w:top w:val="none" w:sz="0" w:space="0" w:color="auto"/>
                        <w:left w:val="none" w:sz="0" w:space="0" w:color="auto"/>
                        <w:bottom w:val="none" w:sz="0" w:space="0" w:color="auto"/>
                        <w:right w:val="none" w:sz="0" w:space="0" w:color="auto"/>
                      </w:divBdr>
                      <w:divsChild>
                        <w:div w:id="72575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872000">
                  <w:marLeft w:val="0"/>
                  <w:marRight w:val="0"/>
                  <w:marTop w:val="0"/>
                  <w:marBottom w:val="120"/>
                  <w:divBdr>
                    <w:top w:val="none" w:sz="0" w:space="0" w:color="auto"/>
                    <w:left w:val="none" w:sz="0" w:space="0" w:color="auto"/>
                    <w:bottom w:val="none" w:sz="0" w:space="0" w:color="auto"/>
                    <w:right w:val="none" w:sz="0" w:space="0" w:color="auto"/>
                  </w:divBdr>
                </w:div>
                <w:div w:id="692539240">
                  <w:marLeft w:val="0"/>
                  <w:marRight w:val="0"/>
                  <w:marTop w:val="0"/>
                  <w:marBottom w:val="0"/>
                  <w:divBdr>
                    <w:top w:val="none" w:sz="0" w:space="0" w:color="auto"/>
                    <w:left w:val="none" w:sz="0" w:space="0" w:color="auto"/>
                    <w:bottom w:val="none" w:sz="0" w:space="0" w:color="auto"/>
                    <w:right w:val="none" w:sz="0" w:space="0" w:color="auto"/>
                  </w:divBdr>
                </w:div>
                <w:div w:id="1803385136">
                  <w:marLeft w:val="0"/>
                  <w:marRight w:val="0"/>
                  <w:marTop w:val="72"/>
                  <w:marBottom w:val="0"/>
                  <w:divBdr>
                    <w:top w:val="none" w:sz="0" w:space="0" w:color="auto"/>
                    <w:left w:val="none" w:sz="0" w:space="0" w:color="auto"/>
                    <w:bottom w:val="none" w:sz="0" w:space="0" w:color="auto"/>
                    <w:right w:val="none" w:sz="0" w:space="0" w:color="auto"/>
                  </w:divBdr>
                </w:div>
                <w:div w:id="269512162">
                  <w:marLeft w:val="0"/>
                  <w:marRight w:val="0"/>
                  <w:marTop w:val="0"/>
                  <w:marBottom w:val="120"/>
                  <w:divBdr>
                    <w:top w:val="none" w:sz="0" w:space="0" w:color="auto"/>
                    <w:left w:val="none" w:sz="0" w:space="0" w:color="auto"/>
                    <w:bottom w:val="none" w:sz="0" w:space="0" w:color="auto"/>
                    <w:right w:val="none" w:sz="0" w:space="0" w:color="auto"/>
                  </w:divBdr>
                </w:div>
                <w:div w:id="2086949930">
                  <w:marLeft w:val="0"/>
                  <w:marRight w:val="0"/>
                  <w:marTop w:val="60"/>
                  <w:marBottom w:val="60"/>
                  <w:divBdr>
                    <w:top w:val="single" w:sz="6" w:space="0" w:color="AAAAAA"/>
                    <w:left w:val="single" w:sz="6" w:space="0" w:color="AAAAAA"/>
                    <w:bottom w:val="single" w:sz="6" w:space="0" w:color="AAAAAA"/>
                    <w:right w:val="single" w:sz="6" w:space="0" w:color="AAAAAA"/>
                  </w:divBdr>
                  <w:divsChild>
                    <w:div w:id="764806064">
                      <w:marLeft w:val="0"/>
                      <w:marRight w:val="0"/>
                      <w:marTop w:val="0"/>
                      <w:marBottom w:val="0"/>
                      <w:divBdr>
                        <w:top w:val="none" w:sz="0" w:space="0" w:color="auto"/>
                        <w:left w:val="none" w:sz="0" w:space="0" w:color="auto"/>
                        <w:bottom w:val="none" w:sz="0" w:space="0" w:color="auto"/>
                        <w:right w:val="none" w:sz="0" w:space="0" w:color="auto"/>
                      </w:divBdr>
                      <w:divsChild>
                        <w:div w:id="133060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499161">
                  <w:marLeft w:val="0"/>
                  <w:marRight w:val="0"/>
                  <w:marTop w:val="60"/>
                  <w:marBottom w:val="60"/>
                  <w:divBdr>
                    <w:top w:val="single" w:sz="6" w:space="0" w:color="AAAAAA"/>
                    <w:left w:val="single" w:sz="6" w:space="0" w:color="AAAAAA"/>
                    <w:bottom w:val="single" w:sz="6" w:space="0" w:color="AAAAAA"/>
                    <w:right w:val="single" w:sz="6" w:space="0" w:color="AAAAAA"/>
                  </w:divBdr>
                  <w:divsChild>
                    <w:div w:id="58402673">
                      <w:marLeft w:val="0"/>
                      <w:marRight w:val="0"/>
                      <w:marTop w:val="0"/>
                      <w:marBottom w:val="0"/>
                      <w:divBdr>
                        <w:top w:val="none" w:sz="0" w:space="0" w:color="auto"/>
                        <w:left w:val="none" w:sz="0" w:space="0" w:color="auto"/>
                        <w:bottom w:val="none" w:sz="0" w:space="0" w:color="auto"/>
                        <w:right w:val="none" w:sz="0" w:space="0" w:color="auto"/>
                      </w:divBdr>
                      <w:divsChild>
                        <w:div w:id="356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998578">
                  <w:marLeft w:val="0"/>
                  <w:marRight w:val="0"/>
                  <w:marTop w:val="240"/>
                  <w:marBottom w:val="0"/>
                  <w:divBdr>
                    <w:top w:val="none" w:sz="0" w:space="0" w:color="auto"/>
                    <w:left w:val="none" w:sz="0" w:space="0" w:color="auto"/>
                    <w:bottom w:val="none" w:sz="0" w:space="0" w:color="auto"/>
                    <w:right w:val="none" w:sz="0" w:space="0" w:color="auto"/>
                  </w:divBdr>
                  <w:divsChild>
                    <w:div w:id="833884668">
                      <w:marLeft w:val="0"/>
                      <w:marRight w:val="0"/>
                      <w:marTop w:val="0"/>
                      <w:marBottom w:val="0"/>
                      <w:divBdr>
                        <w:top w:val="none" w:sz="0" w:space="0" w:color="auto"/>
                        <w:left w:val="none" w:sz="0" w:space="0" w:color="auto"/>
                        <w:bottom w:val="none" w:sz="0" w:space="0" w:color="auto"/>
                        <w:right w:val="none" w:sz="0" w:space="0" w:color="auto"/>
                      </w:divBdr>
                    </w:div>
                    <w:div w:id="1387797365">
                      <w:marLeft w:val="0"/>
                      <w:marRight w:val="0"/>
                      <w:marTop w:val="0"/>
                      <w:marBottom w:val="0"/>
                      <w:divBdr>
                        <w:top w:val="none" w:sz="0" w:space="0" w:color="auto"/>
                        <w:left w:val="none" w:sz="0" w:space="0" w:color="auto"/>
                        <w:bottom w:val="none" w:sz="0" w:space="0" w:color="auto"/>
                        <w:right w:val="none" w:sz="0" w:space="0" w:color="auto"/>
                      </w:divBdr>
                    </w:div>
                    <w:div w:id="852301116">
                      <w:marLeft w:val="0"/>
                      <w:marRight w:val="0"/>
                      <w:marTop w:val="0"/>
                      <w:marBottom w:val="0"/>
                      <w:divBdr>
                        <w:top w:val="none" w:sz="0" w:space="0" w:color="auto"/>
                        <w:left w:val="none" w:sz="0" w:space="0" w:color="auto"/>
                        <w:bottom w:val="none" w:sz="0" w:space="0" w:color="auto"/>
                        <w:right w:val="none" w:sz="0" w:space="0" w:color="auto"/>
                      </w:divBdr>
                    </w:div>
                  </w:divsChild>
                </w:div>
                <w:div w:id="897278692">
                  <w:marLeft w:val="0"/>
                  <w:marRight w:val="120"/>
                  <w:marTop w:val="0"/>
                  <w:marBottom w:val="0"/>
                  <w:divBdr>
                    <w:top w:val="none" w:sz="0" w:space="0" w:color="auto"/>
                    <w:left w:val="none" w:sz="0" w:space="0" w:color="auto"/>
                    <w:bottom w:val="none" w:sz="0" w:space="0" w:color="auto"/>
                    <w:right w:val="none" w:sz="0" w:space="0" w:color="auto"/>
                  </w:divBdr>
                </w:div>
                <w:div w:id="1959294399">
                  <w:marLeft w:val="960"/>
                  <w:marRight w:val="960"/>
                  <w:marTop w:val="0"/>
                  <w:marBottom w:val="0"/>
                  <w:divBdr>
                    <w:top w:val="none" w:sz="0" w:space="0" w:color="auto"/>
                    <w:left w:val="none" w:sz="0" w:space="0" w:color="auto"/>
                    <w:bottom w:val="none" w:sz="0" w:space="0" w:color="auto"/>
                    <w:right w:val="none" w:sz="0" w:space="0" w:color="auto"/>
                  </w:divBdr>
                </w:div>
                <w:div w:id="1503668637">
                  <w:marLeft w:val="0"/>
                  <w:marRight w:val="0"/>
                  <w:marTop w:val="0"/>
                  <w:marBottom w:val="0"/>
                  <w:divBdr>
                    <w:top w:val="none" w:sz="0" w:space="0" w:color="auto"/>
                    <w:left w:val="none" w:sz="0" w:space="0" w:color="auto"/>
                    <w:bottom w:val="none" w:sz="0" w:space="0" w:color="auto"/>
                    <w:right w:val="none" w:sz="0" w:space="0" w:color="auto"/>
                  </w:divBdr>
                </w:div>
                <w:div w:id="26178883">
                  <w:marLeft w:val="0"/>
                  <w:marRight w:val="0"/>
                  <w:marTop w:val="0"/>
                  <w:marBottom w:val="0"/>
                  <w:divBdr>
                    <w:top w:val="none" w:sz="0" w:space="0" w:color="auto"/>
                    <w:left w:val="none" w:sz="0" w:space="0" w:color="auto"/>
                    <w:bottom w:val="none" w:sz="0" w:space="0" w:color="auto"/>
                    <w:right w:val="none" w:sz="0" w:space="0" w:color="auto"/>
                  </w:divBdr>
                </w:div>
                <w:div w:id="1192450412">
                  <w:marLeft w:val="0"/>
                  <w:marRight w:val="0"/>
                  <w:marTop w:val="0"/>
                  <w:marBottom w:val="0"/>
                  <w:divBdr>
                    <w:top w:val="none" w:sz="0" w:space="0" w:color="auto"/>
                    <w:left w:val="none" w:sz="0" w:space="0" w:color="auto"/>
                    <w:bottom w:val="none" w:sz="0" w:space="0" w:color="auto"/>
                    <w:right w:val="none" w:sz="0" w:space="0" w:color="auto"/>
                  </w:divBdr>
                </w:div>
                <w:div w:id="1992174702">
                  <w:marLeft w:val="0"/>
                  <w:marRight w:val="0"/>
                  <w:marTop w:val="0"/>
                  <w:marBottom w:val="0"/>
                  <w:divBdr>
                    <w:top w:val="none" w:sz="0" w:space="0" w:color="auto"/>
                    <w:left w:val="none" w:sz="0" w:space="0" w:color="auto"/>
                    <w:bottom w:val="none" w:sz="0" w:space="0" w:color="auto"/>
                    <w:right w:val="none" w:sz="0" w:space="0" w:color="auto"/>
                  </w:divBdr>
                </w:div>
                <w:div w:id="413162435">
                  <w:marLeft w:val="0"/>
                  <w:marRight w:val="0"/>
                  <w:marTop w:val="0"/>
                  <w:marBottom w:val="0"/>
                  <w:divBdr>
                    <w:top w:val="none" w:sz="0" w:space="0" w:color="auto"/>
                    <w:left w:val="none" w:sz="0" w:space="0" w:color="auto"/>
                    <w:bottom w:val="none" w:sz="0" w:space="0" w:color="auto"/>
                    <w:right w:val="none" w:sz="0" w:space="0" w:color="auto"/>
                  </w:divBdr>
                </w:div>
                <w:div w:id="2012638948">
                  <w:marLeft w:val="0"/>
                  <w:marRight w:val="0"/>
                  <w:marTop w:val="0"/>
                  <w:marBottom w:val="0"/>
                  <w:divBdr>
                    <w:top w:val="none" w:sz="0" w:space="0" w:color="auto"/>
                    <w:left w:val="none" w:sz="0" w:space="0" w:color="auto"/>
                    <w:bottom w:val="none" w:sz="0" w:space="0" w:color="auto"/>
                    <w:right w:val="none" w:sz="0" w:space="0" w:color="auto"/>
                  </w:divBdr>
                </w:div>
                <w:div w:id="675308766">
                  <w:marLeft w:val="0"/>
                  <w:marRight w:val="0"/>
                  <w:marTop w:val="0"/>
                  <w:marBottom w:val="0"/>
                  <w:divBdr>
                    <w:top w:val="none" w:sz="0" w:space="0" w:color="auto"/>
                    <w:left w:val="none" w:sz="0" w:space="0" w:color="auto"/>
                    <w:bottom w:val="none" w:sz="0" w:space="0" w:color="auto"/>
                    <w:right w:val="none" w:sz="0" w:space="0" w:color="auto"/>
                  </w:divBdr>
                </w:div>
                <w:div w:id="1808626295">
                  <w:marLeft w:val="0"/>
                  <w:marRight w:val="0"/>
                  <w:marTop w:val="240"/>
                  <w:marBottom w:val="0"/>
                  <w:divBdr>
                    <w:top w:val="single" w:sz="6" w:space="1" w:color="A2A9B1"/>
                    <w:left w:val="single" w:sz="6" w:space="1" w:color="A2A9B1"/>
                    <w:bottom w:val="single" w:sz="6" w:space="1" w:color="A2A9B1"/>
                    <w:right w:val="single" w:sz="6" w:space="1" w:color="A2A9B1"/>
                  </w:divBdr>
                  <w:divsChild>
                    <w:div w:id="515004918">
                      <w:marLeft w:val="0"/>
                      <w:marRight w:val="120"/>
                      <w:marTop w:val="0"/>
                      <w:marBottom w:val="0"/>
                      <w:divBdr>
                        <w:top w:val="none" w:sz="0" w:space="0" w:color="auto"/>
                        <w:left w:val="none" w:sz="0" w:space="0" w:color="auto"/>
                        <w:bottom w:val="none" w:sz="0" w:space="0" w:color="auto"/>
                        <w:right w:val="none" w:sz="0" w:space="0" w:color="auto"/>
                      </w:divBdr>
                    </w:div>
                    <w:div w:id="1432244667">
                      <w:marLeft w:val="960"/>
                      <w:marRight w:val="960"/>
                      <w:marTop w:val="0"/>
                      <w:marBottom w:val="0"/>
                      <w:divBdr>
                        <w:top w:val="none" w:sz="0" w:space="0" w:color="auto"/>
                        <w:left w:val="none" w:sz="0" w:space="0" w:color="auto"/>
                        <w:bottom w:val="none" w:sz="0" w:space="0" w:color="auto"/>
                        <w:right w:val="none" w:sz="0" w:space="0" w:color="auto"/>
                      </w:divBdr>
                    </w:div>
                    <w:div w:id="1249457944">
                      <w:marLeft w:val="0"/>
                      <w:marRight w:val="0"/>
                      <w:marTop w:val="0"/>
                      <w:marBottom w:val="0"/>
                      <w:divBdr>
                        <w:top w:val="none" w:sz="0" w:space="0" w:color="auto"/>
                        <w:left w:val="none" w:sz="0" w:space="0" w:color="auto"/>
                        <w:bottom w:val="none" w:sz="0" w:space="0" w:color="auto"/>
                        <w:right w:val="none" w:sz="0" w:space="0" w:color="auto"/>
                      </w:divBdr>
                    </w:div>
                    <w:div w:id="2093356747">
                      <w:marLeft w:val="0"/>
                      <w:marRight w:val="0"/>
                      <w:marTop w:val="0"/>
                      <w:marBottom w:val="0"/>
                      <w:divBdr>
                        <w:top w:val="none" w:sz="0" w:space="0" w:color="auto"/>
                        <w:left w:val="none" w:sz="0" w:space="0" w:color="auto"/>
                        <w:bottom w:val="none" w:sz="0" w:space="0" w:color="auto"/>
                        <w:right w:val="none" w:sz="0" w:space="0" w:color="auto"/>
                      </w:divBdr>
                    </w:div>
                    <w:div w:id="283998210">
                      <w:marLeft w:val="0"/>
                      <w:marRight w:val="0"/>
                      <w:marTop w:val="0"/>
                      <w:marBottom w:val="0"/>
                      <w:divBdr>
                        <w:top w:val="none" w:sz="0" w:space="0" w:color="auto"/>
                        <w:left w:val="none" w:sz="0" w:space="0" w:color="auto"/>
                        <w:bottom w:val="none" w:sz="0" w:space="0" w:color="auto"/>
                        <w:right w:val="none" w:sz="0" w:space="0" w:color="auto"/>
                      </w:divBdr>
                    </w:div>
                    <w:div w:id="1143813962">
                      <w:marLeft w:val="0"/>
                      <w:marRight w:val="0"/>
                      <w:marTop w:val="0"/>
                      <w:marBottom w:val="0"/>
                      <w:divBdr>
                        <w:top w:val="none" w:sz="0" w:space="0" w:color="auto"/>
                        <w:left w:val="none" w:sz="0" w:space="0" w:color="auto"/>
                        <w:bottom w:val="none" w:sz="0" w:space="0" w:color="auto"/>
                        <w:right w:val="none" w:sz="0" w:space="0" w:color="auto"/>
                      </w:divBdr>
                    </w:div>
                    <w:div w:id="1810439382">
                      <w:marLeft w:val="0"/>
                      <w:marRight w:val="0"/>
                      <w:marTop w:val="0"/>
                      <w:marBottom w:val="0"/>
                      <w:divBdr>
                        <w:top w:val="none" w:sz="0" w:space="0" w:color="auto"/>
                        <w:left w:val="none" w:sz="0" w:space="0" w:color="auto"/>
                        <w:bottom w:val="none" w:sz="0" w:space="0" w:color="auto"/>
                        <w:right w:val="none" w:sz="0" w:space="0" w:color="auto"/>
                      </w:divBdr>
                    </w:div>
                    <w:div w:id="544367685">
                      <w:marLeft w:val="0"/>
                      <w:marRight w:val="0"/>
                      <w:marTop w:val="0"/>
                      <w:marBottom w:val="0"/>
                      <w:divBdr>
                        <w:top w:val="none" w:sz="0" w:space="0" w:color="auto"/>
                        <w:left w:val="none" w:sz="0" w:space="0" w:color="auto"/>
                        <w:bottom w:val="none" w:sz="0" w:space="0" w:color="auto"/>
                        <w:right w:val="none" w:sz="0" w:space="0" w:color="auto"/>
                      </w:divBdr>
                    </w:div>
                    <w:div w:id="1249342561">
                      <w:marLeft w:val="0"/>
                      <w:marRight w:val="0"/>
                      <w:marTop w:val="0"/>
                      <w:marBottom w:val="0"/>
                      <w:divBdr>
                        <w:top w:val="none" w:sz="0" w:space="0" w:color="auto"/>
                        <w:left w:val="none" w:sz="0" w:space="0" w:color="auto"/>
                        <w:bottom w:val="none" w:sz="0" w:space="0" w:color="auto"/>
                        <w:right w:val="none" w:sz="0" w:space="0" w:color="auto"/>
                      </w:divBdr>
                    </w:div>
                    <w:div w:id="1414164195">
                      <w:marLeft w:val="0"/>
                      <w:marRight w:val="0"/>
                      <w:marTop w:val="0"/>
                      <w:marBottom w:val="0"/>
                      <w:divBdr>
                        <w:top w:val="none" w:sz="0" w:space="0" w:color="auto"/>
                        <w:left w:val="none" w:sz="0" w:space="0" w:color="auto"/>
                        <w:bottom w:val="none" w:sz="0" w:space="0" w:color="auto"/>
                        <w:right w:val="none" w:sz="0" w:space="0" w:color="auto"/>
                      </w:divBdr>
                    </w:div>
                  </w:divsChild>
                </w:div>
                <w:div w:id="1590387700">
                  <w:marLeft w:val="0"/>
                  <w:marRight w:val="120"/>
                  <w:marTop w:val="0"/>
                  <w:marBottom w:val="0"/>
                  <w:divBdr>
                    <w:top w:val="none" w:sz="0" w:space="0" w:color="auto"/>
                    <w:left w:val="none" w:sz="0" w:space="0" w:color="auto"/>
                    <w:bottom w:val="none" w:sz="0" w:space="0" w:color="auto"/>
                    <w:right w:val="none" w:sz="0" w:space="0" w:color="auto"/>
                  </w:divBdr>
                </w:div>
                <w:div w:id="658073592">
                  <w:marLeft w:val="960"/>
                  <w:marRight w:val="960"/>
                  <w:marTop w:val="0"/>
                  <w:marBottom w:val="0"/>
                  <w:divBdr>
                    <w:top w:val="none" w:sz="0" w:space="0" w:color="auto"/>
                    <w:left w:val="none" w:sz="0" w:space="0" w:color="auto"/>
                    <w:bottom w:val="none" w:sz="0" w:space="0" w:color="auto"/>
                    <w:right w:val="none" w:sz="0" w:space="0" w:color="auto"/>
                  </w:divBdr>
                </w:div>
                <w:div w:id="721179414">
                  <w:marLeft w:val="0"/>
                  <w:marRight w:val="0"/>
                  <w:marTop w:val="0"/>
                  <w:marBottom w:val="0"/>
                  <w:divBdr>
                    <w:top w:val="none" w:sz="0" w:space="0" w:color="auto"/>
                    <w:left w:val="none" w:sz="0" w:space="0" w:color="auto"/>
                    <w:bottom w:val="none" w:sz="0" w:space="0" w:color="auto"/>
                    <w:right w:val="none" w:sz="0" w:space="0" w:color="auto"/>
                  </w:divBdr>
                </w:div>
                <w:div w:id="1061295708">
                  <w:marLeft w:val="0"/>
                  <w:marRight w:val="0"/>
                  <w:marTop w:val="0"/>
                  <w:marBottom w:val="0"/>
                  <w:divBdr>
                    <w:top w:val="none" w:sz="0" w:space="0" w:color="auto"/>
                    <w:left w:val="none" w:sz="0" w:space="0" w:color="auto"/>
                    <w:bottom w:val="none" w:sz="0" w:space="0" w:color="auto"/>
                    <w:right w:val="none" w:sz="0" w:space="0" w:color="auto"/>
                  </w:divBdr>
                </w:div>
                <w:div w:id="1967615981">
                  <w:marLeft w:val="0"/>
                  <w:marRight w:val="0"/>
                  <w:marTop w:val="240"/>
                  <w:marBottom w:val="0"/>
                  <w:divBdr>
                    <w:top w:val="single" w:sz="6" w:space="1" w:color="A2A9B1"/>
                    <w:left w:val="single" w:sz="6" w:space="1" w:color="A2A9B1"/>
                    <w:bottom w:val="single" w:sz="6" w:space="1" w:color="A2A9B1"/>
                    <w:right w:val="single" w:sz="6" w:space="1" w:color="A2A9B1"/>
                  </w:divBdr>
                  <w:divsChild>
                    <w:div w:id="890314347">
                      <w:marLeft w:val="0"/>
                      <w:marRight w:val="120"/>
                      <w:marTop w:val="0"/>
                      <w:marBottom w:val="0"/>
                      <w:divBdr>
                        <w:top w:val="none" w:sz="0" w:space="0" w:color="auto"/>
                        <w:left w:val="none" w:sz="0" w:space="0" w:color="auto"/>
                        <w:bottom w:val="none" w:sz="0" w:space="0" w:color="auto"/>
                        <w:right w:val="none" w:sz="0" w:space="0" w:color="auto"/>
                      </w:divBdr>
                    </w:div>
                    <w:div w:id="1968581784">
                      <w:marLeft w:val="960"/>
                      <w:marRight w:val="960"/>
                      <w:marTop w:val="0"/>
                      <w:marBottom w:val="0"/>
                      <w:divBdr>
                        <w:top w:val="none" w:sz="0" w:space="0" w:color="auto"/>
                        <w:left w:val="none" w:sz="0" w:space="0" w:color="auto"/>
                        <w:bottom w:val="none" w:sz="0" w:space="0" w:color="auto"/>
                        <w:right w:val="none" w:sz="0" w:space="0" w:color="auto"/>
                      </w:divBdr>
                    </w:div>
                    <w:div w:id="1461457104">
                      <w:marLeft w:val="0"/>
                      <w:marRight w:val="0"/>
                      <w:marTop w:val="0"/>
                      <w:marBottom w:val="0"/>
                      <w:divBdr>
                        <w:top w:val="none" w:sz="0" w:space="0" w:color="auto"/>
                        <w:left w:val="none" w:sz="0" w:space="0" w:color="auto"/>
                        <w:bottom w:val="none" w:sz="0" w:space="0" w:color="auto"/>
                        <w:right w:val="none" w:sz="0" w:space="0" w:color="auto"/>
                      </w:divBdr>
                    </w:div>
                    <w:div w:id="48724019">
                      <w:marLeft w:val="0"/>
                      <w:marRight w:val="0"/>
                      <w:marTop w:val="0"/>
                      <w:marBottom w:val="0"/>
                      <w:divBdr>
                        <w:top w:val="none" w:sz="0" w:space="0" w:color="auto"/>
                        <w:left w:val="none" w:sz="0" w:space="0" w:color="auto"/>
                        <w:bottom w:val="none" w:sz="0" w:space="0" w:color="auto"/>
                        <w:right w:val="none" w:sz="0" w:space="0" w:color="auto"/>
                      </w:divBdr>
                    </w:div>
                    <w:div w:id="953437631">
                      <w:marLeft w:val="0"/>
                      <w:marRight w:val="0"/>
                      <w:marTop w:val="0"/>
                      <w:marBottom w:val="0"/>
                      <w:divBdr>
                        <w:top w:val="none" w:sz="0" w:space="0" w:color="auto"/>
                        <w:left w:val="none" w:sz="0" w:space="0" w:color="auto"/>
                        <w:bottom w:val="none" w:sz="0" w:space="0" w:color="auto"/>
                        <w:right w:val="none" w:sz="0" w:space="0" w:color="auto"/>
                      </w:divBdr>
                    </w:div>
                  </w:divsChild>
                </w:div>
                <w:div w:id="1764375859">
                  <w:marLeft w:val="0"/>
                  <w:marRight w:val="120"/>
                  <w:marTop w:val="0"/>
                  <w:marBottom w:val="0"/>
                  <w:divBdr>
                    <w:top w:val="none" w:sz="0" w:space="0" w:color="auto"/>
                    <w:left w:val="none" w:sz="0" w:space="0" w:color="auto"/>
                    <w:bottom w:val="none" w:sz="0" w:space="0" w:color="auto"/>
                    <w:right w:val="none" w:sz="0" w:space="0" w:color="auto"/>
                  </w:divBdr>
                </w:div>
                <w:div w:id="1440640379">
                  <w:marLeft w:val="960"/>
                  <w:marRight w:val="960"/>
                  <w:marTop w:val="0"/>
                  <w:marBottom w:val="0"/>
                  <w:divBdr>
                    <w:top w:val="none" w:sz="0" w:space="0" w:color="auto"/>
                    <w:left w:val="none" w:sz="0" w:space="0" w:color="auto"/>
                    <w:bottom w:val="none" w:sz="0" w:space="0" w:color="auto"/>
                    <w:right w:val="none" w:sz="0" w:space="0" w:color="auto"/>
                  </w:divBdr>
                </w:div>
                <w:div w:id="977344118">
                  <w:marLeft w:val="0"/>
                  <w:marRight w:val="0"/>
                  <w:marTop w:val="0"/>
                  <w:marBottom w:val="0"/>
                  <w:divBdr>
                    <w:top w:val="none" w:sz="0" w:space="0" w:color="auto"/>
                    <w:left w:val="none" w:sz="0" w:space="0" w:color="auto"/>
                    <w:bottom w:val="none" w:sz="0" w:space="0" w:color="auto"/>
                    <w:right w:val="none" w:sz="0" w:space="0" w:color="auto"/>
                  </w:divBdr>
                </w:div>
                <w:div w:id="92627346">
                  <w:marLeft w:val="0"/>
                  <w:marRight w:val="0"/>
                  <w:marTop w:val="0"/>
                  <w:marBottom w:val="0"/>
                  <w:divBdr>
                    <w:top w:val="none" w:sz="0" w:space="0" w:color="auto"/>
                    <w:left w:val="none" w:sz="0" w:space="0" w:color="auto"/>
                    <w:bottom w:val="none" w:sz="0" w:space="0" w:color="auto"/>
                    <w:right w:val="none" w:sz="0" w:space="0" w:color="auto"/>
                  </w:divBdr>
                </w:div>
                <w:div w:id="1630162878">
                  <w:marLeft w:val="0"/>
                  <w:marRight w:val="0"/>
                  <w:marTop w:val="0"/>
                  <w:marBottom w:val="0"/>
                  <w:divBdr>
                    <w:top w:val="none" w:sz="0" w:space="0" w:color="auto"/>
                    <w:left w:val="none" w:sz="0" w:space="0" w:color="auto"/>
                    <w:bottom w:val="none" w:sz="0" w:space="0" w:color="auto"/>
                    <w:right w:val="none" w:sz="0" w:space="0" w:color="auto"/>
                  </w:divBdr>
                </w:div>
                <w:div w:id="1079327485">
                  <w:marLeft w:val="0"/>
                  <w:marRight w:val="0"/>
                  <w:marTop w:val="0"/>
                  <w:marBottom w:val="0"/>
                  <w:divBdr>
                    <w:top w:val="none" w:sz="0" w:space="0" w:color="auto"/>
                    <w:left w:val="none" w:sz="0" w:space="0" w:color="auto"/>
                    <w:bottom w:val="none" w:sz="0" w:space="0" w:color="auto"/>
                    <w:right w:val="none" w:sz="0" w:space="0" w:color="auto"/>
                  </w:divBdr>
                </w:div>
                <w:div w:id="185754778">
                  <w:marLeft w:val="0"/>
                  <w:marRight w:val="0"/>
                  <w:marTop w:val="0"/>
                  <w:marBottom w:val="0"/>
                  <w:divBdr>
                    <w:top w:val="none" w:sz="0" w:space="0" w:color="auto"/>
                    <w:left w:val="none" w:sz="0" w:space="0" w:color="auto"/>
                    <w:bottom w:val="none" w:sz="0" w:space="0" w:color="auto"/>
                    <w:right w:val="none" w:sz="0" w:space="0" w:color="auto"/>
                  </w:divBdr>
                </w:div>
                <w:div w:id="1801797759">
                  <w:marLeft w:val="0"/>
                  <w:marRight w:val="0"/>
                  <w:marTop w:val="0"/>
                  <w:marBottom w:val="0"/>
                  <w:divBdr>
                    <w:top w:val="none" w:sz="0" w:space="0" w:color="auto"/>
                    <w:left w:val="none" w:sz="0" w:space="0" w:color="auto"/>
                    <w:bottom w:val="none" w:sz="0" w:space="0" w:color="auto"/>
                    <w:right w:val="none" w:sz="0" w:space="0" w:color="auto"/>
                  </w:divBdr>
                </w:div>
                <w:div w:id="789474068">
                  <w:marLeft w:val="0"/>
                  <w:marRight w:val="0"/>
                  <w:marTop w:val="0"/>
                  <w:marBottom w:val="0"/>
                  <w:divBdr>
                    <w:top w:val="none" w:sz="0" w:space="0" w:color="auto"/>
                    <w:left w:val="none" w:sz="0" w:space="0" w:color="auto"/>
                    <w:bottom w:val="none" w:sz="0" w:space="0" w:color="auto"/>
                    <w:right w:val="none" w:sz="0" w:space="0" w:color="auto"/>
                  </w:divBdr>
                </w:div>
                <w:div w:id="2069765579">
                  <w:marLeft w:val="0"/>
                  <w:marRight w:val="0"/>
                  <w:marTop w:val="0"/>
                  <w:marBottom w:val="0"/>
                  <w:divBdr>
                    <w:top w:val="none" w:sz="0" w:space="0" w:color="auto"/>
                    <w:left w:val="none" w:sz="0" w:space="0" w:color="auto"/>
                    <w:bottom w:val="none" w:sz="0" w:space="0" w:color="auto"/>
                    <w:right w:val="none" w:sz="0" w:space="0" w:color="auto"/>
                  </w:divBdr>
                </w:div>
                <w:div w:id="1160391723">
                  <w:marLeft w:val="0"/>
                  <w:marRight w:val="0"/>
                  <w:marTop w:val="0"/>
                  <w:marBottom w:val="0"/>
                  <w:divBdr>
                    <w:top w:val="none" w:sz="0" w:space="0" w:color="auto"/>
                    <w:left w:val="none" w:sz="0" w:space="0" w:color="auto"/>
                    <w:bottom w:val="none" w:sz="0" w:space="0" w:color="auto"/>
                    <w:right w:val="none" w:sz="0" w:space="0" w:color="auto"/>
                  </w:divBdr>
                </w:div>
                <w:div w:id="8218976">
                  <w:marLeft w:val="0"/>
                  <w:marRight w:val="0"/>
                  <w:marTop w:val="240"/>
                  <w:marBottom w:val="0"/>
                  <w:divBdr>
                    <w:top w:val="single" w:sz="6" w:space="1" w:color="A2A9B1"/>
                    <w:left w:val="single" w:sz="6" w:space="1" w:color="A2A9B1"/>
                    <w:bottom w:val="single" w:sz="6" w:space="1" w:color="A2A9B1"/>
                    <w:right w:val="single" w:sz="6" w:space="1" w:color="A2A9B1"/>
                  </w:divBdr>
                  <w:divsChild>
                    <w:div w:id="1199512641">
                      <w:marLeft w:val="0"/>
                      <w:marRight w:val="0"/>
                      <w:marTop w:val="0"/>
                      <w:marBottom w:val="0"/>
                      <w:divBdr>
                        <w:top w:val="none" w:sz="0" w:space="0" w:color="auto"/>
                        <w:left w:val="none" w:sz="0" w:space="0" w:color="auto"/>
                        <w:bottom w:val="none" w:sz="0" w:space="0" w:color="auto"/>
                        <w:right w:val="none" w:sz="0" w:space="0" w:color="auto"/>
                      </w:divBdr>
                    </w:div>
                  </w:divsChild>
                </w:div>
                <w:div w:id="998072777">
                  <w:marLeft w:val="0"/>
                  <w:marRight w:val="0"/>
                  <w:marTop w:val="0"/>
                  <w:marBottom w:val="0"/>
                  <w:divBdr>
                    <w:top w:val="none" w:sz="0" w:space="0" w:color="auto"/>
                    <w:left w:val="none" w:sz="0" w:space="0" w:color="auto"/>
                    <w:bottom w:val="none" w:sz="0" w:space="0" w:color="auto"/>
                    <w:right w:val="none" w:sz="0" w:space="0" w:color="auto"/>
                  </w:divBdr>
                </w:div>
              </w:divsChild>
            </w:div>
            <w:div w:id="1226331616">
              <w:marLeft w:val="0"/>
              <w:marRight w:val="0"/>
              <w:marTop w:val="0"/>
              <w:marBottom w:val="0"/>
              <w:divBdr>
                <w:top w:val="none" w:sz="0" w:space="0" w:color="auto"/>
                <w:left w:val="none" w:sz="0" w:space="0" w:color="auto"/>
                <w:bottom w:val="none" w:sz="0" w:space="0" w:color="auto"/>
                <w:right w:val="none" w:sz="0" w:space="0" w:color="auto"/>
              </w:divBdr>
              <w:divsChild>
                <w:div w:id="1353728257">
                  <w:marLeft w:val="0"/>
                  <w:marRight w:val="0"/>
                  <w:marTop w:val="0"/>
                  <w:marBottom w:val="0"/>
                  <w:divBdr>
                    <w:top w:val="none" w:sz="0" w:space="0" w:color="auto"/>
                    <w:left w:val="none" w:sz="0" w:space="0" w:color="auto"/>
                    <w:bottom w:val="none" w:sz="0" w:space="0" w:color="auto"/>
                    <w:right w:val="none" w:sz="0" w:space="0" w:color="auto"/>
                  </w:divBdr>
                </w:div>
                <w:div w:id="180160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492644">
      <w:bodyDiv w:val="1"/>
      <w:marLeft w:val="0"/>
      <w:marRight w:val="0"/>
      <w:marTop w:val="0"/>
      <w:marBottom w:val="0"/>
      <w:divBdr>
        <w:top w:val="none" w:sz="0" w:space="0" w:color="auto"/>
        <w:left w:val="none" w:sz="0" w:space="0" w:color="auto"/>
        <w:bottom w:val="none" w:sz="0" w:space="0" w:color="auto"/>
        <w:right w:val="none" w:sz="0" w:space="0" w:color="auto"/>
      </w:divBdr>
    </w:div>
    <w:div w:id="1108544016">
      <w:bodyDiv w:val="1"/>
      <w:marLeft w:val="0"/>
      <w:marRight w:val="0"/>
      <w:marTop w:val="0"/>
      <w:marBottom w:val="0"/>
      <w:divBdr>
        <w:top w:val="none" w:sz="0" w:space="0" w:color="auto"/>
        <w:left w:val="none" w:sz="0" w:space="0" w:color="auto"/>
        <w:bottom w:val="none" w:sz="0" w:space="0" w:color="auto"/>
        <w:right w:val="none" w:sz="0" w:space="0" w:color="auto"/>
      </w:divBdr>
    </w:div>
    <w:div w:id="1115489344">
      <w:bodyDiv w:val="1"/>
      <w:marLeft w:val="0"/>
      <w:marRight w:val="0"/>
      <w:marTop w:val="0"/>
      <w:marBottom w:val="0"/>
      <w:divBdr>
        <w:top w:val="none" w:sz="0" w:space="0" w:color="auto"/>
        <w:left w:val="none" w:sz="0" w:space="0" w:color="auto"/>
        <w:bottom w:val="none" w:sz="0" w:space="0" w:color="auto"/>
        <w:right w:val="none" w:sz="0" w:space="0" w:color="auto"/>
      </w:divBdr>
    </w:div>
    <w:div w:id="1136794540">
      <w:bodyDiv w:val="1"/>
      <w:marLeft w:val="0"/>
      <w:marRight w:val="0"/>
      <w:marTop w:val="0"/>
      <w:marBottom w:val="0"/>
      <w:divBdr>
        <w:top w:val="none" w:sz="0" w:space="0" w:color="auto"/>
        <w:left w:val="none" w:sz="0" w:space="0" w:color="auto"/>
        <w:bottom w:val="none" w:sz="0" w:space="0" w:color="auto"/>
        <w:right w:val="none" w:sz="0" w:space="0" w:color="auto"/>
      </w:divBdr>
    </w:div>
    <w:div w:id="1226407898">
      <w:bodyDiv w:val="1"/>
      <w:marLeft w:val="0"/>
      <w:marRight w:val="0"/>
      <w:marTop w:val="0"/>
      <w:marBottom w:val="0"/>
      <w:divBdr>
        <w:top w:val="none" w:sz="0" w:space="0" w:color="auto"/>
        <w:left w:val="none" w:sz="0" w:space="0" w:color="auto"/>
        <w:bottom w:val="none" w:sz="0" w:space="0" w:color="auto"/>
        <w:right w:val="none" w:sz="0" w:space="0" w:color="auto"/>
      </w:divBdr>
    </w:div>
    <w:div w:id="1360004768">
      <w:bodyDiv w:val="1"/>
      <w:marLeft w:val="0"/>
      <w:marRight w:val="0"/>
      <w:marTop w:val="0"/>
      <w:marBottom w:val="0"/>
      <w:divBdr>
        <w:top w:val="none" w:sz="0" w:space="0" w:color="auto"/>
        <w:left w:val="none" w:sz="0" w:space="0" w:color="auto"/>
        <w:bottom w:val="none" w:sz="0" w:space="0" w:color="auto"/>
        <w:right w:val="none" w:sz="0" w:space="0" w:color="auto"/>
      </w:divBdr>
    </w:div>
    <w:div w:id="1368800199">
      <w:bodyDiv w:val="1"/>
      <w:marLeft w:val="0"/>
      <w:marRight w:val="0"/>
      <w:marTop w:val="0"/>
      <w:marBottom w:val="0"/>
      <w:divBdr>
        <w:top w:val="none" w:sz="0" w:space="0" w:color="auto"/>
        <w:left w:val="none" w:sz="0" w:space="0" w:color="auto"/>
        <w:bottom w:val="none" w:sz="0" w:space="0" w:color="auto"/>
        <w:right w:val="none" w:sz="0" w:space="0" w:color="auto"/>
      </w:divBdr>
    </w:div>
    <w:div w:id="1406416352">
      <w:bodyDiv w:val="1"/>
      <w:marLeft w:val="0"/>
      <w:marRight w:val="0"/>
      <w:marTop w:val="0"/>
      <w:marBottom w:val="0"/>
      <w:divBdr>
        <w:top w:val="none" w:sz="0" w:space="0" w:color="auto"/>
        <w:left w:val="none" w:sz="0" w:space="0" w:color="auto"/>
        <w:bottom w:val="none" w:sz="0" w:space="0" w:color="auto"/>
        <w:right w:val="none" w:sz="0" w:space="0" w:color="auto"/>
      </w:divBdr>
    </w:div>
    <w:div w:id="1414358872">
      <w:bodyDiv w:val="1"/>
      <w:marLeft w:val="0"/>
      <w:marRight w:val="0"/>
      <w:marTop w:val="0"/>
      <w:marBottom w:val="0"/>
      <w:divBdr>
        <w:top w:val="none" w:sz="0" w:space="0" w:color="auto"/>
        <w:left w:val="none" w:sz="0" w:space="0" w:color="auto"/>
        <w:bottom w:val="none" w:sz="0" w:space="0" w:color="auto"/>
        <w:right w:val="none" w:sz="0" w:space="0" w:color="auto"/>
      </w:divBdr>
    </w:div>
    <w:div w:id="1499155380">
      <w:bodyDiv w:val="1"/>
      <w:marLeft w:val="0"/>
      <w:marRight w:val="0"/>
      <w:marTop w:val="0"/>
      <w:marBottom w:val="0"/>
      <w:divBdr>
        <w:top w:val="none" w:sz="0" w:space="0" w:color="auto"/>
        <w:left w:val="none" w:sz="0" w:space="0" w:color="auto"/>
        <w:bottom w:val="none" w:sz="0" w:space="0" w:color="auto"/>
        <w:right w:val="none" w:sz="0" w:space="0" w:color="auto"/>
      </w:divBdr>
    </w:div>
    <w:div w:id="1520122736">
      <w:bodyDiv w:val="1"/>
      <w:marLeft w:val="0"/>
      <w:marRight w:val="0"/>
      <w:marTop w:val="0"/>
      <w:marBottom w:val="0"/>
      <w:divBdr>
        <w:top w:val="none" w:sz="0" w:space="0" w:color="auto"/>
        <w:left w:val="none" w:sz="0" w:space="0" w:color="auto"/>
        <w:bottom w:val="none" w:sz="0" w:space="0" w:color="auto"/>
        <w:right w:val="none" w:sz="0" w:space="0" w:color="auto"/>
      </w:divBdr>
    </w:div>
    <w:div w:id="1547373170">
      <w:bodyDiv w:val="1"/>
      <w:marLeft w:val="0"/>
      <w:marRight w:val="0"/>
      <w:marTop w:val="0"/>
      <w:marBottom w:val="0"/>
      <w:divBdr>
        <w:top w:val="none" w:sz="0" w:space="0" w:color="auto"/>
        <w:left w:val="none" w:sz="0" w:space="0" w:color="auto"/>
        <w:bottom w:val="none" w:sz="0" w:space="0" w:color="auto"/>
        <w:right w:val="none" w:sz="0" w:space="0" w:color="auto"/>
      </w:divBdr>
    </w:div>
    <w:div w:id="1591112809">
      <w:bodyDiv w:val="1"/>
      <w:marLeft w:val="0"/>
      <w:marRight w:val="0"/>
      <w:marTop w:val="0"/>
      <w:marBottom w:val="0"/>
      <w:divBdr>
        <w:top w:val="none" w:sz="0" w:space="0" w:color="auto"/>
        <w:left w:val="none" w:sz="0" w:space="0" w:color="auto"/>
        <w:bottom w:val="none" w:sz="0" w:space="0" w:color="auto"/>
        <w:right w:val="none" w:sz="0" w:space="0" w:color="auto"/>
      </w:divBdr>
    </w:div>
    <w:div w:id="1654792488">
      <w:bodyDiv w:val="1"/>
      <w:marLeft w:val="0"/>
      <w:marRight w:val="0"/>
      <w:marTop w:val="0"/>
      <w:marBottom w:val="0"/>
      <w:divBdr>
        <w:top w:val="none" w:sz="0" w:space="0" w:color="auto"/>
        <w:left w:val="none" w:sz="0" w:space="0" w:color="auto"/>
        <w:bottom w:val="none" w:sz="0" w:space="0" w:color="auto"/>
        <w:right w:val="none" w:sz="0" w:space="0" w:color="auto"/>
      </w:divBdr>
    </w:div>
    <w:div w:id="1683586390">
      <w:bodyDiv w:val="1"/>
      <w:marLeft w:val="0"/>
      <w:marRight w:val="0"/>
      <w:marTop w:val="0"/>
      <w:marBottom w:val="0"/>
      <w:divBdr>
        <w:top w:val="none" w:sz="0" w:space="0" w:color="auto"/>
        <w:left w:val="none" w:sz="0" w:space="0" w:color="auto"/>
        <w:bottom w:val="none" w:sz="0" w:space="0" w:color="auto"/>
        <w:right w:val="none" w:sz="0" w:space="0" w:color="auto"/>
      </w:divBdr>
    </w:div>
    <w:div w:id="1765149978">
      <w:bodyDiv w:val="1"/>
      <w:marLeft w:val="0"/>
      <w:marRight w:val="0"/>
      <w:marTop w:val="0"/>
      <w:marBottom w:val="0"/>
      <w:divBdr>
        <w:top w:val="none" w:sz="0" w:space="0" w:color="auto"/>
        <w:left w:val="none" w:sz="0" w:space="0" w:color="auto"/>
        <w:bottom w:val="none" w:sz="0" w:space="0" w:color="auto"/>
        <w:right w:val="none" w:sz="0" w:space="0" w:color="auto"/>
      </w:divBdr>
    </w:div>
    <w:div w:id="1765956138">
      <w:bodyDiv w:val="1"/>
      <w:marLeft w:val="0"/>
      <w:marRight w:val="0"/>
      <w:marTop w:val="0"/>
      <w:marBottom w:val="0"/>
      <w:divBdr>
        <w:top w:val="none" w:sz="0" w:space="0" w:color="auto"/>
        <w:left w:val="none" w:sz="0" w:space="0" w:color="auto"/>
        <w:bottom w:val="none" w:sz="0" w:space="0" w:color="auto"/>
        <w:right w:val="none" w:sz="0" w:space="0" w:color="auto"/>
      </w:divBdr>
    </w:div>
    <w:div w:id="1789355765">
      <w:bodyDiv w:val="1"/>
      <w:marLeft w:val="0"/>
      <w:marRight w:val="0"/>
      <w:marTop w:val="0"/>
      <w:marBottom w:val="0"/>
      <w:divBdr>
        <w:top w:val="none" w:sz="0" w:space="0" w:color="auto"/>
        <w:left w:val="none" w:sz="0" w:space="0" w:color="auto"/>
        <w:bottom w:val="none" w:sz="0" w:space="0" w:color="auto"/>
        <w:right w:val="none" w:sz="0" w:space="0" w:color="auto"/>
      </w:divBdr>
    </w:div>
    <w:div w:id="1800612229">
      <w:bodyDiv w:val="1"/>
      <w:marLeft w:val="0"/>
      <w:marRight w:val="0"/>
      <w:marTop w:val="0"/>
      <w:marBottom w:val="0"/>
      <w:divBdr>
        <w:top w:val="none" w:sz="0" w:space="0" w:color="auto"/>
        <w:left w:val="none" w:sz="0" w:space="0" w:color="auto"/>
        <w:bottom w:val="none" w:sz="0" w:space="0" w:color="auto"/>
        <w:right w:val="none" w:sz="0" w:space="0" w:color="auto"/>
      </w:divBdr>
    </w:div>
    <w:div w:id="1989280733">
      <w:bodyDiv w:val="1"/>
      <w:marLeft w:val="0"/>
      <w:marRight w:val="0"/>
      <w:marTop w:val="0"/>
      <w:marBottom w:val="0"/>
      <w:divBdr>
        <w:top w:val="none" w:sz="0" w:space="0" w:color="auto"/>
        <w:left w:val="none" w:sz="0" w:space="0" w:color="auto"/>
        <w:bottom w:val="none" w:sz="0" w:space="0" w:color="auto"/>
        <w:right w:val="none" w:sz="0" w:space="0" w:color="auto"/>
      </w:divBdr>
    </w:div>
    <w:div w:id="1995448053">
      <w:marLeft w:val="0"/>
      <w:marRight w:val="0"/>
      <w:marTop w:val="0"/>
      <w:marBottom w:val="0"/>
      <w:divBdr>
        <w:top w:val="none" w:sz="0" w:space="0" w:color="auto"/>
        <w:left w:val="none" w:sz="0" w:space="0" w:color="auto"/>
        <w:bottom w:val="none" w:sz="0" w:space="0" w:color="auto"/>
        <w:right w:val="none" w:sz="0" w:space="0" w:color="auto"/>
      </w:divBdr>
      <w:divsChild>
        <w:div w:id="244460288">
          <w:marLeft w:val="0"/>
          <w:marRight w:val="0"/>
          <w:marTop w:val="0"/>
          <w:marBottom w:val="0"/>
          <w:divBdr>
            <w:top w:val="none" w:sz="0" w:space="0" w:color="auto"/>
            <w:left w:val="none" w:sz="0" w:space="0" w:color="auto"/>
            <w:bottom w:val="none" w:sz="0" w:space="0" w:color="auto"/>
            <w:right w:val="none" w:sz="0" w:space="0" w:color="auto"/>
          </w:divBdr>
          <w:divsChild>
            <w:div w:id="798768811">
              <w:marLeft w:val="0"/>
              <w:marRight w:val="0"/>
              <w:marTop w:val="0"/>
              <w:marBottom w:val="0"/>
              <w:divBdr>
                <w:top w:val="none" w:sz="0" w:space="0" w:color="auto"/>
                <w:left w:val="none" w:sz="0" w:space="0" w:color="auto"/>
                <w:bottom w:val="none" w:sz="0" w:space="0" w:color="auto"/>
                <w:right w:val="none" w:sz="0" w:space="0" w:color="auto"/>
              </w:divBdr>
            </w:div>
            <w:div w:id="964851551">
              <w:marLeft w:val="0"/>
              <w:marRight w:val="0"/>
              <w:marTop w:val="0"/>
              <w:marBottom w:val="0"/>
              <w:divBdr>
                <w:top w:val="none" w:sz="0" w:space="0" w:color="auto"/>
                <w:left w:val="none" w:sz="0" w:space="0" w:color="auto"/>
                <w:bottom w:val="none" w:sz="0" w:space="0" w:color="auto"/>
                <w:right w:val="none" w:sz="0" w:space="0" w:color="auto"/>
              </w:divBdr>
              <w:divsChild>
                <w:div w:id="652875968">
                  <w:marLeft w:val="0"/>
                  <w:marRight w:val="0"/>
                  <w:marTop w:val="0"/>
                  <w:marBottom w:val="0"/>
                  <w:divBdr>
                    <w:top w:val="none" w:sz="0" w:space="0" w:color="auto"/>
                    <w:left w:val="none" w:sz="0" w:space="0" w:color="auto"/>
                    <w:bottom w:val="none" w:sz="0" w:space="0" w:color="auto"/>
                    <w:right w:val="none" w:sz="0" w:space="0" w:color="auto"/>
                  </w:divBdr>
                </w:div>
              </w:divsChild>
            </w:div>
            <w:div w:id="1449817460">
              <w:marLeft w:val="0"/>
              <w:marRight w:val="0"/>
              <w:marTop w:val="0"/>
              <w:marBottom w:val="0"/>
              <w:divBdr>
                <w:top w:val="none" w:sz="0" w:space="0" w:color="auto"/>
                <w:left w:val="none" w:sz="0" w:space="0" w:color="auto"/>
                <w:bottom w:val="none" w:sz="0" w:space="0" w:color="auto"/>
                <w:right w:val="none" w:sz="0" w:space="0" w:color="auto"/>
              </w:divBdr>
              <w:divsChild>
                <w:div w:id="1912958450">
                  <w:marLeft w:val="0"/>
                  <w:marRight w:val="0"/>
                  <w:marTop w:val="0"/>
                  <w:marBottom w:val="0"/>
                  <w:divBdr>
                    <w:top w:val="none" w:sz="0" w:space="0" w:color="auto"/>
                    <w:left w:val="none" w:sz="0" w:space="0" w:color="auto"/>
                    <w:bottom w:val="none" w:sz="0" w:space="0" w:color="auto"/>
                    <w:right w:val="none" w:sz="0" w:space="0" w:color="auto"/>
                  </w:divBdr>
                </w:div>
                <w:div w:id="864749327">
                  <w:marLeft w:val="0"/>
                  <w:marRight w:val="0"/>
                  <w:marTop w:val="0"/>
                  <w:marBottom w:val="0"/>
                  <w:divBdr>
                    <w:top w:val="none" w:sz="0" w:space="0" w:color="auto"/>
                    <w:left w:val="none" w:sz="0" w:space="0" w:color="auto"/>
                    <w:bottom w:val="none" w:sz="0" w:space="0" w:color="auto"/>
                    <w:right w:val="none" w:sz="0" w:space="0" w:color="auto"/>
                  </w:divBdr>
                  <w:divsChild>
                    <w:div w:id="1830779727">
                      <w:marLeft w:val="0"/>
                      <w:marRight w:val="0"/>
                      <w:marTop w:val="0"/>
                      <w:marBottom w:val="0"/>
                      <w:divBdr>
                        <w:top w:val="none" w:sz="0" w:space="0" w:color="auto"/>
                        <w:left w:val="none" w:sz="0" w:space="0" w:color="auto"/>
                        <w:bottom w:val="none" w:sz="0" w:space="0" w:color="auto"/>
                        <w:right w:val="none" w:sz="0" w:space="0" w:color="auto"/>
                      </w:divBdr>
                      <w:divsChild>
                        <w:div w:id="23016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8957874">
          <w:marLeft w:val="0"/>
          <w:marRight w:val="0"/>
          <w:marTop w:val="0"/>
          <w:marBottom w:val="0"/>
          <w:divBdr>
            <w:top w:val="none" w:sz="0" w:space="0" w:color="auto"/>
            <w:left w:val="none" w:sz="0" w:space="0" w:color="auto"/>
            <w:bottom w:val="none" w:sz="0" w:space="0" w:color="auto"/>
            <w:right w:val="none" w:sz="0" w:space="0" w:color="auto"/>
          </w:divBdr>
          <w:divsChild>
            <w:div w:id="99841719">
              <w:marLeft w:val="0"/>
              <w:marRight w:val="0"/>
              <w:marTop w:val="0"/>
              <w:marBottom w:val="0"/>
              <w:divBdr>
                <w:top w:val="none" w:sz="0" w:space="0" w:color="auto"/>
                <w:left w:val="none" w:sz="0" w:space="0" w:color="auto"/>
                <w:bottom w:val="none" w:sz="0" w:space="0" w:color="auto"/>
                <w:right w:val="none" w:sz="0" w:space="0" w:color="auto"/>
              </w:divBdr>
            </w:div>
            <w:div w:id="575869099">
              <w:marLeft w:val="0"/>
              <w:marRight w:val="0"/>
              <w:marTop w:val="0"/>
              <w:marBottom w:val="0"/>
              <w:divBdr>
                <w:top w:val="none" w:sz="0" w:space="0" w:color="auto"/>
                <w:left w:val="none" w:sz="0" w:space="0" w:color="auto"/>
                <w:bottom w:val="none" w:sz="0" w:space="0" w:color="auto"/>
                <w:right w:val="none" w:sz="0" w:space="0" w:color="auto"/>
              </w:divBdr>
            </w:div>
            <w:div w:id="472797320">
              <w:marLeft w:val="0"/>
              <w:marRight w:val="0"/>
              <w:marTop w:val="0"/>
              <w:marBottom w:val="0"/>
              <w:divBdr>
                <w:top w:val="none" w:sz="0" w:space="0" w:color="auto"/>
                <w:left w:val="none" w:sz="0" w:space="0" w:color="auto"/>
                <w:bottom w:val="none" w:sz="0" w:space="0" w:color="auto"/>
                <w:right w:val="none" w:sz="0" w:space="0" w:color="auto"/>
              </w:divBdr>
            </w:div>
            <w:div w:id="1145972443">
              <w:marLeft w:val="0"/>
              <w:marRight w:val="0"/>
              <w:marTop w:val="0"/>
              <w:marBottom w:val="0"/>
              <w:divBdr>
                <w:top w:val="none" w:sz="0" w:space="0" w:color="auto"/>
                <w:left w:val="none" w:sz="0" w:space="0" w:color="auto"/>
                <w:bottom w:val="none" w:sz="0" w:space="0" w:color="auto"/>
                <w:right w:val="none" w:sz="0" w:space="0" w:color="auto"/>
              </w:divBdr>
            </w:div>
            <w:div w:id="1394352764">
              <w:marLeft w:val="0"/>
              <w:marRight w:val="0"/>
              <w:marTop w:val="0"/>
              <w:marBottom w:val="0"/>
              <w:divBdr>
                <w:top w:val="none" w:sz="0" w:space="0" w:color="auto"/>
                <w:left w:val="none" w:sz="0" w:space="0" w:color="auto"/>
                <w:bottom w:val="none" w:sz="0" w:space="0" w:color="auto"/>
                <w:right w:val="none" w:sz="0" w:space="0" w:color="auto"/>
              </w:divBdr>
            </w:div>
            <w:div w:id="1968928221">
              <w:marLeft w:val="0"/>
              <w:marRight w:val="0"/>
              <w:marTop w:val="0"/>
              <w:marBottom w:val="0"/>
              <w:divBdr>
                <w:top w:val="none" w:sz="0" w:space="0" w:color="auto"/>
                <w:left w:val="none" w:sz="0" w:space="0" w:color="auto"/>
                <w:bottom w:val="none" w:sz="0" w:space="0" w:color="auto"/>
                <w:right w:val="none" w:sz="0" w:space="0" w:color="auto"/>
              </w:divBdr>
              <w:divsChild>
                <w:div w:id="15985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294170">
      <w:bodyDiv w:val="1"/>
      <w:marLeft w:val="0"/>
      <w:marRight w:val="0"/>
      <w:marTop w:val="0"/>
      <w:marBottom w:val="0"/>
      <w:divBdr>
        <w:top w:val="none" w:sz="0" w:space="0" w:color="auto"/>
        <w:left w:val="none" w:sz="0" w:space="0" w:color="auto"/>
        <w:bottom w:val="none" w:sz="0" w:space="0" w:color="auto"/>
        <w:right w:val="none" w:sz="0" w:space="0" w:color="auto"/>
      </w:divBdr>
    </w:div>
    <w:div w:id="2075006757">
      <w:bodyDiv w:val="1"/>
      <w:marLeft w:val="0"/>
      <w:marRight w:val="0"/>
      <w:marTop w:val="0"/>
      <w:marBottom w:val="0"/>
      <w:divBdr>
        <w:top w:val="none" w:sz="0" w:space="0" w:color="auto"/>
        <w:left w:val="none" w:sz="0" w:space="0" w:color="auto"/>
        <w:bottom w:val="none" w:sz="0" w:space="0" w:color="auto"/>
        <w:right w:val="none" w:sz="0" w:space="0" w:color="auto"/>
      </w:divBdr>
    </w:div>
    <w:div w:id="2075859172">
      <w:bodyDiv w:val="1"/>
      <w:marLeft w:val="0"/>
      <w:marRight w:val="0"/>
      <w:marTop w:val="0"/>
      <w:marBottom w:val="0"/>
      <w:divBdr>
        <w:top w:val="none" w:sz="0" w:space="0" w:color="auto"/>
        <w:left w:val="none" w:sz="0" w:space="0" w:color="auto"/>
        <w:bottom w:val="none" w:sz="0" w:space="0" w:color="auto"/>
        <w:right w:val="none" w:sz="0" w:space="0" w:color="auto"/>
      </w:divBdr>
    </w:div>
    <w:div w:id="2080397872">
      <w:bodyDiv w:val="1"/>
      <w:marLeft w:val="0"/>
      <w:marRight w:val="0"/>
      <w:marTop w:val="0"/>
      <w:marBottom w:val="0"/>
      <w:divBdr>
        <w:top w:val="none" w:sz="0" w:space="0" w:color="auto"/>
        <w:left w:val="none" w:sz="0" w:space="0" w:color="auto"/>
        <w:bottom w:val="none" w:sz="0" w:space="0" w:color="auto"/>
        <w:right w:val="none" w:sz="0" w:space="0" w:color="auto"/>
      </w:divBdr>
    </w:div>
    <w:div w:id="2145347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eader" Target="header2.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en.wikipedia.org/wiki/Assembly_language" TargetMode="Externa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www.HVRSoftware.com"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file:///D:\projects\QT\MotorolaEmulatorGithub\MotorolaEmulator\Dokumentacija,%20raziskovalna\raziskovalna%20dokumenti\Motorola%20Emulator.docx"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06-DM-05\Downloads\Predloga%20(MS%20Word)%20seminarske%20naloge%20z%20navodili.dotx" TargetMode="External"/></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3C2E4FD-713A-454B-9DE0-A4AA505B81AB}">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QTG23</b:Tag>
    <b:SourceType>InternetSite</b:SourceType>
    <b:Guid>{CE297AC5-8A3A-42F8-9475-91B4CF5D8166}</b:Guid>
    <b:Title>QT Group</b:Title>
    <b:Year>2023</b:Year>
    <b:InternetSiteTitle>Spletno mesto podjetja QT inc.</b:InternetSiteTitle>
    <b:Month>11</b:Month>
    <b:Day>15</b:Day>
    <b:URL>https://www.qt.io/</b:URL>
    <b:RefOrder>2</b:RefOrder>
  </b:Source>
  <b:Source>
    <b:Tag>MC6800</b:Tag>
    <b:SourceType>InternetSite</b:SourceType>
    <b:Guid>{792B9463-0281-4703-A4C1-B0814DF5C5C8}</b:Guid>
    <b:Title>Motorola 6800 - Wikipedia</b:Title>
    <b:Year>2023</b:Year>
    <b:InternetSiteTitle>Wikipedia The Free Encyclopedia</b:InternetSiteTitle>
    <b:Month>17</b:Month>
    <b:Day>11</b:Day>
    <b:URL>https://en.wikipedia.org/wiki/Motorola_6800</b:URL>
    <b:RefOrder>1</b:RefOrder>
  </b:Source>
  <b:Source>
    <b:Tag>SYD</b:Tag>
    <b:SourceType>InternetSite</b:SourceType>
    <b:Guid>{B5E4869D-3A74-4514-BABC-E19D96A48223}</b:Guid>
    <b:Author>
      <b:Author>
        <b:NameList>
          <b:Person>
            <b:Last>WESS</b:Last>
            <b:First>SYDNEY</b:First>
          </b:Person>
        </b:NameList>
      </b:Author>
    </b:Author>
    <b:Title>The Manifest</b:Title>
    <b:InternetSiteTitle>What Is A Programming Environment?</b:InternetSiteTitle>
    <b:URL>https://themanifest.com/software-development/blog/programming-engineer</b:URL>
    <b:RefOrder>3</b:RefOrder>
  </b:Source>
  <b:Source xmlns:b="http://schemas.openxmlformats.org/officeDocument/2006/bibliography">
    <b:Tag>Int26</b:Tag>
    <b:SourceType>InternetSite</b:SourceType>
    <b:Guid>{83EB43F6-569C-43AF-8CB3-1008DF7CD26C}</b:Guid>
    <b:Title>Integrirano razvojno okolje</b:Title>
    <b:InternetSiteTitle>Wikipedija Prosta Enciklopedija</b:InternetSiteTitle>
    <b:Year>2026</b:Year>
    <b:Month>1</b:Month>
    <b:Day>5</b:Day>
    <b:URL>https://sl.wikipedia.org/wiki/Integrirano_razvojno_okolje</b:URL>
    <b:RefOrder>4</b:RefOrder>
  </b:Source>
  <b:Source>
    <b:Tag>Des24</b:Tag>
    <b:SourceType>InternetSite</b:SourceType>
    <b:Guid>{48412FB8-A3A8-4005-9D29-6EC46CE12A37}</b:Guid>
    <b:Title>Desktop Guide (Windows Forms .NET)</b:Title>
    <b:InternetSiteTitle>Microsoft .NET</b:InternetSiteTitle>
    <b:Year>2024</b:Year>
    <b:Month>1</b:Month>
    <b:Day>5</b:Day>
    <b:URL>https://learn.microsoft.com/en-us/dotnet/desktop/winforms/overview/?view=netdesktop-7.0</b:URL>
    <b:RefOrder>5</b:RefOrder>
  </b:Source>
</b:Sources>
</file>

<file path=customXml/itemProps1.xml><?xml version="1.0" encoding="utf-8"?>
<ds:datastoreItem xmlns:ds="http://schemas.openxmlformats.org/officeDocument/2006/customXml" ds:itemID="{2C8B3D7E-454F-45D4-9F9C-23ECA9057D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Predloga (MS Word) seminarske naloge z navodili.dotx</Template>
  <TotalTime>9122</TotalTime>
  <Pages>37</Pages>
  <Words>6051</Words>
  <Characters>34492</Characters>
  <Application>Microsoft Office Word</Application>
  <DocSecurity>0</DocSecurity>
  <Lines>287</Lines>
  <Paragraphs>80</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40463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K06-DM-05</dc:creator>
  <cp:keywords/>
  <dc:description/>
  <cp:lastModifiedBy>Grand Titan</cp:lastModifiedBy>
  <cp:revision>147</cp:revision>
  <dcterms:created xsi:type="dcterms:W3CDTF">2022-01-24T09:39:00Z</dcterms:created>
  <dcterms:modified xsi:type="dcterms:W3CDTF">2024-01-21T15:35:00Z</dcterms:modified>
</cp:coreProperties>
</file>