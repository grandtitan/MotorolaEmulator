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D6E41" w14:textId="77777777" w:rsidR="00CD1202" w:rsidRPr="00A07E15" w:rsidRDefault="00CD1202" w:rsidP="00CD1202">
      <w:pPr>
        <w:pStyle w:val="Title"/>
        <w:jc w:val="center"/>
        <w:rPr>
          <w:rFonts w:ascii="Calibri" w:hAnsi="Calibri" w:cs="Calibri"/>
          <w:b/>
          <w:sz w:val="22"/>
          <w:szCs w:val="22"/>
        </w:rPr>
      </w:pPr>
      <w:bookmarkStart w:id="0" w:name="_Hlk155785612"/>
      <w:bookmarkEnd w:id="0"/>
    </w:p>
    <w:p w14:paraId="482BB889" w14:textId="77777777" w:rsidR="00CD1202" w:rsidRPr="00CD1202" w:rsidRDefault="00CD1202" w:rsidP="00CD1202">
      <w:pPr>
        <w:pStyle w:val="Title"/>
        <w:jc w:val="center"/>
        <w:rPr>
          <w:rFonts w:ascii="Calibri" w:hAnsi="Calibri" w:cs="Calibri"/>
          <w:b/>
          <w:bCs/>
          <w:sz w:val="30"/>
          <w:szCs w:val="30"/>
        </w:rPr>
      </w:pPr>
      <w:r w:rsidRPr="00CD1202">
        <w:rPr>
          <w:rFonts w:ascii="Calibri" w:hAnsi="Calibri" w:cs="Calibri"/>
          <w:b/>
          <w:bCs/>
          <w:sz w:val="30"/>
          <w:szCs w:val="30"/>
        </w:rPr>
        <w:t>»Mladi za napredek Maribora 2023«</w:t>
      </w:r>
    </w:p>
    <w:p w14:paraId="50534299" w14:textId="77777777" w:rsidR="00CD1202" w:rsidRPr="00A07E15" w:rsidRDefault="00CD1202" w:rsidP="00CD1202">
      <w:pPr>
        <w:jc w:val="center"/>
        <w:rPr>
          <w:rFonts w:ascii="Calibri" w:hAnsi="Calibri" w:cs="Calibri"/>
          <w:b/>
          <w:sz w:val="30"/>
          <w:szCs w:val="30"/>
        </w:rPr>
      </w:pPr>
      <w:r>
        <w:rPr>
          <w:rFonts w:ascii="Calibri" w:hAnsi="Calibri" w:cs="Calibri"/>
          <w:b/>
          <w:sz w:val="30"/>
          <w:szCs w:val="30"/>
        </w:rPr>
        <w:t>40</w:t>
      </w:r>
      <w:r w:rsidRPr="00A07E15">
        <w:rPr>
          <w:rFonts w:ascii="Calibri" w:hAnsi="Calibri" w:cs="Calibri"/>
          <w:b/>
          <w:sz w:val="30"/>
          <w:szCs w:val="30"/>
        </w:rPr>
        <w:t>. srečanje</w:t>
      </w:r>
    </w:p>
    <w:p w14:paraId="672A6659" w14:textId="4DDA24E6" w:rsidR="00FE1293" w:rsidRPr="00CC7C54" w:rsidRDefault="00FE1293" w:rsidP="00CD1202">
      <w:pPr>
        <w:jc w:val="center"/>
      </w:pPr>
    </w:p>
    <w:p w14:paraId="0A37501D" w14:textId="77777777" w:rsidR="00FE1293" w:rsidRPr="00CC7C54" w:rsidRDefault="00FE1293" w:rsidP="00FE1293"/>
    <w:p w14:paraId="5DAB6C7B" w14:textId="77777777" w:rsidR="00FE1293" w:rsidRPr="00CC7C54" w:rsidRDefault="00FE1293" w:rsidP="00FE1293"/>
    <w:p w14:paraId="02EB378F" w14:textId="77777777" w:rsidR="00FE1293" w:rsidRPr="00CC7C54" w:rsidRDefault="00FE1293" w:rsidP="00FE1293"/>
    <w:p w14:paraId="6A05A809" w14:textId="77777777" w:rsidR="00FE1293" w:rsidRPr="00CC7C54" w:rsidRDefault="00FE1293" w:rsidP="00FE1293"/>
    <w:p w14:paraId="5A39BBE3" w14:textId="77777777" w:rsidR="00FE1293" w:rsidRPr="00CC7C54" w:rsidRDefault="00FE1293" w:rsidP="00FE1293"/>
    <w:p w14:paraId="41C8F396" w14:textId="77777777" w:rsidR="00FE1293" w:rsidRPr="00CC7C54" w:rsidRDefault="00FE1293" w:rsidP="00FE1293"/>
    <w:p w14:paraId="72A3D3EC" w14:textId="77777777" w:rsidR="00FE1293" w:rsidRPr="00CC7C54" w:rsidRDefault="00FE1293" w:rsidP="00FE1293"/>
    <w:p w14:paraId="0D0B940D" w14:textId="77777777" w:rsidR="00FE1293" w:rsidRPr="00CC7C54" w:rsidRDefault="00FE1293" w:rsidP="00FE1293"/>
    <w:p w14:paraId="0E27B00A" w14:textId="77777777" w:rsidR="00FE1293" w:rsidRPr="00CC7C54" w:rsidRDefault="00FE1293" w:rsidP="00FE1293"/>
    <w:p w14:paraId="391F1B7E" w14:textId="5EE08E66" w:rsidR="00FE1293" w:rsidRPr="00CC7C54" w:rsidRDefault="004E1BF9" w:rsidP="00FE1293">
      <w:pPr>
        <w:pStyle w:val="Naslovnica1"/>
      </w:pPr>
      <w:r w:rsidRPr="00CC7C54">
        <w:t>Emulator Mikroprocesor</w:t>
      </w:r>
      <w:r w:rsidR="00700B8F" w:rsidRPr="00CC7C54">
        <w:t>j</w:t>
      </w:r>
      <w:r w:rsidR="00CD1202">
        <w:t>EV</w:t>
      </w:r>
      <w:r w:rsidRPr="00CC7C54">
        <w:t xml:space="preserve"> Motorola M680</w:t>
      </w:r>
      <w:r w:rsidR="00CD1202">
        <w:t>X</w:t>
      </w:r>
    </w:p>
    <w:p w14:paraId="2E19FBE6" w14:textId="77777777" w:rsidR="00CD1202" w:rsidRPr="00A07E15" w:rsidRDefault="00CD1202" w:rsidP="00CD1202">
      <w:pPr>
        <w:ind w:firstLine="709"/>
        <w:rPr>
          <w:rFonts w:ascii="Calibri" w:hAnsi="Calibri" w:cs="Calibri"/>
        </w:rPr>
      </w:pPr>
      <w:r w:rsidRPr="00A07E15">
        <w:rPr>
          <w:rFonts w:ascii="Calibri" w:hAnsi="Calibri" w:cs="Calibri"/>
        </w:rPr>
        <w:t>Raziskovalno področje</w:t>
      </w:r>
      <w:r>
        <w:rPr>
          <w:rFonts w:ascii="Calibri" w:hAnsi="Calibri" w:cs="Calibri"/>
        </w:rPr>
        <w:t>: informatika.</w:t>
      </w:r>
    </w:p>
    <w:p w14:paraId="35E169EB" w14:textId="77777777" w:rsidR="00CD1202" w:rsidRPr="00A07E15" w:rsidRDefault="00CD1202" w:rsidP="00CD1202">
      <w:pPr>
        <w:jc w:val="center"/>
        <w:rPr>
          <w:rFonts w:ascii="Calibri" w:hAnsi="Calibri" w:cs="Calibri"/>
        </w:rPr>
      </w:pPr>
    </w:p>
    <w:p w14:paraId="60061E4C" w14:textId="63C6E312" w:rsidR="00FE1293" w:rsidRPr="00CD1202" w:rsidRDefault="00CD1202" w:rsidP="00CD1202">
      <w:pPr>
        <w:jc w:val="center"/>
        <w:rPr>
          <w:rFonts w:ascii="Calibri" w:hAnsi="Calibri" w:cs="Calibri"/>
        </w:rPr>
      </w:pPr>
      <w:r w:rsidRPr="00A07E15">
        <w:rPr>
          <w:rFonts w:ascii="Calibri" w:hAnsi="Calibri" w:cs="Calibri"/>
        </w:rPr>
        <w:t>inovacijski predlog</w:t>
      </w:r>
    </w:p>
    <w:p w14:paraId="44EAFD9C" w14:textId="77777777" w:rsidR="00FE1293" w:rsidRPr="00CC7C54" w:rsidRDefault="00FE1293" w:rsidP="00FE1293"/>
    <w:p w14:paraId="4B94D5A5" w14:textId="77777777" w:rsidR="00FE1293" w:rsidRPr="00CC7C54" w:rsidRDefault="00FE1293" w:rsidP="00FE1293"/>
    <w:p w14:paraId="3DEEC669" w14:textId="77777777" w:rsidR="00FE1293" w:rsidRPr="00CC7C54" w:rsidRDefault="00FE1293" w:rsidP="00FE1293"/>
    <w:p w14:paraId="3656B9AB" w14:textId="77777777" w:rsidR="00FE1293" w:rsidRPr="00CC7C54" w:rsidRDefault="00FE1293" w:rsidP="00FE1293"/>
    <w:p w14:paraId="45FB0818" w14:textId="77777777" w:rsidR="005A0E2D" w:rsidRPr="00CC7C54" w:rsidRDefault="005A0E2D" w:rsidP="00FE1293"/>
    <w:p w14:paraId="049F31CB" w14:textId="77777777" w:rsidR="005A0E2D" w:rsidRPr="00CC7C54" w:rsidRDefault="005A0E2D" w:rsidP="00FE1293"/>
    <w:p w14:paraId="53128261" w14:textId="77777777" w:rsidR="005A0E2D" w:rsidRPr="00CC7C54" w:rsidRDefault="005A0E2D" w:rsidP="00FE1293"/>
    <w:p w14:paraId="62486C05" w14:textId="77777777" w:rsidR="005A0E2D" w:rsidRPr="00CC7C54" w:rsidRDefault="005A0E2D" w:rsidP="00FE1293"/>
    <w:p w14:paraId="4101652C" w14:textId="77777777" w:rsidR="005A0E2D" w:rsidRPr="00CC7C54" w:rsidRDefault="005A0E2D" w:rsidP="00FE1293"/>
    <w:p w14:paraId="4B99056E" w14:textId="77777777" w:rsidR="005A0E2D" w:rsidRPr="00CC7C54" w:rsidRDefault="005A0E2D" w:rsidP="00FE1293"/>
    <w:p w14:paraId="1299C43A" w14:textId="77777777" w:rsidR="005A0E2D" w:rsidRPr="00CC7C54" w:rsidRDefault="005A0E2D" w:rsidP="00FE1293"/>
    <w:p w14:paraId="4DDBEF00" w14:textId="77777777" w:rsidR="005A0E2D" w:rsidRPr="00CC7C54" w:rsidRDefault="005A0E2D" w:rsidP="00FE1293"/>
    <w:p w14:paraId="3461D779" w14:textId="77777777" w:rsidR="00FE1293" w:rsidRPr="00CC7C54" w:rsidRDefault="00FE1293" w:rsidP="00FE1293"/>
    <w:p w14:paraId="3CF2D8B6" w14:textId="77777777" w:rsidR="00FE1293" w:rsidRPr="00CC7C54" w:rsidRDefault="00FE1293" w:rsidP="00FE1293"/>
    <w:p w14:paraId="0FB78278" w14:textId="77777777" w:rsidR="00FE1293" w:rsidRPr="00CC7C54" w:rsidRDefault="00FE1293" w:rsidP="00FE1293"/>
    <w:p w14:paraId="1FC39945" w14:textId="2C32C456" w:rsidR="00FE1293" w:rsidRPr="00CC7C54" w:rsidRDefault="00FE1293" w:rsidP="00FE1293"/>
    <w:p w14:paraId="32A2D702" w14:textId="77777777" w:rsidR="00097405" w:rsidRPr="00CC7C54" w:rsidRDefault="00097405" w:rsidP="00FE1293"/>
    <w:p w14:paraId="3F813126" w14:textId="30D33649" w:rsidR="004E1BF9" w:rsidRPr="00CC7C54" w:rsidRDefault="004E1BF9">
      <w:pPr>
        <w:widowControl/>
        <w:spacing w:after="160" w:line="259" w:lineRule="auto"/>
      </w:pPr>
      <w:r w:rsidRPr="00CC7C54">
        <w:br w:type="page"/>
      </w:r>
    </w:p>
    <w:p w14:paraId="31D656D4" w14:textId="77777777" w:rsidR="00BF1794" w:rsidRPr="00CC7C54" w:rsidRDefault="00BF1794" w:rsidP="00BF1794"/>
    <w:p w14:paraId="6231D01E" w14:textId="77777777" w:rsidR="004E1BF9" w:rsidRPr="00CC7C54" w:rsidRDefault="004E1BF9" w:rsidP="00BF1794"/>
    <w:p w14:paraId="17EC95E3" w14:textId="77777777" w:rsidR="004E1BF9" w:rsidRPr="00CC7C54" w:rsidRDefault="004E1BF9" w:rsidP="00BF1794"/>
    <w:p w14:paraId="0C7954A9" w14:textId="77777777" w:rsidR="004E1BF9" w:rsidRPr="00CC7C54" w:rsidRDefault="004E1BF9" w:rsidP="00BF1794"/>
    <w:p w14:paraId="27153F97" w14:textId="77777777" w:rsidR="004E1BF9" w:rsidRPr="00CC7C54" w:rsidRDefault="004E1BF9" w:rsidP="00BF1794"/>
    <w:p w14:paraId="19D9F88A" w14:textId="77777777" w:rsidR="004E1BF9" w:rsidRPr="00CC7C54" w:rsidRDefault="004E1BF9" w:rsidP="00BF1794"/>
    <w:p w14:paraId="2C7E54FB" w14:textId="77777777" w:rsidR="004E1BF9" w:rsidRPr="00CC7C54" w:rsidRDefault="004E1BF9" w:rsidP="00BF1794"/>
    <w:p w14:paraId="57B9F870" w14:textId="77777777" w:rsidR="004E1BF9" w:rsidRPr="00CC7C54" w:rsidRDefault="004E1BF9" w:rsidP="00BF1794"/>
    <w:p w14:paraId="137C3725" w14:textId="77777777" w:rsidR="004E1BF9" w:rsidRPr="00CC7C54" w:rsidRDefault="004E1BF9" w:rsidP="00BF1794"/>
    <w:p w14:paraId="7C23BA80" w14:textId="55CDA48C" w:rsidR="00426340" w:rsidRPr="00CC7C54" w:rsidRDefault="00426340">
      <w:pPr>
        <w:widowControl/>
        <w:spacing w:after="160" w:line="259" w:lineRule="auto"/>
      </w:pPr>
      <w:r w:rsidRPr="00CC7C54">
        <w:br w:type="page"/>
      </w:r>
    </w:p>
    <w:p w14:paraId="4D2E78A8" w14:textId="77777777" w:rsidR="00BF1794" w:rsidRPr="00CC7C54" w:rsidRDefault="00BF1794" w:rsidP="00BF1794"/>
    <w:sdt>
      <w:sdtPr>
        <w:rPr>
          <w:rFonts w:ascii="Times New Roman" w:eastAsia="Arial Unicode MS" w:hAnsi="Times New Roman" w:cs="Mangal"/>
          <w:bCs w:val="0"/>
          <w:caps w:val="0"/>
          <w:sz w:val="24"/>
          <w:szCs w:val="24"/>
        </w:rPr>
        <w:id w:val="1873565261"/>
        <w:docPartObj>
          <w:docPartGallery w:val="Table of Contents"/>
          <w:docPartUnique/>
        </w:docPartObj>
      </w:sdtPr>
      <w:sdtEndPr/>
      <w:sdtContent>
        <w:p w14:paraId="1A641EF6" w14:textId="77777777" w:rsidR="00FE1293" w:rsidRPr="00CC7C54" w:rsidRDefault="08507B65" w:rsidP="0051254B">
          <w:pPr>
            <w:pStyle w:val="TOAHeading"/>
            <w:jc w:val="both"/>
          </w:pPr>
          <w:r w:rsidRPr="00CC7C54">
            <w:t>KAZALO VSEBINE</w:t>
          </w:r>
        </w:p>
        <w:p w14:paraId="3D186C21" w14:textId="4CFB94B6"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r>
            <w:fldChar w:fldCharType="begin"/>
          </w:r>
          <w:r>
            <w:instrText xml:space="preserve"> TOC \o "1-5" \h \z \u </w:instrText>
          </w:r>
          <w:r>
            <w:fldChar w:fldCharType="separate"/>
          </w:r>
          <w:hyperlink w:anchor="_Toc157272784" w:history="1">
            <w:r w:rsidRPr="0082714E">
              <w:rPr>
                <w:rStyle w:val="Hyperlink"/>
                <w:noProof/>
              </w:rPr>
              <w:t>1</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Uvod</w:t>
            </w:r>
            <w:r>
              <w:rPr>
                <w:noProof/>
                <w:webHidden/>
              </w:rPr>
              <w:tab/>
            </w:r>
            <w:r>
              <w:rPr>
                <w:noProof/>
                <w:webHidden/>
              </w:rPr>
              <w:fldChar w:fldCharType="begin"/>
            </w:r>
            <w:r>
              <w:rPr>
                <w:noProof/>
                <w:webHidden/>
              </w:rPr>
              <w:instrText xml:space="preserve"> PAGEREF _Toc157272784 \h </w:instrText>
            </w:r>
            <w:r>
              <w:rPr>
                <w:noProof/>
                <w:webHidden/>
              </w:rPr>
            </w:r>
            <w:r>
              <w:rPr>
                <w:noProof/>
                <w:webHidden/>
              </w:rPr>
              <w:fldChar w:fldCharType="separate"/>
            </w:r>
            <w:r>
              <w:rPr>
                <w:noProof/>
                <w:webHidden/>
              </w:rPr>
              <w:t>1</w:t>
            </w:r>
            <w:r>
              <w:rPr>
                <w:noProof/>
                <w:webHidden/>
              </w:rPr>
              <w:fldChar w:fldCharType="end"/>
            </w:r>
          </w:hyperlink>
        </w:p>
        <w:p w14:paraId="6CF8FB3D" w14:textId="692A648D"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785" w:history="1">
            <w:r w:rsidRPr="0082714E">
              <w:rPr>
                <w:rStyle w:val="Hyperlink"/>
                <w:noProof/>
              </w:rPr>
              <w:t>2</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Načrt in priprave</w:t>
            </w:r>
            <w:r>
              <w:rPr>
                <w:noProof/>
                <w:webHidden/>
              </w:rPr>
              <w:tab/>
            </w:r>
            <w:r>
              <w:rPr>
                <w:noProof/>
                <w:webHidden/>
              </w:rPr>
              <w:fldChar w:fldCharType="begin"/>
            </w:r>
            <w:r>
              <w:rPr>
                <w:noProof/>
                <w:webHidden/>
              </w:rPr>
              <w:instrText xml:space="preserve"> PAGEREF _Toc157272785 \h </w:instrText>
            </w:r>
            <w:r>
              <w:rPr>
                <w:noProof/>
                <w:webHidden/>
              </w:rPr>
            </w:r>
            <w:r>
              <w:rPr>
                <w:noProof/>
                <w:webHidden/>
              </w:rPr>
              <w:fldChar w:fldCharType="separate"/>
            </w:r>
            <w:r>
              <w:rPr>
                <w:noProof/>
                <w:webHidden/>
              </w:rPr>
              <w:t>2</w:t>
            </w:r>
            <w:r>
              <w:rPr>
                <w:noProof/>
                <w:webHidden/>
              </w:rPr>
              <w:fldChar w:fldCharType="end"/>
            </w:r>
          </w:hyperlink>
        </w:p>
        <w:p w14:paraId="26CB376B" w14:textId="05A73BF9"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86" w:history="1">
            <w:r w:rsidRPr="0082714E">
              <w:rPr>
                <w:rStyle w:val="Hyperlink"/>
              </w:rPr>
              <w:t>2.1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Osebna zgodovina progrmairanja.</w:t>
            </w:r>
            <w:r>
              <w:rPr>
                <w:webHidden/>
              </w:rPr>
              <w:tab/>
            </w:r>
            <w:r>
              <w:rPr>
                <w:webHidden/>
              </w:rPr>
              <w:fldChar w:fldCharType="begin"/>
            </w:r>
            <w:r>
              <w:rPr>
                <w:webHidden/>
              </w:rPr>
              <w:instrText xml:space="preserve"> PAGEREF _Toc157272786 \h </w:instrText>
            </w:r>
            <w:r>
              <w:rPr>
                <w:webHidden/>
              </w:rPr>
            </w:r>
            <w:r>
              <w:rPr>
                <w:webHidden/>
              </w:rPr>
              <w:fldChar w:fldCharType="separate"/>
            </w:r>
            <w:r>
              <w:rPr>
                <w:webHidden/>
              </w:rPr>
              <w:t>2</w:t>
            </w:r>
            <w:r>
              <w:rPr>
                <w:webHidden/>
              </w:rPr>
              <w:fldChar w:fldCharType="end"/>
            </w:r>
          </w:hyperlink>
        </w:p>
        <w:p w14:paraId="5D19B8D8" w14:textId="02F3083D"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87" w:history="1">
            <w:r w:rsidRPr="0082714E">
              <w:rPr>
                <w:rStyle w:val="Hyperlink"/>
              </w:rPr>
              <w:t>2.2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Kaj je Motorolin M6800 mikroprocesor?</w:t>
            </w:r>
            <w:r>
              <w:rPr>
                <w:webHidden/>
              </w:rPr>
              <w:tab/>
            </w:r>
            <w:r>
              <w:rPr>
                <w:webHidden/>
              </w:rPr>
              <w:fldChar w:fldCharType="begin"/>
            </w:r>
            <w:r>
              <w:rPr>
                <w:webHidden/>
              </w:rPr>
              <w:instrText xml:space="preserve"> PAGEREF _Toc157272787 \h </w:instrText>
            </w:r>
            <w:r>
              <w:rPr>
                <w:webHidden/>
              </w:rPr>
            </w:r>
            <w:r>
              <w:rPr>
                <w:webHidden/>
              </w:rPr>
              <w:fldChar w:fldCharType="separate"/>
            </w:r>
            <w:r>
              <w:rPr>
                <w:webHidden/>
              </w:rPr>
              <w:t>2</w:t>
            </w:r>
            <w:r>
              <w:rPr>
                <w:webHidden/>
              </w:rPr>
              <w:fldChar w:fldCharType="end"/>
            </w:r>
          </w:hyperlink>
        </w:p>
        <w:p w14:paraId="3ED5206B" w14:textId="782A834F"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88" w:history="1">
            <w:r w:rsidRPr="0082714E">
              <w:rPr>
                <w:rStyle w:val="Hyperlink"/>
              </w:rPr>
              <w:t>2.3</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Zakaj emulator mikroprocesorja M6800?</w:t>
            </w:r>
            <w:r>
              <w:rPr>
                <w:webHidden/>
              </w:rPr>
              <w:tab/>
            </w:r>
            <w:r>
              <w:rPr>
                <w:webHidden/>
              </w:rPr>
              <w:fldChar w:fldCharType="begin"/>
            </w:r>
            <w:r>
              <w:rPr>
                <w:webHidden/>
              </w:rPr>
              <w:instrText xml:space="preserve"> PAGEREF _Toc157272788 \h </w:instrText>
            </w:r>
            <w:r>
              <w:rPr>
                <w:webHidden/>
              </w:rPr>
            </w:r>
            <w:r>
              <w:rPr>
                <w:webHidden/>
              </w:rPr>
              <w:fldChar w:fldCharType="separate"/>
            </w:r>
            <w:r>
              <w:rPr>
                <w:webHidden/>
              </w:rPr>
              <w:t>2</w:t>
            </w:r>
            <w:r>
              <w:rPr>
                <w:webHidden/>
              </w:rPr>
              <w:fldChar w:fldCharType="end"/>
            </w:r>
          </w:hyperlink>
        </w:p>
        <w:p w14:paraId="11497C92" w14:textId="35798FB0"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89" w:history="1">
            <w:r w:rsidRPr="0082714E">
              <w:rPr>
                <w:rStyle w:val="Hyperlink"/>
              </w:rPr>
              <w:t>2.4</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Načrt</w:t>
            </w:r>
            <w:r>
              <w:rPr>
                <w:webHidden/>
              </w:rPr>
              <w:tab/>
            </w:r>
            <w:r>
              <w:rPr>
                <w:webHidden/>
              </w:rPr>
              <w:fldChar w:fldCharType="begin"/>
            </w:r>
            <w:r>
              <w:rPr>
                <w:webHidden/>
              </w:rPr>
              <w:instrText xml:space="preserve"> PAGEREF _Toc157272789 \h </w:instrText>
            </w:r>
            <w:r>
              <w:rPr>
                <w:webHidden/>
              </w:rPr>
            </w:r>
            <w:r>
              <w:rPr>
                <w:webHidden/>
              </w:rPr>
              <w:fldChar w:fldCharType="separate"/>
            </w:r>
            <w:r>
              <w:rPr>
                <w:webHidden/>
              </w:rPr>
              <w:t>3</w:t>
            </w:r>
            <w:r>
              <w:rPr>
                <w:webHidden/>
              </w:rPr>
              <w:fldChar w:fldCharType="end"/>
            </w:r>
          </w:hyperlink>
        </w:p>
        <w:p w14:paraId="4B3C9C65" w14:textId="4281BE58"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90" w:history="1">
            <w:r w:rsidRPr="0082714E">
              <w:rPr>
                <w:rStyle w:val="Hyperlink"/>
              </w:rPr>
              <w:t>2.5</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Iskanje primernega programskega okolja</w:t>
            </w:r>
            <w:r>
              <w:rPr>
                <w:webHidden/>
              </w:rPr>
              <w:tab/>
            </w:r>
            <w:r>
              <w:rPr>
                <w:webHidden/>
              </w:rPr>
              <w:fldChar w:fldCharType="begin"/>
            </w:r>
            <w:r>
              <w:rPr>
                <w:webHidden/>
              </w:rPr>
              <w:instrText xml:space="preserve"> PAGEREF _Toc157272790 \h </w:instrText>
            </w:r>
            <w:r>
              <w:rPr>
                <w:webHidden/>
              </w:rPr>
            </w:r>
            <w:r>
              <w:rPr>
                <w:webHidden/>
              </w:rPr>
              <w:fldChar w:fldCharType="separate"/>
            </w:r>
            <w:r>
              <w:rPr>
                <w:webHidden/>
              </w:rPr>
              <w:t>5</w:t>
            </w:r>
            <w:r>
              <w:rPr>
                <w:webHidden/>
              </w:rPr>
              <w:fldChar w:fldCharType="end"/>
            </w:r>
          </w:hyperlink>
        </w:p>
        <w:p w14:paraId="6F48A0BC" w14:textId="05C07B73"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791" w:history="1">
            <w:r w:rsidRPr="0082714E">
              <w:rPr>
                <w:rStyle w:val="Hyperlink"/>
                <w:noProof/>
              </w:rPr>
              <w:t>3</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RAZVOJ</w:t>
            </w:r>
            <w:r>
              <w:rPr>
                <w:noProof/>
                <w:webHidden/>
              </w:rPr>
              <w:tab/>
            </w:r>
            <w:r>
              <w:rPr>
                <w:noProof/>
                <w:webHidden/>
              </w:rPr>
              <w:fldChar w:fldCharType="begin"/>
            </w:r>
            <w:r>
              <w:rPr>
                <w:noProof/>
                <w:webHidden/>
              </w:rPr>
              <w:instrText xml:space="preserve"> PAGEREF _Toc157272791 \h </w:instrText>
            </w:r>
            <w:r>
              <w:rPr>
                <w:noProof/>
                <w:webHidden/>
              </w:rPr>
            </w:r>
            <w:r>
              <w:rPr>
                <w:noProof/>
                <w:webHidden/>
              </w:rPr>
              <w:fldChar w:fldCharType="separate"/>
            </w:r>
            <w:r>
              <w:rPr>
                <w:noProof/>
                <w:webHidden/>
              </w:rPr>
              <w:t>6</w:t>
            </w:r>
            <w:r>
              <w:rPr>
                <w:noProof/>
                <w:webHidden/>
              </w:rPr>
              <w:fldChar w:fldCharType="end"/>
            </w:r>
          </w:hyperlink>
        </w:p>
        <w:p w14:paraId="504B4887" w14:textId="75A0F01A"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92" w:history="1">
            <w:r w:rsidRPr="0082714E">
              <w:rPr>
                <w:rStyle w:val="Hyperlink"/>
              </w:rPr>
              <w:t>3.1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Razvoj prve različice emulatorja.</w:t>
            </w:r>
            <w:r>
              <w:rPr>
                <w:webHidden/>
              </w:rPr>
              <w:tab/>
            </w:r>
            <w:r>
              <w:rPr>
                <w:webHidden/>
              </w:rPr>
              <w:fldChar w:fldCharType="begin"/>
            </w:r>
            <w:r>
              <w:rPr>
                <w:webHidden/>
              </w:rPr>
              <w:instrText xml:space="preserve"> PAGEREF _Toc157272792 \h </w:instrText>
            </w:r>
            <w:r>
              <w:rPr>
                <w:webHidden/>
              </w:rPr>
            </w:r>
            <w:r>
              <w:rPr>
                <w:webHidden/>
              </w:rPr>
              <w:fldChar w:fldCharType="separate"/>
            </w:r>
            <w:r>
              <w:rPr>
                <w:webHidden/>
              </w:rPr>
              <w:t>6</w:t>
            </w:r>
            <w:r>
              <w:rPr>
                <w:webHidden/>
              </w:rPr>
              <w:fldChar w:fldCharType="end"/>
            </w:r>
          </w:hyperlink>
        </w:p>
        <w:p w14:paraId="732A432C" w14:textId="12652717"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93" w:history="1">
            <w:r w:rsidRPr="0082714E">
              <w:rPr>
                <w:rStyle w:val="Hyperlink"/>
              </w:rPr>
              <w:t>3.2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Nadaljnji razvoj</w:t>
            </w:r>
            <w:r>
              <w:rPr>
                <w:webHidden/>
              </w:rPr>
              <w:tab/>
            </w:r>
            <w:r>
              <w:rPr>
                <w:webHidden/>
              </w:rPr>
              <w:fldChar w:fldCharType="begin"/>
            </w:r>
            <w:r>
              <w:rPr>
                <w:webHidden/>
              </w:rPr>
              <w:instrText xml:space="preserve"> PAGEREF _Toc157272793 \h </w:instrText>
            </w:r>
            <w:r>
              <w:rPr>
                <w:webHidden/>
              </w:rPr>
            </w:r>
            <w:r>
              <w:rPr>
                <w:webHidden/>
              </w:rPr>
              <w:fldChar w:fldCharType="separate"/>
            </w:r>
            <w:r>
              <w:rPr>
                <w:webHidden/>
              </w:rPr>
              <w:t>8</w:t>
            </w:r>
            <w:r>
              <w:rPr>
                <w:webHidden/>
              </w:rPr>
              <w:fldChar w:fldCharType="end"/>
            </w:r>
          </w:hyperlink>
        </w:p>
        <w:p w14:paraId="375FF0E9" w14:textId="49C48888"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794" w:history="1">
            <w:r w:rsidRPr="0082714E">
              <w:rPr>
                <w:rStyle w:val="Hyperlink"/>
                <w:noProof/>
              </w:rPr>
              <w:t>4</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Končni izdelek</w:t>
            </w:r>
            <w:r>
              <w:rPr>
                <w:noProof/>
                <w:webHidden/>
              </w:rPr>
              <w:tab/>
            </w:r>
            <w:r>
              <w:rPr>
                <w:noProof/>
                <w:webHidden/>
              </w:rPr>
              <w:fldChar w:fldCharType="begin"/>
            </w:r>
            <w:r>
              <w:rPr>
                <w:noProof/>
                <w:webHidden/>
              </w:rPr>
              <w:instrText xml:space="preserve"> PAGEREF _Toc157272794 \h </w:instrText>
            </w:r>
            <w:r>
              <w:rPr>
                <w:noProof/>
                <w:webHidden/>
              </w:rPr>
            </w:r>
            <w:r>
              <w:rPr>
                <w:noProof/>
                <w:webHidden/>
              </w:rPr>
              <w:fldChar w:fldCharType="separate"/>
            </w:r>
            <w:r>
              <w:rPr>
                <w:noProof/>
                <w:webHidden/>
              </w:rPr>
              <w:t>10</w:t>
            </w:r>
            <w:r>
              <w:rPr>
                <w:noProof/>
                <w:webHidden/>
              </w:rPr>
              <w:fldChar w:fldCharType="end"/>
            </w:r>
          </w:hyperlink>
        </w:p>
        <w:p w14:paraId="76A9F348" w14:textId="18781851"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795" w:history="1">
            <w:r w:rsidRPr="0082714E">
              <w:rPr>
                <w:rStyle w:val="Hyperlink"/>
              </w:rPr>
              <w:t>4.1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Uporabniški vmesnik</w:t>
            </w:r>
            <w:r>
              <w:rPr>
                <w:webHidden/>
              </w:rPr>
              <w:tab/>
            </w:r>
            <w:r>
              <w:rPr>
                <w:webHidden/>
              </w:rPr>
              <w:fldChar w:fldCharType="begin"/>
            </w:r>
            <w:r>
              <w:rPr>
                <w:webHidden/>
              </w:rPr>
              <w:instrText xml:space="preserve"> PAGEREF _Toc157272795 \h </w:instrText>
            </w:r>
            <w:r>
              <w:rPr>
                <w:webHidden/>
              </w:rPr>
            </w:r>
            <w:r>
              <w:rPr>
                <w:webHidden/>
              </w:rPr>
              <w:fldChar w:fldCharType="separate"/>
            </w:r>
            <w:r>
              <w:rPr>
                <w:webHidden/>
              </w:rPr>
              <w:t>10</w:t>
            </w:r>
            <w:r>
              <w:rPr>
                <w:webHidden/>
              </w:rPr>
              <w:fldChar w:fldCharType="end"/>
            </w:r>
          </w:hyperlink>
        </w:p>
        <w:p w14:paraId="70E70CC9" w14:textId="58DAD222"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796" w:history="1">
            <w:r w:rsidRPr="0082714E">
              <w:rPr>
                <w:rStyle w:val="Hyperlink"/>
              </w:rPr>
              <w:t>4.1.1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Števec vrstic</w:t>
            </w:r>
            <w:r>
              <w:rPr>
                <w:webHidden/>
              </w:rPr>
              <w:tab/>
            </w:r>
            <w:r>
              <w:rPr>
                <w:webHidden/>
              </w:rPr>
              <w:fldChar w:fldCharType="begin"/>
            </w:r>
            <w:r>
              <w:rPr>
                <w:webHidden/>
              </w:rPr>
              <w:instrText xml:space="preserve"> PAGEREF _Toc157272796 \h </w:instrText>
            </w:r>
            <w:r>
              <w:rPr>
                <w:webHidden/>
              </w:rPr>
            </w:r>
            <w:r>
              <w:rPr>
                <w:webHidden/>
              </w:rPr>
              <w:fldChar w:fldCharType="separate"/>
            </w:r>
            <w:r>
              <w:rPr>
                <w:webHidden/>
              </w:rPr>
              <w:t>10</w:t>
            </w:r>
            <w:r>
              <w:rPr>
                <w:webHidden/>
              </w:rPr>
              <w:fldChar w:fldCharType="end"/>
            </w:r>
          </w:hyperlink>
        </w:p>
        <w:p w14:paraId="6AE27021" w14:textId="1CE19393"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797" w:history="1">
            <w:r w:rsidRPr="0082714E">
              <w:rPr>
                <w:rStyle w:val="Hyperlink"/>
              </w:rPr>
              <w:t>4.1.2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Polje za vpis assembly kode</w:t>
            </w:r>
            <w:r>
              <w:rPr>
                <w:webHidden/>
              </w:rPr>
              <w:tab/>
            </w:r>
            <w:r>
              <w:rPr>
                <w:webHidden/>
              </w:rPr>
              <w:fldChar w:fldCharType="begin"/>
            </w:r>
            <w:r>
              <w:rPr>
                <w:webHidden/>
              </w:rPr>
              <w:instrText xml:space="preserve"> PAGEREF _Toc157272797 \h </w:instrText>
            </w:r>
            <w:r>
              <w:rPr>
                <w:webHidden/>
              </w:rPr>
            </w:r>
            <w:r>
              <w:rPr>
                <w:webHidden/>
              </w:rPr>
              <w:fldChar w:fldCharType="separate"/>
            </w:r>
            <w:r>
              <w:rPr>
                <w:webHidden/>
              </w:rPr>
              <w:t>11</w:t>
            </w:r>
            <w:r>
              <w:rPr>
                <w:webHidden/>
              </w:rPr>
              <w:fldChar w:fldCharType="end"/>
            </w:r>
          </w:hyperlink>
        </w:p>
        <w:p w14:paraId="0BF49E99" w14:textId="77075297"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798" w:history="1">
            <w:r w:rsidRPr="0082714E">
              <w:rPr>
                <w:rStyle w:val="Hyperlink"/>
              </w:rPr>
              <w:t>4.1.3</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Polje za prikaz spomina</w:t>
            </w:r>
            <w:r>
              <w:rPr>
                <w:webHidden/>
              </w:rPr>
              <w:tab/>
            </w:r>
            <w:r>
              <w:rPr>
                <w:webHidden/>
              </w:rPr>
              <w:fldChar w:fldCharType="begin"/>
            </w:r>
            <w:r>
              <w:rPr>
                <w:webHidden/>
              </w:rPr>
              <w:instrText xml:space="preserve"> PAGEREF _Toc157272798 \h </w:instrText>
            </w:r>
            <w:r>
              <w:rPr>
                <w:webHidden/>
              </w:rPr>
            </w:r>
            <w:r>
              <w:rPr>
                <w:webHidden/>
              </w:rPr>
              <w:fldChar w:fldCharType="separate"/>
            </w:r>
            <w:r>
              <w:rPr>
                <w:webHidden/>
              </w:rPr>
              <w:t>12</w:t>
            </w:r>
            <w:r>
              <w:rPr>
                <w:webHidden/>
              </w:rPr>
              <w:fldChar w:fldCharType="end"/>
            </w:r>
          </w:hyperlink>
        </w:p>
        <w:p w14:paraId="427509C1" w14:textId="253464C7"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799" w:history="1">
            <w:r w:rsidRPr="0082714E">
              <w:rPr>
                <w:rStyle w:val="Hyperlink"/>
              </w:rPr>
              <w:t>4.1.4</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Registri</w:t>
            </w:r>
            <w:r>
              <w:rPr>
                <w:webHidden/>
              </w:rPr>
              <w:tab/>
            </w:r>
            <w:r>
              <w:rPr>
                <w:webHidden/>
              </w:rPr>
              <w:fldChar w:fldCharType="begin"/>
            </w:r>
            <w:r>
              <w:rPr>
                <w:webHidden/>
              </w:rPr>
              <w:instrText xml:space="preserve"> PAGEREF _Toc157272799 \h </w:instrText>
            </w:r>
            <w:r>
              <w:rPr>
                <w:webHidden/>
              </w:rPr>
            </w:r>
            <w:r>
              <w:rPr>
                <w:webHidden/>
              </w:rPr>
              <w:fldChar w:fldCharType="separate"/>
            </w:r>
            <w:r>
              <w:rPr>
                <w:webHidden/>
              </w:rPr>
              <w:t>14</w:t>
            </w:r>
            <w:r>
              <w:rPr>
                <w:webHidden/>
              </w:rPr>
              <w:fldChar w:fldCharType="end"/>
            </w:r>
          </w:hyperlink>
        </w:p>
        <w:p w14:paraId="1F041778" w14:textId="16D51B4A"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800" w:history="1">
            <w:r w:rsidRPr="0082714E">
              <w:rPr>
                <w:rStyle w:val="Hyperlink"/>
              </w:rPr>
              <w:t>4.1.5</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Stran z večmi zavihki</w:t>
            </w:r>
            <w:r>
              <w:rPr>
                <w:webHidden/>
              </w:rPr>
              <w:tab/>
            </w:r>
            <w:r>
              <w:rPr>
                <w:webHidden/>
              </w:rPr>
              <w:fldChar w:fldCharType="begin"/>
            </w:r>
            <w:r>
              <w:rPr>
                <w:webHidden/>
              </w:rPr>
              <w:instrText xml:space="preserve"> PAGEREF _Toc157272800 \h </w:instrText>
            </w:r>
            <w:r>
              <w:rPr>
                <w:webHidden/>
              </w:rPr>
            </w:r>
            <w:r>
              <w:rPr>
                <w:webHidden/>
              </w:rPr>
              <w:fldChar w:fldCharType="separate"/>
            </w:r>
            <w:r>
              <w:rPr>
                <w:webHidden/>
              </w:rPr>
              <w:t>14</w:t>
            </w:r>
            <w:r>
              <w:rPr>
                <w:webHidden/>
              </w:rPr>
              <w:fldChar w:fldCharType="end"/>
            </w:r>
          </w:hyperlink>
        </w:p>
        <w:p w14:paraId="7B050EB6" w14:textId="5DCE6DBC"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801" w:history="1">
            <w:r w:rsidRPr="0082714E">
              <w:rPr>
                <w:rStyle w:val="Hyperlink"/>
              </w:rPr>
              <w:t>4.1.6</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Gumbi in kontrole</w:t>
            </w:r>
            <w:r>
              <w:rPr>
                <w:webHidden/>
              </w:rPr>
              <w:tab/>
            </w:r>
            <w:r>
              <w:rPr>
                <w:webHidden/>
              </w:rPr>
              <w:fldChar w:fldCharType="begin"/>
            </w:r>
            <w:r>
              <w:rPr>
                <w:webHidden/>
              </w:rPr>
              <w:instrText xml:space="preserve"> PAGEREF _Toc157272801 \h </w:instrText>
            </w:r>
            <w:r>
              <w:rPr>
                <w:webHidden/>
              </w:rPr>
            </w:r>
            <w:r>
              <w:rPr>
                <w:webHidden/>
              </w:rPr>
              <w:fldChar w:fldCharType="separate"/>
            </w:r>
            <w:r>
              <w:rPr>
                <w:webHidden/>
              </w:rPr>
              <w:t>18</w:t>
            </w:r>
            <w:r>
              <w:rPr>
                <w:webHidden/>
              </w:rPr>
              <w:fldChar w:fldCharType="end"/>
            </w:r>
          </w:hyperlink>
        </w:p>
        <w:p w14:paraId="0C125E32" w14:textId="093FF370"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802" w:history="1">
            <w:r w:rsidRPr="0082714E">
              <w:rPr>
                <w:rStyle w:val="Hyperlink"/>
              </w:rPr>
              <w:t>4.2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Notranje komponente emulatorja.</w:t>
            </w:r>
            <w:r>
              <w:rPr>
                <w:webHidden/>
              </w:rPr>
              <w:tab/>
            </w:r>
            <w:r>
              <w:rPr>
                <w:webHidden/>
              </w:rPr>
              <w:fldChar w:fldCharType="begin"/>
            </w:r>
            <w:r>
              <w:rPr>
                <w:webHidden/>
              </w:rPr>
              <w:instrText xml:space="preserve"> PAGEREF _Toc157272802 \h </w:instrText>
            </w:r>
            <w:r>
              <w:rPr>
                <w:webHidden/>
              </w:rPr>
            </w:r>
            <w:r>
              <w:rPr>
                <w:webHidden/>
              </w:rPr>
              <w:fldChar w:fldCharType="separate"/>
            </w:r>
            <w:r>
              <w:rPr>
                <w:webHidden/>
              </w:rPr>
              <w:t>19</w:t>
            </w:r>
            <w:r>
              <w:rPr>
                <w:webHidden/>
              </w:rPr>
              <w:fldChar w:fldCharType="end"/>
            </w:r>
          </w:hyperlink>
        </w:p>
        <w:p w14:paraId="37B4643B" w14:textId="4AE19321"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803" w:history="1">
            <w:r w:rsidRPr="0082714E">
              <w:rPr>
                <w:rStyle w:val="Hyperlink"/>
              </w:rPr>
              <w:t>4.2.1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Assembler(Sestavljavec)</w:t>
            </w:r>
            <w:r>
              <w:rPr>
                <w:webHidden/>
              </w:rPr>
              <w:tab/>
            </w:r>
            <w:r>
              <w:rPr>
                <w:webHidden/>
              </w:rPr>
              <w:fldChar w:fldCharType="begin"/>
            </w:r>
            <w:r>
              <w:rPr>
                <w:webHidden/>
              </w:rPr>
              <w:instrText xml:space="preserve"> PAGEREF _Toc157272803 \h </w:instrText>
            </w:r>
            <w:r>
              <w:rPr>
                <w:webHidden/>
              </w:rPr>
            </w:r>
            <w:r>
              <w:rPr>
                <w:webHidden/>
              </w:rPr>
              <w:fldChar w:fldCharType="separate"/>
            </w:r>
            <w:r>
              <w:rPr>
                <w:webHidden/>
              </w:rPr>
              <w:t>19</w:t>
            </w:r>
            <w:r>
              <w:rPr>
                <w:webHidden/>
              </w:rPr>
              <w:fldChar w:fldCharType="end"/>
            </w:r>
          </w:hyperlink>
        </w:p>
        <w:p w14:paraId="1E75EA87" w14:textId="2C6CEC8F"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804" w:history="1">
            <w:r w:rsidRPr="0082714E">
              <w:rPr>
                <w:rStyle w:val="Hyperlink"/>
              </w:rPr>
              <w:t>4.2.2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Izvajanje ukazov</w:t>
            </w:r>
            <w:r>
              <w:rPr>
                <w:webHidden/>
              </w:rPr>
              <w:tab/>
            </w:r>
            <w:r>
              <w:rPr>
                <w:webHidden/>
              </w:rPr>
              <w:fldChar w:fldCharType="begin"/>
            </w:r>
            <w:r>
              <w:rPr>
                <w:webHidden/>
              </w:rPr>
              <w:instrText xml:space="preserve"> PAGEREF _Toc157272804 \h </w:instrText>
            </w:r>
            <w:r>
              <w:rPr>
                <w:webHidden/>
              </w:rPr>
            </w:r>
            <w:r>
              <w:rPr>
                <w:webHidden/>
              </w:rPr>
              <w:fldChar w:fldCharType="separate"/>
            </w:r>
            <w:r>
              <w:rPr>
                <w:webHidden/>
              </w:rPr>
              <w:t>20</w:t>
            </w:r>
            <w:r>
              <w:rPr>
                <w:webHidden/>
              </w:rPr>
              <w:fldChar w:fldCharType="end"/>
            </w:r>
          </w:hyperlink>
        </w:p>
        <w:p w14:paraId="2CB2EE46" w14:textId="1ABF1398" w:rsidR="00A47078" w:rsidRDefault="00A47078">
          <w:pPr>
            <w:pStyle w:val="TOC4"/>
            <w:tabs>
              <w:tab w:val="left" w:pos="176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05" w:history="1">
            <w:r w:rsidRPr="0082714E">
              <w:rPr>
                <w:rStyle w:val="Hyperlink"/>
                <w:noProof/>
              </w:rPr>
              <w:t>4.2.2.1</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Funkcija executeInstruction</w:t>
            </w:r>
            <w:r>
              <w:rPr>
                <w:noProof/>
                <w:webHidden/>
              </w:rPr>
              <w:tab/>
            </w:r>
            <w:r>
              <w:rPr>
                <w:noProof/>
                <w:webHidden/>
              </w:rPr>
              <w:fldChar w:fldCharType="begin"/>
            </w:r>
            <w:r>
              <w:rPr>
                <w:noProof/>
                <w:webHidden/>
              </w:rPr>
              <w:instrText xml:space="preserve"> PAGEREF _Toc157272805 \h </w:instrText>
            </w:r>
            <w:r>
              <w:rPr>
                <w:noProof/>
                <w:webHidden/>
              </w:rPr>
            </w:r>
            <w:r>
              <w:rPr>
                <w:noProof/>
                <w:webHidden/>
              </w:rPr>
              <w:fldChar w:fldCharType="separate"/>
            </w:r>
            <w:r>
              <w:rPr>
                <w:noProof/>
                <w:webHidden/>
              </w:rPr>
              <w:t>20</w:t>
            </w:r>
            <w:r>
              <w:rPr>
                <w:noProof/>
                <w:webHidden/>
              </w:rPr>
              <w:fldChar w:fldCharType="end"/>
            </w:r>
          </w:hyperlink>
        </w:p>
        <w:p w14:paraId="676BB3DE" w14:textId="0D6EFE38" w:rsidR="00A47078" w:rsidRDefault="00A47078">
          <w:pPr>
            <w:pStyle w:val="TOC4"/>
            <w:tabs>
              <w:tab w:val="left" w:pos="176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06" w:history="1">
            <w:r w:rsidRPr="0082714E">
              <w:rPr>
                <w:rStyle w:val="Hyperlink"/>
                <w:noProof/>
              </w:rPr>
              <w:t>4.2.2.2</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Izvedba posameznega ukaza</w:t>
            </w:r>
            <w:r>
              <w:rPr>
                <w:noProof/>
                <w:webHidden/>
              </w:rPr>
              <w:tab/>
            </w:r>
            <w:r>
              <w:rPr>
                <w:noProof/>
                <w:webHidden/>
              </w:rPr>
              <w:fldChar w:fldCharType="begin"/>
            </w:r>
            <w:r>
              <w:rPr>
                <w:noProof/>
                <w:webHidden/>
              </w:rPr>
              <w:instrText xml:space="preserve"> PAGEREF _Toc157272806 \h </w:instrText>
            </w:r>
            <w:r>
              <w:rPr>
                <w:noProof/>
                <w:webHidden/>
              </w:rPr>
            </w:r>
            <w:r>
              <w:rPr>
                <w:noProof/>
                <w:webHidden/>
              </w:rPr>
              <w:fldChar w:fldCharType="separate"/>
            </w:r>
            <w:r>
              <w:rPr>
                <w:noProof/>
                <w:webHidden/>
              </w:rPr>
              <w:t>20</w:t>
            </w:r>
            <w:r>
              <w:rPr>
                <w:noProof/>
                <w:webHidden/>
              </w:rPr>
              <w:fldChar w:fldCharType="end"/>
            </w:r>
          </w:hyperlink>
        </w:p>
        <w:p w14:paraId="29E02D95" w14:textId="1A43CC89" w:rsidR="00A47078" w:rsidRDefault="00A47078">
          <w:pPr>
            <w:pStyle w:val="TOC4"/>
            <w:tabs>
              <w:tab w:val="left" w:pos="176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07" w:history="1">
            <w:r w:rsidRPr="0082714E">
              <w:rPr>
                <w:rStyle w:val="Hyperlink"/>
                <w:noProof/>
              </w:rPr>
              <w:t>4.2.2.3</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Samodejno izvajanje ukazov</w:t>
            </w:r>
            <w:r>
              <w:rPr>
                <w:noProof/>
                <w:webHidden/>
              </w:rPr>
              <w:tab/>
            </w:r>
            <w:r>
              <w:rPr>
                <w:noProof/>
                <w:webHidden/>
              </w:rPr>
              <w:fldChar w:fldCharType="begin"/>
            </w:r>
            <w:r>
              <w:rPr>
                <w:noProof/>
                <w:webHidden/>
              </w:rPr>
              <w:instrText xml:space="preserve"> PAGEREF _Toc157272807 \h </w:instrText>
            </w:r>
            <w:r>
              <w:rPr>
                <w:noProof/>
                <w:webHidden/>
              </w:rPr>
            </w:r>
            <w:r>
              <w:rPr>
                <w:noProof/>
                <w:webHidden/>
              </w:rPr>
              <w:fldChar w:fldCharType="separate"/>
            </w:r>
            <w:r>
              <w:rPr>
                <w:noProof/>
                <w:webHidden/>
              </w:rPr>
              <w:t>21</w:t>
            </w:r>
            <w:r>
              <w:rPr>
                <w:noProof/>
                <w:webHidden/>
              </w:rPr>
              <w:fldChar w:fldCharType="end"/>
            </w:r>
          </w:hyperlink>
        </w:p>
        <w:p w14:paraId="1841701E" w14:textId="3AE71D15" w:rsidR="00A47078" w:rsidRDefault="00A47078">
          <w:pPr>
            <w:pStyle w:val="TOC5"/>
            <w:tabs>
              <w:tab w:val="left" w:pos="202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08" w:history="1">
            <w:r w:rsidRPr="0082714E">
              <w:rPr>
                <w:rStyle w:val="Hyperlink"/>
                <w:noProof/>
              </w:rPr>
              <w:t>4.2.2.3.1</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Funkcija startExecution</w:t>
            </w:r>
            <w:r>
              <w:rPr>
                <w:noProof/>
                <w:webHidden/>
              </w:rPr>
              <w:tab/>
            </w:r>
            <w:r>
              <w:rPr>
                <w:noProof/>
                <w:webHidden/>
              </w:rPr>
              <w:fldChar w:fldCharType="begin"/>
            </w:r>
            <w:r>
              <w:rPr>
                <w:noProof/>
                <w:webHidden/>
              </w:rPr>
              <w:instrText xml:space="preserve"> PAGEREF _Toc157272808 \h </w:instrText>
            </w:r>
            <w:r>
              <w:rPr>
                <w:noProof/>
                <w:webHidden/>
              </w:rPr>
            </w:r>
            <w:r>
              <w:rPr>
                <w:noProof/>
                <w:webHidden/>
              </w:rPr>
              <w:fldChar w:fldCharType="separate"/>
            </w:r>
            <w:r>
              <w:rPr>
                <w:noProof/>
                <w:webHidden/>
              </w:rPr>
              <w:t>21</w:t>
            </w:r>
            <w:r>
              <w:rPr>
                <w:noProof/>
                <w:webHidden/>
              </w:rPr>
              <w:fldChar w:fldCharType="end"/>
            </w:r>
          </w:hyperlink>
        </w:p>
        <w:p w14:paraId="2176F136" w14:textId="1D195DB8" w:rsidR="00A47078" w:rsidRDefault="00A47078">
          <w:pPr>
            <w:pStyle w:val="TOC5"/>
            <w:tabs>
              <w:tab w:val="left" w:pos="202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09" w:history="1">
            <w:r w:rsidRPr="0082714E">
              <w:rPr>
                <w:rStyle w:val="Hyperlink"/>
                <w:noProof/>
              </w:rPr>
              <w:t>4.2.2.3.2</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Funckija stopExecution</w:t>
            </w:r>
            <w:r>
              <w:rPr>
                <w:noProof/>
                <w:webHidden/>
              </w:rPr>
              <w:tab/>
            </w:r>
            <w:r>
              <w:rPr>
                <w:noProof/>
                <w:webHidden/>
              </w:rPr>
              <w:fldChar w:fldCharType="begin"/>
            </w:r>
            <w:r>
              <w:rPr>
                <w:noProof/>
                <w:webHidden/>
              </w:rPr>
              <w:instrText xml:space="preserve"> PAGEREF _Toc157272809 \h </w:instrText>
            </w:r>
            <w:r>
              <w:rPr>
                <w:noProof/>
                <w:webHidden/>
              </w:rPr>
            </w:r>
            <w:r>
              <w:rPr>
                <w:noProof/>
                <w:webHidden/>
              </w:rPr>
              <w:fldChar w:fldCharType="separate"/>
            </w:r>
            <w:r>
              <w:rPr>
                <w:noProof/>
                <w:webHidden/>
              </w:rPr>
              <w:t>25</w:t>
            </w:r>
            <w:r>
              <w:rPr>
                <w:noProof/>
                <w:webHidden/>
              </w:rPr>
              <w:fldChar w:fldCharType="end"/>
            </w:r>
          </w:hyperlink>
        </w:p>
        <w:p w14:paraId="6B1074F0" w14:textId="15E3266C" w:rsidR="00A47078" w:rsidRDefault="00A47078">
          <w:pPr>
            <w:pStyle w:val="TOC5"/>
            <w:tabs>
              <w:tab w:val="left" w:pos="202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10" w:history="1">
            <w:r w:rsidRPr="0082714E">
              <w:rPr>
                <w:rStyle w:val="Hyperlink"/>
                <w:noProof/>
              </w:rPr>
              <w:t>4.2.2.3.3</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Funkcija stopUiUpdateTimer</w:t>
            </w:r>
            <w:r>
              <w:rPr>
                <w:noProof/>
                <w:webHidden/>
              </w:rPr>
              <w:tab/>
            </w:r>
            <w:r>
              <w:rPr>
                <w:noProof/>
                <w:webHidden/>
              </w:rPr>
              <w:fldChar w:fldCharType="begin"/>
            </w:r>
            <w:r>
              <w:rPr>
                <w:noProof/>
                <w:webHidden/>
              </w:rPr>
              <w:instrText xml:space="preserve"> PAGEREF _Toc157272810 \h </w:instrText>
            </w:r>
            <w:r>
              <w:rPr>
                <w:noProof/>
                <w:webHidden/>
              </w:rPr>
            </w:r>
            <w:r>
              <w:rPr>
                <w:noProof/>
                <w:webHidden/>
              </w:rPr>
              <w:fldChar w:fldCharType="separate"/>
            </w:r>
            <w:r>
              <w:rPr>
                <w:noProof/>
                <w:webHidden/>
              </w:rPr>
              <w:t>25</w:t>
            </w:r>
            <w:r>
              <w:rPr>
                <w:noProof/>
                <w:webHidden/>
              </w:rPr>
              <w:fldChar w:fldCharType="end"/>
            </w:r>
          </w:hyperlink>
        </w:p>
        <w:p w14:paraId="71631099" w14:textId="6F4E06D6" w:rsidR="00A47078" w:rsidRDefault="00A47078">
          <w:pPr>
            <w:pStyle w:val="TOC5"/>
            <w:tabs>
              <w:tab w:val="left" w:pos="2020"/>
              <w:tab w:val="right" w:leader="dot" w:pos="8778"/>
            </w:tabs>
            <w:rPr>
              <w:rFonts w:asciiTheme="minorHAnsi" w:eastAsiaTheme="minorEastAsia" w:hAnsiTheme="minorHAnsi" w:cstheme="minorBidi"/>
              <w:noProof/>
              <w:kern w:val="2"/>
              <w:sz w:val="22"/>
              <w:szCs w:val="22"/>
              <w:lang w:val="en-US" w:eastAsia="en-US" w:bidi="ar-SA"/>
              <w14:ligatures w14:val="standardContextual"/>
            </w:rPr>
          </w:pPr>
          <w:hyperlink w:anchor="_Toc157272811" w:history="1">
            <w:r w:rsidRPr="0082714E">
              <w:rPr>
                <w:rStyle w:val="Hyperlink"/>
                <w:noProof/>
              </w:rPr>
              <w:t>4.2.2.3.4</w:t>
            </w:r>
            <w:r>
              <w:rPr>
                <w:rFonts w:asciiTheme="minorHAnsi" w:eastAsiaTheme="minorEastAsia" w:hAnsiTheme="minorHAnsi" w:cstheme="minorBidi"/>
                <w:noProof/>
                <w:kern w:val="2"/>
                <w:sz w:val="22"/>
                <w:szCs w:val="22"/>
                <w:lang w:val="en-US" w:eastAsia="en-US" w:bidi="ar-SA"/>
                <w14:ligatures w14:val="standardContextual"/>
              </w:rPr>
              <w:tab/>
            </w:r>
            <w:r w:rsidRPr="0082714E">
              <w:rPr>
                <w:rStyle w:val="Hyperlink"/>
                <w:noProof/>
              </w:rPr>
              <w:t>Posodabljanje UI med samodejnim izvajanjem</w:t>
            </w:r>
            <w:r>
              <w:rPr>
                <w:noProof/>
                <w:webHidden/>
              </w:rPr>
              <w:tab/>
            </w:r>
            <w:r>
              <w:rPr>
                <w:noProof/>
                <w:webHidden/>
              </w:rPr>
              <w:fldChar w:fldCharType="begin"/>
            </w:r>
            <w:r>
              <w:rPr>
                <w:noProof/>
                <w:webHidden/>
              </w:rPr>
              <w:instrText xml:space="preserve"> PAGEREF _Toc157272811 \h </w:instrText>
            </w:r>
            <w:r>
              <w:rPr>
                <w:noProof/>
                <w:webHidden/>
              </w:rPr>
            </w:r>
            <w:r>
              <w:rPr>
                <w:noProof/>
                <w:webHidden/>
              </w:rPr>
              <w:fldChar w:fldCharType="separate"/>
            </w:r>
            <w:r>
              <w:rPr>
                <w:noProof/>
                <w:webHidden/>
              </w:rPr>
              <w:t>25</w:t>
            </w:r>
            <w:r>
              <w:rPr>
                <w:noProof/>
                <w:webHidden/>
              </w:rPr>
              <w:fldChar w:fldCharType="end"/>
            </w:r>
          </w:hyperlink>
        </w:p>
        <w:p w14:paraId="0080AFB4" w14:textId="2195A1E8" w:rsidR="00A47078" w:rsidRDefault="00A47078">
          <w:pPr>
            <w:pStyle w:val="TOC3"/>
            <w:rPr>
              <w:rFonts w:asciiTheme="minorHAnsi" w:eastAsiaTheme="minorEastAsia" w:hAnsiTheme="minorHAnsi" w:cstheme="minorBidi"/>
              <w:kern w:val="2"/>
              <w:sz w:val="22"/>
              <w:szCs w:val="22"/>
              <w:lang w:val="en-US" w:eastAsia="en-US" w:bidi="ar-SA"/>
              <w14:ligatures w14:val="standardContextual"/>
            </w:rPr>
          </w:pPr>
          <w:hyperlink w:anchor="_Toc157272812" w:history="1">
            <w:r w:rsidRPr="0082714E">
              <w:rPr>
                <w:rStyle w:val="Hyperlink"/>
              </w:rPr>
              <w:t>4.2.3</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Razstavljavec</w:t>
            </w:r>
            <w:r>
              <w:rPr>
                <w:webHidden/>
              </w:rPr>
              <w:tab/>
            </w:r>
            <w:r>
              <w:rPr>
                <w:webHidden/>
              </w:rPr>
              <w:fldChar w:fldCharType="begin"/>
            </w:r>
            <w:r>
              <w:rPr>
                <w:webHidden/>
              </w:rPr>
              <w:instrText xml:space="preserve"> PAGEREF _Toc157272812 \h </w:instrText>
            </w:r>
            <w:r>
              <w:rPr>
                <w:webHidden/>
              </w:rPr>
            </w:r>
            <w:r>
              <w:rPr>
                <w:webHidden/>
              </w:rPr>
              <w:fldChar w:fldCharType="separate"/>
            </w:r>
            <w:r>
              <w:rPr>
                <w:webHidden/>
              </w:rPr>
              <w:t>26</w:t>
            </w:r>
            <w:r>
              <w:rPr>
                <w:webHidden/>
              </w:rPr>
              <w:fldChar w:fldCharType="end"/>
            </w:r>
          </w:hyperlink>
        </w:p>
        <w:p w14:paraId="63E13214" w14:textId="398F54F2"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813" w:history="1">
            <w:r w:rsidRPr="0082714E">
              <w:rPr>
                <w:rStyle w:val="Hyperlink"/>
                <w:noProof/>
              </w:rPr>
              <w:t>5</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Primerjava in potrditev napredka</w:t>
            </w:r>
            <w:r>
              <w:rPr>
                <w:noProof/>
                <w:webHidden/>
              </w:rPr>
              <w:tab/>
            </w:r>
            <w:r>
              <w:rPr>
                <w:noProof/>
                <w:webHidden/>
              </w:rPr>
              <w:fldChar w:fldCharType="begin"/>
            </w:r>
            <w:r>
              <w:rPr>
                <w:noProof/>
                <w:webHidden/>
              </w:rPr>
              <w:instrText xml:space="preserve"> PAGEREF _Toc157272813 \h </w:instrText>
            </w:r>
            <w:r>
              <w:rPr>
                <w:noProof/>
                <w:webHidden/>
              </w:rPr>
            </w:r>
            <w:r>
              <w:rPr>
                <w:noProof/>
                <w:webHidden/>
              </w:rPr>
              <w:fldChar w:fldCharType="separate"/>
            </w:r>
            <w:r>
              <w:rPr>
                <w:noProof/>
                <w:webHidden/>
              </w:rPr>
              <w:t>27</w:t>
            </w:r>
            <w:r>
              <w:rPr>
                <w:noProof/>
                <w:webHidden/>
              </w:rPr>
              <w:fldChar w:fldCharType="end"/>
            </w:r>
          </w:hyperlink>
        </w:p>
        <w:p w14:paraId="514B111E" w14:textId="736B3FFE"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814" w:history="1">
            <w:r w:rsidRPr="0082714E">
              <w:rPr>
                <w:rStyle w:val="Hyperlink"/>
              </w:rPr>
              <w:t>5.1</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Evalvacija lastnega emulatorja</w:t>
            </w:r>
            <w:r>
              <w:rPr>
                <w:webHidden/>
              </w:rPr>
              <w:tab/>
            </w:r>
            <w:r>
              <w:rPr>
                <w:webHidden/>
              </w:rPr>
              <w:fldChar w:fldCharType="begin"/>
            </w:r>
            <w:r>
              <w:rPr>
                <w:webHidden/>
              </w:rPr>
              <w:instrText xml:space="preserve"> PAGEREF _Toc157272814 \h </w:instrText>
            </w:r>
            <w:r>
              <w:rPr>
                <w:webHidden/>
              </w:rPr>
            </w:r>
            <w:r>
              <w:rPr>
                <w:webHidden/>
              </w:rPr>
              <w:fldChar w:fldCharType="separate"/>
            </w:r>
            <w:r>
              <w:rPr>
                <w:webHidden/>
              </w:rPr>
              <w:t>27</w:t>
            </w:r>
            <w:r>
              <w:rPr>
                <w:webHidden/>
              </w:rPr>
              <w:fldChar w:fldCharType="end"/>
            </w:r>
          </w:hyperlink>
        </w:p>
        <w:p w14:paraId="47DC87C3" w14:textId="4DEB9269"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815" w:history="1">
            <w:r w:rsidRPr="0082714E">
              <w:rPr>
                <w:rStyle w:val="Hyperlink"/>
              </w:rPr>
              <w:t>5.2</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Motorola 6800 Simulator različica 1.33p 2.cR</w:t>
            </w:r>
            <w:r>
              <w:rPr>
                <w:webHidden/>
              </w:rPr>
              <w:tab/>
            </w:r>
            <w:r>
              <w:rPr>
                <w:webHidden/>
              </w:rPr>
              <w:fldChar w:fldCharType="begin"/>
            </w:r>
            <w:r>
              <w:rPr>
                <w:webHidden/>
              </w:rPr>
              <w:instrText xml:space="preserve"> PAGEREF _Toc157272815 \h </w:instrText>
            </w:r>
            <w:r>
              <w:rPr>
                <w:webHidden/>
              </w:rPr>
            </w:r>
            <w:r>
              <w:rPr>
                <w:webHidden/>
              </w:rPr>
              <w:fldChar w:fldCharType="separate"/>
            </w:r>
            <w:r>
              <w:rPr>
                <w:webHidden/>
              </w:rPr>
              <w:t>27</w:t>
            </w:r>
            <w:r>
              <w:rPr>
                <w:webHidden/>
              </w:rPr>
              <w:fldChar w:fldCharType="end"/>
            </w:r>
          </w:hyperlink>
        </w:p>
        <w:p w14:paraId="725111D6" w14:textId="0E67B498"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816" w:history="1">
            <w:r w:rsidRPr="0082714E">
              <w:rPr>
                <w:rStyle w:val="Hyperlink"/>
              </w:rPr>
              <w:t>5.3</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SDK6800/6811 Emulator v1.14 (www.HVRSoftware.com)</w:t>
            </w:r>
            <w:r>
              <w:rPr>
                <w:webHidden/>
              </w:rPr>
              <w:tab/>
            </w:r>
            <w:r>
              <w:rPr>
                <w:webHidden/>
              </w:rPr>
              <w:fldChar w:fldCharType="begin"/>
            </w:r>
            <w:r>
              <w:rPr>
                <w:webHidden/>
              </w:rPr>
              <w:instrText xml:space="preserve"> PAGEREF _Toc157272816 \h </w:instrText>
            </w:r>
            <w:r>
              <w:rPr>
                <w:webHidden/>
              </w:rPr>
            </w:r>
            <w:r>
              <w:rPr>
                <w:webHidden/>
              </w:rPr>
              <w:fldChar w:fldCharType="separate"/>
            </w:r>
            <w:r>
              <w:rPr>
                <w:webHidden/>
              </w:rPr>
              <w:t>28</w:t>
            </w:r>
            <w:r>
              <w:rPr>
                <w:webHidden/>
              </w:rPr>
              <w:fldChar w:fldCharType="end"/>
            </w:r>
          </w:hyperlink>
        </w:p>
        <w:p w14:paraId="2B264251" w14:textId="5685F5E1" w:rsidR="00A47078" w:rsidRDefault="00A47078">
          <w:pPr>
            <w:pStyle w:val="TOC2"/>
            <w:rPr>
              <w:rFonts w:asciiTheme="minorHAnsi" w:eastAsiaTheme="minorEastAsia" w:hAnsiTheme="minorHAnsi" w:cstheme="minorBidi"/>
              <w:kern w:val="2"/>
              <w:sz w:val="22"/>
              <w:szCs w:val="22"/>
              <w:lang w:val="en-US" w:eastAsia="en-US" w:bidi="ar-SA"/>
              <w14:ligatures w14:val="standardContextual"/>
            </w:rPr>
          </w:pPr>
          <w:hyperlink w:anchor="_Toc157272817" w:history="1">
            <w:r w:rsidRPr="0082714E">
              <w:rPr>
                <w:rStyle w:val="Hyperlink"/>
              </w:rPr>
              <w:t>5.4</w:t>
            </w:r>
            <w:r>
              <w:rPr>
                <w:rFonts w:asciiTheme="minorHAnsi" w:eastAsiaTheme="minorEastAsia" w:hAnsiTheme="minorHAnsi" w:cstheme="minorBidi"/>
                <w:kern w:val="2"/>
                <w:sz w:val="22"/>
                <w:szCs w:val="22"/>
                <w:lang w:val="en-US" w:eastAsia="en-US" w:bidi="ar-SA"/>
                <w14:ligatures w14:val="standardContextual"/>
              </w:rPr>
              <w:tab/>
            </w:r>
            <w:r w:rsidRPr="0082714E">
              <w:rPr>
                <w:rStyle w:val="Hyperlink"/>
              </w:rPr>
              <w:t>Ostale alternative</w:t>
            </w:r>
            <w:r>
              <w:rPr>
                <w:webHidden/>
              </w:rPr>
              <w:tab/>
            </w:r>
            <w:r>
              <w:rPr>
                <w:webHidden/>
              </w:rPr>
              <w:fldChar w:fldCharType="begin"/>
            </w:r>
            <w:r>
              <w:rPr>
                <w:webHidden/>
              </w:rPr>
              <w:instrText xml:space="preserve"> PAGEREF _Toc157272817 \h </w:instrText>
            </w:r>
            <w:r>
              <w:rPr>
                <w:webHidden/>
              </w:rPr>
            </w:r>
            <w:r>
              <w:rPr>
                <w:webHidden/>
              </w:rPr>
              <w:fldChar w:fldCharType="separate"/>
            </w:r>
            <w:r>
              <w:rPr>
                <w:webHidden/>
              </w:rPr>
              <w:t>30</w:t>
            </w:r>
            <w:r>
              <w:rPr>
                <w:webHidden/>
              </w:rPr>
              <w:fldChar w:fldCharType="end"/>
            </w:r>
          </w:hyperlink>
        </w:p>
        <w:p w14:paraId="75CAF5C3" w14:textId="3D7F4C5C"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818" w:history="1">
            <w:r w:rsidRPr="0082714E">
              <w:rPr>
                <w:rStyle w:val="Hyperlink"/>
                <w:noProof/>
              </w:rPr>
              <w:t>7</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ZAKLJUČEK</w:t>
            </w:r>
            <w:r>
              <w:rPr>
                <w:noProof/>
                <w:webHidden/>
              </w:rPr>
              <w:tab/>
            </w:r>
            <w:r>
              <w:rPr>
                <w:noProof/>
                <w:webHidden/>
              </w:rPr>
              <w:fldChar w:fldCharType="begin"/>
            </w:r>
            <w:r>
              <w:rPr>
                <w:noProof/>
                <w:webHidden/>
              </w:rPr>
              <w:instrText xml:space="preserve"> PAGEREF _Toc157272818 \h </w:instrText>
            </w:r>
            <w:r>
              <w:rPr>
                <w:noProof/>
                <w:webHidden/>
              </w:rPr>
            </w:r>
            <w:r>
              <w:rPr>
                <w:noProof/>
                <w:webHidden/>
              </w:rPr>
              <w:fldChar w:fldCharType="separate"/>
            </w:r>
            <w:r>
              <w:rPr>
                <w:noProof/>
                <w:webHidden/>
              </w:rPr>
              <w:t>31</w:t>
            </w:r>
            <w:r>
              <w:rPr>
                <w:noProof/>
                <w:webHidden/>
              </w:rPr>
              <w:fldChar w:fldCharType="end"/>
            </w:r>
          </w:hyperlink>
        </w:p>
        <w:p w14:paraId="06433FF7" w14:textId="6E273C46" w:rsidR="00A47078" w:rsidRDefault="00A47078">
          <w:pPr>
            <w:pStyle w:val="TOC1"/>
            <w:tabs>
              <w:tab w:val="left" w:pos="566"/>
            </w:tabs>
            <w:rPr>
              <w:rFonts w:asciiTheme="minorHAnsi" w:eastAsiaTheme="minorEastAsia" w:hAnsiTheme="minorHAnsi" w:cstheme="minorBidi"/>
              <w:b w:val="0"/>
              <w:noProof/>
              <w:kern w:val="2"/>
              <w:sz w:val="22"/>
              <w:szCs w:val="22"/>
              <w:lang w:val="en-US" w:eastAsia="en-US" w:bidi="ar-SA"/>
              <w14:ligatures w14:val="standardContextual"/>
            </w:rPr>
          </w:pPr>
          <w:hyperlink w:anchor="_Toc157272819" w:history="1">
            <w:r w:rsidRPr="0082714E">
              <w:rPr>
                <w:rStyle w:val="Hyperlink"/>
                <w:noProof/>
              </w:rPr>
              <w:t>8</w:t>
            </w:r>
            <w:r>
              <w:rPr>
                <w:rFonts w:asciiTheme="minorHAnsi" w:eastAsiaTheme="minorEastAsia" w:hAnsiTheme="minorHAnsi" w:cstheme="minorBidi"/>
                <w:b w:val="0"/>
                <w:noProof/>
                <w:kern w:val="2"/>
                <w:sz w:val="22"/>
                <w:szCs w:val="22"/>
                <w:lang w:val="en-US" w:eastAsia="en-US" w:bidi="ar-SA"/>
                <w14:ligatures w14:val="standardContextual"/>
              </w:rPr>
              <w:tab/>
            </w:r>
            <w:r w:rsidRPr="0082714E">
              <w:rPr>
                <w:rStyle w:val="Hyperlink"/>
                <w:noProof/>
              </w:rPr>
              <w:t>VIRI</w:t>
            </w:r>
            <w:r>
              <w:rPr>
                <w:noProof/>
                <w:webHidden/>
              </w:rPr>
              <w:tab/>
            </w:r>
            <w:r>
              <w:rPr>
                <w:noProof/>
                <w:webHidden/>
              </w:rPr>
              <w:fldChar w:fldCharType="begin"/>
            </w:r>
            <w:r>
              <w:rPr>
                <w:noProof/>
                <w:webHidden/>
              </w:rPr>
              <w:instrText xml:space="preserve"> PAGEREF _Toc157272819 \h </w:instrText>
            </w:r>
            <w:r>
              <w:rPr>
                <w:noProof/>
                <w:webHidden/>
              </w:rPr>
            </w:r>
            <w:r>
              <w:rPr>
                <w:noProof/>
                <w:webHidden/>
              </w:rPr>
              <w:fldChar w:fldCharType="separate"/>
            </w:r>
            <w:r>
              <w:rPr>
                <w:noProof/>
                <w:webHidden/>
              </w:rPr>
              <w:t>31</w:t>
            </w:r>
            <w:r>
              <w:rPr>
                <w:noProof/>
                <w:webHidden/>
              </w:rPr>
              <w:fldChar w:fldCharType="end"/>
            </w:r>
          </w:hyperlink>
        </w:p>
        <w:p w14:paraId="3BF31E66" w14:textId="5CF99F99" w:rsidR="08507B65" w:rsidRPr="00CC7C54" w:rsidRDefault="00A47078" w:rsidP="08507B65">
          <w:pPr>
            <w:pStyle w:val="TOC1"/>
            <w:tabs>
              <w:tab w:val="clear" w:pos="8788"/>
              <w:tab w:val="right" w:leader="dot" w:pos="8775"/>
              <w:tab w:val="left" w:pos="480"/>
            </w:tabs>
          </w:pPr>
          <w:r>
            <w:fldChar w:fldCharType="end"/>
          </w:r>
        </w:p>
      </w:sdtContent>
    </w:sdt>
    <w:p w14:paraId="289508B5" w14:textId="787BD3A7" w:rsidR="00EF5115" w:rsidRPr="00CC7C54" w:rsidRDefault="00EF5115" w:rsidP="002569A8">
      <w:pPr>
        <w:widowControl/>
        <w:spacing w:after="160" w:line="259" w:lineRule="auto"/>
      </w:pPr>
      <w:r>
        <w:br w:type="page"/>
      </w:r>
    </w:p>
    <w:p w14:paraId="07547A01" w14:textId="51B872BE" w:rsidR="00FE1293" w:rsidRPr="001B673B" w:rsidRDefault="00426340" w:rsidP="001B673B">
      <w:pPr>
        <w:pStyle w:val="Navadenodstavek"/>
        <w:rPr>
          <w:rStyle w:val="Emphasis"/>
          <w:b/>
          <w:bCs/>
          <w:i w:val="0"/>
          <w:iCs w:val="0"/>
          <w:sz w:val="44"/>
          <w:szCs w:val="44"/>
        </w:rPr>
        <w:sectPr w:rsidR="00FE1293" w:rsidRPr="001B673B" w:rsidSect="00CA0338">
          <w:footerReference w:type="default" r:id="rId8"/>
          <w:headerReference w:type="first" r:id="rId9"/>
          <w:footerReference w:type="first" r:id="rId10"/>
          <w:pgSz w:w="11906" w:h="16838"/>
          <w:pgMar w:top="1983" w:right="1417" w:bottom="1416" w:left="1701" w:header="1417" w:footer="850" w:gutter="0"/>
          <w:pgNumType w:fmt="lowerRoman" w:start="1"/>
          <w:cols w:space="708"/>
          <w:formProt w:val="0"/>
          <w:titlePg/>
          <w:docGrid w:linePitch="326"/>
        </w:sectPr>
      </w:pPr>
      <w:r w:rsidRPr="001B673B">
        <w:rPr>
          <w:rStyle w:val="Emphasis"/>
          <w:b/>
          <w:bCs/>
          <w:i w:val="0"/>
          <w:iCs w:val="0"/>
          <w:sz w:val="44"/>
          <w:szCs w:val="44"/>
        </w:rPr>
        <w:t>Povzetek</w:t>
      </w:r>
    </w:p>
    <w:p w14:paraId="5043CB0F" w14:textId="6A5BBFC6" w:rsidR="002569A8" w:rsidRPr="00CC7C54" w:rsidRDefault="004469CB" w:rsidP="00426340">
      <w:pPr>
        <w:pStyle w:val="Navadenodstavek"/>
      </w:pPr>
      <w:r>
        <w:t>To je</w:t>
      </w:r>
      <w:r w:rsidR="00426340" w:rsidRPr="00CC7C54">
        <w:t xml:space="preserve"> inovacijski predlog</w:t>
      </w:r>
      <w:r>
        <w:t>, ki</w:t>
      </w:r>
      <w:r w:rsidR="00426340" w:rsidRPr="00CC7C54">
        <w:t xml:space="preserve"> </w:t>
      </w:r>
      <w:r>
        <w:t>opisuje</w:t>
      </w:r>
      <w:r w:rsidR="00426340" w:rsidRPr="00CC7C54">
        <w:t xml:space="preserve"> razvoj </w:t>
      </w:r>
      <w:r>
        <w:t xml:space="preserve">in delovanje </w:t>
      </w:r>
      <w:r w:rsidR="00426340" w:rsidRPr="00CC7C54">
        <w:t xml:space="preserve">emulatorja za </w:t>
      </w:r>
      <w:r w:rsidR="00204F3A" w:rsidRPr="00CC7C54">
        <w:t>mikroprocesor</w:t>
      </w:r>
      <w:r w:rsidR="00204F3A">
        <w:t>je</w:t>
      </w:r>
      <w:r>
        <w:t xml:space="preserve"> </w:t>
      </w:r>
      <w:r w:rsidR="00426340" w:rsidRPr="00CC7C54">
        <w:t xml:space="preserve">Motorola </w:t>
      </w:r>
      <w:r w:rsidR="00620DEE">
        <w:t>M68</w:t>
      </w:r>
      <w:r>
        <w:t>XX. Ta emulator</w:t>
      </w:r>
      <w:r w:rsidR="00426340" w:rsidRPr="00CC7C54">
        <w:t xml:space="preserve"> omogoča uporabnikom</w:t>
      </w:r>
      <w:r>
        <w:t xml:space="preserve"> programiranje in uporabljanje mikroprocesorjev M6800 in M6803.</w:t>
      </w:r>
      <w:r w:rsidR="004C2A23">
        <w:t xml:space="preserve"> Po primerjavi z podobnimi izdelki sem zaključil da moj emulator predstavlja veliko bolj tehnološko izpopolnjeno različico emulatorja M6800. Ima manj napak, je hitrejši, robustnejši in vsebuje veliko več funkcij kot njegovi konkurenti. </w:t>
      </w:r>
    </w:p>
    <w:p w14:paraId="1B061E4E" w14:textId="5CE146A3" w:rsidR="00FE1293" w:rsidRPr="00CC7C54" w:rsidRDefault="002569A8" w:rsidP="002569A8">
      <w:pPr>
        <w:widowControl/>
        <w:spacing w:after="160" w:line="259" w:lineRule="auto"/>
      </w:pPr>
      <w:r w:rsidRPr="00CC7C54">
        <w:br w:type="page"/>
      </w:r>
    </w:p>
    <w:p w14:paraId="23AD1DDB" w14:textId="2F208AC0" w:rsidR="00EF5115" w:rsidRDefault="08507B65" w:rsidP="002569A8">
      <w:pPr>
        <w:pStyle w:val="Heading1"/>
      </w:pPr>
      <w:bookmarkStart w:id="1" w:name="__RefHeading__615_1077593450"/>
      <w:bookmarkStart w:id="2" w:name="_Toc157272784"/>
      <w:bookmarkEnd w:id="1"/>
      <w:r w:rsidRPr="00CC7C54">
        <w:t>Uvod</w:t>
      </w:r>
      <w:bookmarkEnd w:id="2"/>
    </w:p>
    <w:p w14:paraId="74896C4F" w14:textId="1DC625F8" w:rsidR="000A2B9B" w:rsidRDefault="000A2B9B" w:rsidP="000A2B9B">
      <w:pPr>
        <w:pStyle w:val="Navadenodstavek"/>
      </w:pPr>
      <w:r>
        <w:t xml:space="preserve">Veliko programerjev ima eno temeljno težavo. Ta je, da se jim ne sanja kaj se </w:t>
      </w:r>
      <w:r w:rsidR="0078795D">
        <w:t xml:space="preserve">pri višjih programskih jezikih dogaja pod pokrovom. </w:t>
      </w:r>
    </w:p>
    <w:p w14:paraId="2AE046F5" w14:textId="10FD15A2" w:rsidR="0078795D" w:rsidRDefault="0078795D" w:rsidP="000A2B9B">
      <w:pPr>
        <w:pStyle w:val="Navadenodstavek"/>
      </w:pPr>
      <w:r>
        <w:t>Najenostavnejša rešitev za to težavo je učenje nižjega programskega jezika in arhitekture računalnika. Nova težava se pa pojavi v dejstvu, da so današnji računalniki mnogo preveč kompleksni</w:t>
      </w:r>
      <w:r w:rsidR="009A032D">
        <w:t xml:space="preserve"> za začetnika. Učenje in razumevanje zbirnih jezikov </w:t>
      </w:r>
      <w:r w:rsidR="009A032D" w:rsidRPr="009A032D">
        <w:t>je zahtevno zaradi nizke stopnje abstrakcije, potrebe po poznavanju strojne opreme, omejene izraznosti, platformne specifičnosti ter ročnega upravljanja pomnilnika, kar vse prispeva k strmi učni krivulji in omejeni podpori orodij.</w:t>
      </w:r>
    </w:p>
    <w:p w14:paraId="50F15F22" w14:textId="1F0B12C2" w:rsidR="009A032D" w:rsidRDefault="009A032D" w:rsidP="000A2B9B">
      <w:pPr>
        <w:pStyle w:val="Navadenodstavek"/>
      </w:pPr>
      <w:r>
        <w:t>Dosti boljša alternativa je</w:t>
      </w:r>
      <w:r w:rsidR="00DC4E09">
        <w:t>,</w:t>
      </w:r>
      <w:r>
        <w:t xml:space="preserve"> da se programer uči te koncepte na enostavnem</w:t>
      </w:r>
      <w:r w:rsidR="00DC4E09">
        <w:t>,</w:t>
      </w:r>
      <w:r>
        <w:t xml:space="preserve"> a robustnem procesorju. Motorolin mikroprocesor M6800 vključuje vse osnove modernih procesorjev, kot so podpora sklada, indeksni registri in podobno. Njegova</w:t>
      </w:r>
      <w:r w:rsidRPr="009A032D">
        <w:t xml:space="preserve"> preprosta struktura omogoča lažje razumevanje delovanja procesorja v primerjavi z novejšimi procesorji, ki imajo več registrskih in kompleksnejših komponent.</w:t>
      </w:r>
      <w:r>
        <w:t xml:space="preserve"> Znanje, ki ga uporabnik pridobi z izkušnjami na takem procesorju pa se z lahkoto prenese na modernejše procesorje in višje programske jezike.</w:t>
      </w:r>
    </w:p>
    <w:p w14:paraId="27B71F99" w14:textId="28C0A972" w:rsidR="009A032D" w:rsidRPr="000A2B9B" w:rsidRDefault="00DC4E09" w:rsidP="000A2B9B">
      <w:pPr>
        <w:pStyle w:val="Navadenodstavek"/>
      </w:pPr>
      <w:r>
        <w:t xml:space="preserve">Zaradi tega je </w:t>
      </w:r>
      <w:r w:rsidR="009E74B3">
        <w:t>namen</w:t>
      </w:r>
      <w:r>
        <w:t xml:space="preserve"> inovacijskega predloga razvoj </w:t>
      </w:r>
      <w:r w:rsidR="00286B5D">
        <w:t>Emulator</w:t>
      </w:r>
      <w:r>
        <w:t>ja</w:t>
      </w:r>
      <w:r w:rsidR="00286B5D">
        <w:t xml:space="preserve"> mikroprocesorja M6800</w:t>
      </w:r>
      <w:r>
        <w:t>, ki</w:t>
      </w:r>
      <w:r w:rsidR="00286B5D">
        <w:t xml:space="preserve"> bo programerjem</w:t>
      </w:r>
      <w:r>
        <w:t xml:space="preserve">, </w:t>
      </w:r>
      <w:r>
        <w:t>katerim to znanje manjka</w:t>
      </w:r>
      <w:r>
        <w:t>,</w:t>
      </w:r>
      <w:r w:rsidR="00286B5D">
        <w:t xml:space="preserve"> ponudil robustno okolje za učenje. </w:t>
      </w:r>
      <w:r w:rsidR="00C578E5">
        <w:t>V pomoč</w:t>
      </w:r>
      <w:r w:rsidR="00286B5D">
        <w:t xml:space="preserve"> bo tudi </w:t>
      </w:r>
      <w:r w:rsidR="00C578E5">
        <w:t>tistim</w:t>
      </w:r>
      <w:r>
        <w:t>,</w:t>
      </w:r>
      <w:r w:rsidR="00C578E5">
        <w:t xml:space="preserve"> kateri želijo delati s M6800</w:t>
      </w:r>
      <w:r>
        <w:t>,</w:t>
      </w:r>
      <w:r w:rsidR="00C578E5">
        <w:t xml:space="preserve"> a tega procesorja v živo nimajo. Emulator se tudi lahko uporabi kot razhroščevalnik za prave M6800 procesorje.</w:t>
      </w:r>
    </w:p>
    <w:p w14:paraId="0684CA8E" w14:textId="4FF659EA" w:rsidR="008B3ADF" w:rsidRPr="00CC7C54" w:rsidRDefault="00DC4E09" w:rsidP="002569A8">
      <w:pPr>
        <w:pStyle w:val="Navadenodstavek"/>
      </w:pPr>
      <w:r>
        <w:t>I</w:t>
      </w:r>
      <w:r w:rsidR="002569A8" w:rsidRPr="00CC7C54">
        <w:t>novacijski predlog opisuje razvoj</w:t>
      </w:r>
      <w:r w:rsidR="007A2838" w:rsidRPr="00CC7C54">
        <w:t xml:space="preserve"> </w:t>
      </w:r>
      <w:r w:rsidR="002569A8" w:rsidRPr="00CC7C54">
        <w:t xml:space="preserve">emulatorja za mikroprocesor </w:t>
      </w:r>
      <w:r w:rsidR="00620DEE">
        <w:t>M6800</w:t>
      </w:r>
      <w:r w:rsidR="00AE3381" w:rsidRPr="00CC7C54">
        <w:t>.</w:t>
      </w:r>
      <w:r w:rsidR="00C20AC2">
        <w:t xml:space="preserve"> Emulator tega enostavnega in sposobnega mikroprocesorja bo omogočil učenje programiranja zbirnega jezika</w:t>
      </w:r>
      <w:r w:rsidR="009E74B3">
        <w:t>,</w:t>
      </w:r>
      <w:r>
        <w:t xml:space="preserve"> saj p</w:t>
      </w:r>
      <w:r w:rsidR="00C20AC2">
        <w:t>ozn</w:t>
      </w:r>
      <w:r>
        <w:t>av</w:t>
      </w:r>
      <w:r w:rsidR="00C20AC2">
        <w:t>anje katerega</w:t>
      </w:r>
      <w:r>
        <w:t xml:space="preserve"> koli</w:t>
      </w:r>
      <w:r w:rsidR="00C20AC2">
        <w:t xml:space="preserve"> zbirnega jezika omogoči globlje razumevanje delovanja računalnikov, prevajalcev in delovanja višjih programskih jezikov.</w:t>
      </w:r>
      <w:r w:rsidR="008B3ADF">
        <w:t xml:space="preserve"> </w:t>
      </w:r>
    </w:p>
    <w:p w14:paraId="7DDCB725" w14:textId="176AFDBB" w:rsidR="00781EC9" w:rsidRDefault="00624428" w:rsidP="00624428">
      <w:pPr>
        <w:widowControl/>
        <w:spacing w:after="160" w:line="259" w:lineRule="auto"/>
      </w:pPr>
      <w:r w:rsidRPr="00CC7C54">
        <w:br w:type="page"/>
      </w:r>
    </w:p>
    <w:p w14:paraId="6AB553A3" w14:textId="718CA04A" w:rsidR="00781EC9" w:rsidRPr="00CC7C54" w:rsidRDefault="00F909D2" w:rsidP="002569A8">
      <w:pPr>
        <w:pStyle w:val="Heading1"/>
      </w:pPr>
      <w:bookmarkStart w:id="3" w:name="_Toc157272785"/>
      <w:r w:rsidRPr="00CC7C54">
        <w:t>Načrt in priprave</w:t>
      </w:r>
      <w:bookmarkEnd w:id="3"/>
    </w:p>
    <w:p w14:paraId="299B3BBE" w14:textId="4841E324" w:rsidR="001D61A9" w:rsidRPr="00CC7C54" w:rsidRDefault="001D61A9" w:rsidP="001D61A9">
      <w:pPr>
        <w:pStyle w:val="Heading2"/>
      </w:pPr>
      <w:bookmarkStart w:id="4" w:name="_Toc157272786"/>
      <w:r w:rsidRPr="00CC7C54">
        <w:t>Osebna zgodovina progrmairanja.</w:t>
      </w:r>
      <w:bookmarkEnd w:id="4"/>
    </w:p>
    <w:p w14:paraId="60D5C6E2" w14:textId="32C4136F" w:rsidR="001D61A9" w:rsidRDefault="001D61A9" w:rsidP="001D61A9">
      <w:pPr>
        <w:pStyle w:val="Navadenodstavek"/>
      </w:pPr>
      <w:r w:rsidRPr="00CC7C54">
        <w:t xml:space="preserve">Pred začetkom tega projekta sem </w:t>
      </w:r>
      <w:r w:rsidR="00404DEA">
        <w:t>kot programer imel izkušnje z programskimi jeziki C#, C in python</w:t>
      </w:r>
      <w:r w:rsidRPr="00CC7C54">
        <w:t xml:space="preserve">. C# sem se naučil s programskim orodjem Unity. Tam sem naredil nekaj prototipov videoiger. S pythonom sem delal nekaj orodij za avtomatizacijo vsakdanjih opravil. Imel sem izkušnje tudi z mikroprocesorjema Arduino in Raspberry Pi. </w:t>
      </w:r>
    </w:p>
    <w:p w14:paraId="1D39F5D1" w14:textId="4C203FF7" w:rsidR="00404DEA" w:rsidRDefault="00B53BCE" w:rsidP="00404DEA">
      <w:pPr>
        <w:pStyle w:val="Heading2"/>
      </w:pPr>
      <w:bookmarkStart w:id="5" w:name="_Toc157272787"/>
      <w:r>
        <w:t>Kaj je</w:t>
      </w:r>
      <w:r w:rsidR="008B3ADF">
        <w:t xml:space="preserve"> </w:t>
      </w:r>
      <w:r w:rsidR="008B3ADF">
        <w:t>Motorol</w:t>
      </w:r>
      <w:r w:rsidR="00CD12D9">
        <w:t>a</w:t>
      </w:r>
      <w:r w:rsidR="00404DEA">
        <w:t xml:space="preserve"> </w:t>
      </w:r>
      <w:r w:rsidR="008B3ADF">
        <w:t>M6800</w:t>
      </w:r>
      <w:r w:rsidR="00195730">
        <w:t>?</w:t>
      </w:r>
      <w:bookmarkEnd w:id="5"/>
    </w:p>
    <w:p w14:paraId="5A0100CE" w14:textId="6F39C52A" w:rsidR="00620DEE" w:rsidRPr="00620DEE" w:rsidRDefault="00620DEE" w:rsidP="00620DEE">
      <w:pPr>
        <w:pStyle w:val="Navadenodstavek"/>
      </w:pPr>
      <w:r>
        <w:t xml:space="preserve">M6800 je 8-bitni mikroprocesor iz družine »M6800 </w:t>
      </w:r>
      <w:r w:rsidRPr="00620DEE">
        <w:t>Microcomputer System</w:t>
      </w:r>
      <w:r>
        <w:t xml:space="preserve">«(katere vzdevek je M68XX). Motorola ga je zasnovala in prvič izdelala leta 1974. </w:t>
      </w:r>
    </w:p>
    <w:p w14:paraId="2E3BF428" w14:textId="193DF13A" w:rsidR="003A6E67" w:rsidRPr="009A2054" w:rsidRDefault="00620DEE" w:rsidP="009A2054">
      <w:pPr>
        <w:pStyle w:val="Navadenodstavek"/>
      </w:pPr>
      <w:r>
        <w:t>Procseor</w:t>
      </w:r>
      <w:r w:rsidR="003A6E67">
        <w:t xml:space="preserve"> ima </w:t>
      </w:r>
      <w:r>
        <w:t>dva</w:t>
      </w:r>
      <w:r w:rsidR="003A6E67">
        <w:t xml:space="preserve"> 8-bitna akumulatorja imenovana akumulator A in akumulator B. Procesor ima tudi tri 16-bitne registre, ti so indeksni register, programski števec in kazalec sklada. Procesor ima tudi en 8 bitni statusni register, ta register vsebuje zastavice, ki podajajo nekaj informacij i izvedbi prejšnjega ukaza.</w:t>
      </w:r>
      <w:r w:rsidR="005B566B">
        <w:t xml:space="preserve"> Najbolj utežena</w:t>
      </w:r>
      <w:r w:rsidR="003A6E67">
        <w:t xml:space="preserve"> </w:t>
      </w:r>
      <w:r w:rsidR="005B566B">
        <w:t xml:space="preserve">bita </w:t>
      </w:r>
      <w:r w:rsidR="003A6E67">
        <w:t xml:space="preserve">tega registra sta neuporabljena in sta vedno </w:t>
      </w:r>
      <w:r w:rsidR="005B566B">
        <w:t xml:space="preserve">imata vrednost 1. Zastavice pa so po vrsti od najbolj utežene do najmanj utežene: </w:t>
      </w:r>
      <w:r w:rsidR="005B566B" w:rsidRPr="005B566B">
        <w:t xml:space="preserve">zastavica </w:t>
      </w:r>
      <w:r w:rsidR="005B566B">
        <w:t>pol-</w:t>
      </w:r>
      <w:r w:rsidR="005B566B" w:rsidRPr="005B566B">
        <w:t>prenosa</w:t>
      </w:r>
      <w:r w:rsidR="005B566B">
        <w:t xml:space="preserve">(H), </w:t>
      </w:r>
      <w:r w:rsidR="005B566B" w:rsidRPr="008B3ADF">
        <w:t>zastavica prekinit</w:t>
      </w:r>
      <w:r w:rsidR="00EC6A27" w:rsidRPr="008B3ADF">
        <w:t>vene maske(I),</w:t>
      </w:r>
      <w:r w:rsidR="00EC6A27">
        <w:t xml:space="preserve"> zastavica negativnega predznačenega števila(N), zastavica nič(Z),  zastavica prekoračitve(V)</w:t>
      </w:r>
      <w:r w:rsidR="005B566B">
        <w:t xml:space="preserve">, </w:t>
      </w:r>
      <w:r w:rsidR="005B566B" w:rsidRPr="005B566B">
        <w:t>zastavica prenosa</w:t>
      </w:r>
      <w:r w:rsidR="005B566B">
        <w:t>(C)</w:t>
      </w:r>
      <w:r w:rsidR="00195730">
        <w:t>.</w:t>
      </w:r>
      <w:r w:rsidR="00FB7120">
        <w:t xml:space="preserve"> </w:t>
      </w:r>
    </w:p>
    <w:p w14:paraId="798C52F7" w14:textId="77777777" w:rsidR="00817247" w:rsidRDefault="003A6E67" w:rsidP="00817247">
      <w:pPr>
        <w:keepNext/>
        <w:widowControl/>
        <w:spacing w:after="160" w:line="259" w:lineRule="auto"/>
      </w:pPr>
      <w:r>
        <w:rPr>
          <w:noProof/>
          <w:lang w:eastAsia="sl-SI" w:bidi="ar-SA"/>
        </w:rPr>
        <w:drawing>
          <wp:inline distT="0" distB="0" distL="0" distR="0" wp14:anchorId="43D3725C" wp14:editId="4674A2D1">
            <wp:extent cx="2982036" cy="1929433"/>
            <wp:effectExtent l="0" t="0" r="8890" b="0"/>
            <wp:docPr id="177872560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0271" cy="1954172"/>
                    </a:xfrm>
                    <a:prstGeom prst="rect">
                      <a:avLst/>
                    </a:prstGeom>
                    <a:noFill/>
                    <a:ln>
                      <a:noFill/>
                    </a:ln>
                  </pic:spPr>
                </pic:pic>
              </a:graphicData>
            </a:graphic>
          </wp:inline>
        </w:drawing>
      </w:r>
    </w:p>
    <w:p w14:paraId="2C98D41E" w14:textId="65DAF03E" w:rsidR="00195730" w:rsidRDefault="00817247" w:rsidP="00817247">
      <w:pPr>
        <w:pStyle w:val="Caption"/>
        <w:jc w:val="left"/>
      </w:pPr>
      <w:r>
        <w:t xml:space="preserve">Slika </w:t>
      </w:r>
      <w:r>
        <w:fldChar w:fldCharType="begin"/>
      </w:r>
      <w:r>
        <w:instrText xml:space="preserve"> SEQ Slika \* ARABIC </w:instrText>
      </w:r>
      <w:r>
        <w:fldChar w:fldCharType="separate"/>
      </w:r>
      <w:r w:rsidR="00C8501B">
        <w:rPr>
          <w:noProof/>
        </w:rPr>
        <w:t>1</w:t>
      </w:r>
      <w:r>
        <w:fldChar w:fldCharType="end"/>
      </w:r>
      <w:r>
        <w:t>: Prikaz registrov in nožic M6800</w:t>
      </w:r>
    </w:p>
    <w:p w14:paraId="049EB7A7" w14:textId="6E19BDB1" w:rsidR="00195730" w:rsidRDefault="00FB7120" w:rsidP="00593235">
      <w:pPr>
        <w:widowControl/>
        <w:spacing w:after="160" w:line="259" w:lineRule="auto"/>
      </w:pPr>
      <w:r>
        <w:t>Ta procesor podpira 6 načinov naslavljanja. Te so: vsebovano, takojšnje, neposredno, razširjeno, indeksno in relativno. Način naslavljanja</w:t>
      </w:r>
      <w:r w:rsidRPr="00FB7120">
        <w:t xml:space="preserve"> </w:t>
      </w:r>
      <w:r>
        <w:t xml:space="preserve">je </w:t>
      </w:r>
      <w:r w:rsidRPr="00FB7120">
        <w:t>način, kako naj računalnik pride do operanda, nad katerim naj se izvede ukaz</w:t>
      </w:r>
      <w:r>
        <w:t>.</w:t>
      </w:r>
    </w:p>
    <w:p w14:paraId="2F61C8D4" w14:textId="46C504B8" w:rsidR="00195730" w:rsidRDefault="00B53BCE" w:rsidP="00B53BCE">
      <w:pPr>
        <w:pStyle w:val="Heading2"/>
      </w:pPr>
      <w:bookmarkStart w:id="6" w:name="_Toc157272788"/>
      <w:r>
        <w:t xml:space="preserve">Zakaj emulator mikroprocesorja </w:t>
      </w:r>
      <w:r w:rsidR="00620DEE">
        <w:t>M6800</w:t>
      </w:r>
      <w:r>
        <w:t>?</w:t>
      </w:r>
      <w:bookmarkEnd w:id="6"/>
    </w:p>
    <w:p w14:paraId="1BDDD3AE" w14:textId="6CA579C7" w:rsidR="00593235" w:rsidRPr="00CC7C54" w:rsidRDefault="002D0D42" w:rsidP="00AE11E6">
      <w:pPr>
        <w:pStyle w:val="Navadenodstavek"/>
      </w:pPr>
      <w:r>
        <w:t xml:space="preserve">V primerjavi z ostalimi je ta procesor po </w:t>
      </w:r>
      <w:r w:rsidR="004C2A23">
        <w:t>arhitekturi</w:t>
      </w:r>
      <w:r>
        <w:t xml:space="preserve"> med preprostejšimi</w:t>
      </w:r>
      <w:r w:rsidR="00B53BCE">
        <w:t>.</w:t>
      </w:r>
      <w:r w:rsidR="00C20AC2">
        <w:t xml:space="preserve"> Z</w:t>
      </w:r>
      <w:r w:rsidR="00B53BCE">
        <w:t xml:space="preserve">ato </w:t>
      </w:r>
      <w:r w:rsidR="00C20AC2">
        <w:t>ima velik potencial za učenje programiranja katerega koli nižje nivojskega programskega jezika. P</w:t>
      </w:r>
      <w:r w:rsidR="00B53BCE">
        <w:t xml:space="preserve">rimeren </w:t>
      </w:r>
      <w:r w:rsidR="00C20AC2">
        <w:t xml:space="preserve">je tudi </w:t>
      </w:r>
      <w:r w:rsidR="00B53BCE">
        <w:t>začetnikom in tistim katerim svet nižjih programskih jezikov ni poznan.</w:t>
      </w:r>
      <w:r w:rsidR="00674F78">
        <w:t xml:space="preserve"> Osebno mi je motivacijo</w:t>
      </w:r>
      <w:r w:rsidR="00442548">
        <w:t xml:space="preserve"> za razvoj novega emulatorja</w:t>
      </w:r>
      <w:r w:rsidR="00674F78">
        <w:t xml:space="preserve"> dala tudi izkušnja z tem emulatorjem v šoli. Tam smo </w:t>
      </w:r>
      <w:r w:rsidR="00674F78" w:rsidRPr="00674F78">
        <w:t>uporabljal</w:t>
      </w:r>
      <w:r w:rsidR="00674F78">
        <w:t>i</w:t>
      </w:r>
      <w:r w:rsidR="00674F78" w:rsidRPr="00674F78">
        <w:t xml:space="preserve"> zastarel in </w:t>
      </w:r>
      <w:r w:rsidR="00674F78">
        <w:t>ne</w:t>
      </w:r>
      <w:r w:rsidR="00674F78" w:rsidRPr="00674F78">
        <w:t>učinkovit emulator. Ta izkušnja me je navdihnila, da razvijem boljšo rešitev in omogočim boljšo izkušnjo pri delu s tem procesorjem.</w:t>
      </w:r>
    </w:p>
    <w:p w14:paraId="7CD1BE5B" w14:textId="0F2ADCED" w:rsidR="002C0C4C" w:rsidRPr="00CC7C54" w:rsidRDefault="002C0C4C" w:rsidP="002C0C4C">
      <w:pPr>
        <w:pStyle w:val="Heading2"/>
      </w:pPr>
      <w:bookmarkStart w:id="7" w:name="_Toc157272789"/>
      <w:r w:rsidRPr="00CC7C54">
        <w:t>Načrt</w:t>
      </w:r>
      <w:bookmarkEnd w:id="7"/>
    </w:p>
    <w:p w14:paraId="1FA40F95" w14:textId="3EADE0E2" w:rsidR="00AE11E6" w:rsidRDefault="002C0C4C" w:rsidP="00AF2263">
      <w:pPr>
        <w:pStyle w:val="Navadenodstavek"/>
      </w:pPr>
      <w:r w:rsidRPr="00CC7C54">
        <w:t xml:space="preserve">Projekt sem začel z </w:t>
      </w:r>
      <w:r w:rsidR="007F7315" w:rsidRPr="00CC7C54">
        <w:t>grobo skico</w:t>
      </w:r>
      <w:r w:rsidR="001D61A9" w:rsidRPr="00CC7C54">
        <w:t xml:space="preserve"> izgleda emulatorja</w:t>
      </w:r>
      <w:r w:rsidR="007F7315" w:rsidRPr="00CC7C54">
        <w:t>. Odločil sem se</w:t>
      </w:r>
      <w:r w:rsidR="001D61A9" w:rsidRPr="00CC7C54">
        <w:t>,</w:t>
      </w:r>
      <w:r w:rsidR="007F7315" w:rsidRPr="00CC7C54">
        <w:t xml:space="preserve"> da </w:t>
      </w:r>
      <w:r w:rsidR="001D61A9" w:rsidRPr="00CC7C54">
        <w:t xml:space="preserve">bo </w:t>
      </w:r>
      <w:r w:rsidR="007F7315" w:rsidRPr="00CC7C54">
        <w:t xml:space="preserve">uporabniški vmesnik </w:t>
      </w:r>
      <w:r w:rsidR="008B3ADF">
        <w:t>podoben</w:t>
      </w:r>
      <w:r w:rsidR="007F7315" w:rsidRPr="00CC7C54">
        <w:t xml:space="preserve"> emulatorju »SDK6800/6811 Emulator«</w:t>
      </w:r>
      <w:r w:rsidR="008B3ADF">
        <w:t xml:space="preserve"> opisanem v poglavju </w:t>
      </w:r>
      <w:r w:rsidR="008B3ADF">
        <w:fldChar w:fldCharType="begin"/>
      </w:r>
      <w:r w:rsidR="008B3ADF">
        <w:instrText xml:space="preserve"> REF _Ref157195138 \w \h </w:instrText>
      </w:r>
      <w:r w:rsidR="008B3ADF">
        <w:fldChar w:fldCharType="separate"/>
      </w:r>
      <w:r w:rsidR="008B3ADF">
        <w:t>5.3</w:t>
      </w:r>
      <w:r w:rsidR="008B3ADF">
        <w:fldChar w:fldCharType="end"/>
      </w:r>
      <w:r w:rsidR="007F7315" w:rsidRPr="00CC7C54">
        <w:t>.</w:t>
      </w:r>
      <w:r w:rsidR="00AF2263" w:rsidRPr="00CC7C54">
        <w:t xml:space="preserve"> </w:t>
      </w:r>
      <w:r w:rsidR="003C1DCE">
        <w:t xml:space="preserve">Smiselno je tudi, da so vedno vidna najpomembnejša polja, kot so </w:t>
      </w:r>
      <w:r w:rsidR="00A37C73">
        <w:t>polje za prikaz spomina</w:t>
      </w:r>
      <w:r w:rsidR="00EB7E42">
        <w:t xml:space="preserve"> ter</w:t>
      </w:r>
      <w:r w:rsidR="00A37C73">
        <w:t xml:space="preserve"> registr</w:t>
      </w:r>
      <w:r w:rsidR="00EB7E42">
        <w:t>ov</w:t>
      </w:r>
      <w:r w:rsidR="00A37C73">
        <w:t>, polje za vpis kode</w:t>
      </w:r>
      <w:r w:rsidR="00EB7E42">
        <w:t xml:space="preserve"> in gumbe, ki nadzirajo osnovne funkcije emulatorja.</w:t>
      </w:r>
    </w:p>
    <w:p w14:paraId="571AA1E3" w14:textId="10148784" w:rsidR="00EE10BC" w:rsidRDefault="00EE10BC" w:rsidP="00AF2263">
      <w:pPr>
        <w:pStyle w:val="Navadenodstavek"/>
      </w:pPr>
      <w:r>
        <w:t>Ker obstaja že nekaj emulatorjev za M6800, sem si postavil kriterije</w:t>
      </w:r>
      <w:r w:rsidR="00FF0E6B">
        <w:t xml:space="preserve"> katere moj emulator </w:t>
      </w:r>
      <w:r w:rsidR="00A34BDB">
        <w:t>mora</w:t>
      </w:r>
      <w:r w:rsidR="00FF0E6B">
        <w:t xml:space="preserve"> doseči ali presegati</w:t>
      </w:r>
      <w:r w:rsidR="002864D8">
        <w:t xml:space="preserve">. S temi bi potrdil, </w:t>
      </w:r>
      <w:r w:rsidR="002F0667">
        <w:t>da</w:t>
      </w:r>
      <w:r w:rsidR="00661425">
        <w:t xml:space="preserve"> </w:t>
      </w:r>
      <w:r w:rsidR="002864D8">
        <w:t xml:space="preserve">je </w:t>
      </w:r>
      <w:r>
        <w:t xml:space="preserve">moj emulator boljši od </w:t>
      </w:r>
      <w:r w:rsidR="00FF0E6B">
        <w:t>ostalih</w:t>
      </w:r>
      <w:r>
        <w:t xml:space="preserve"> na vsaki ravni.</w:t>
      </w:r>
      <w:r w:rsidR="00A34BDB">
        <w:t xml:space="preserve"> </w:t>
      </w:r>
    </w:p>
    <w:p w14:paraId="63091F89" w14:textId="629D0415" w:rsidR="00C8475F" w:rsidRDefault="003A0219" w:rsidP="00EE10BC">
      <w:pPr>
        <w:pStyle w:val="Navadenodstavek"/>
        <w:numPr>
          <w:ilvl w:val="0"/>
          <w:numId w:val="17"/>
        </w:numPr>
      </w:pPr>
      <w:r>
        <w:t>Emulator mora vsebovati brezhiben</w:t>
      </w:r>
      <w:r w:rsidR="00EE10BC">
        <w:t xml:space="preserve"> sestavljavec</w:t>
      </w:r>
      <w:r w:rsidR="00D41C18">
        <w:t>.</w:t>
      </w:r>
      <w:r w:rsidR="00F139B3">
        <w:t xml:space="preserve"> </w:t>
      </w:r>
      <w:r w:rsidR="00D41C18">
        <w:t>Sestavl</w:t>
      </w:r>
      <w:r>
        <w:t xml:space="preserve"> </w:t>
      </w:r>
      <w:r w:rsidR="00D41C18">
        <w:t>javec rabi poznat vsak ukaz, ki ga podpira mikroprocesor M6800.</w:t>
      </w:r>
      <w:r w:rsidR="00F139B3">
        <w:t xml:space="preserve"> Prepoznati mora vse oblike naslavljanja</w:t>
      </w:r>
      <w:r>
        <w:t>. Č</w:t>
      </w:r>
      <w:r w:rsidR="00F139B3">
        <w:t xml:space="preserve">e je </w:t>
      </w:r>
      <w:r>
        <w:t xml:space="preserve">v kakem primeru </w:t>
      </w:r>
      <w:r w:rsidR="00F139B3">
        <w:t>možnih več, mora uporabiti naj</w:t>
      </w:r>
      <w:r>
        <w:t xml:space="preserve">učinkovitejšo. To se lahko pojavi pri primeru, kjer ukaz podpira neposredno in razširjeno naslavljanje in njegov operand ne presega 255. </w:t>
      </w:r>
      <w:r w:rsidR="00F139B3">
        <w:t xml:space="preserve"> </w:t>
      </w:r>
    </w:p>
    <w:p w14:paraId="452C10D4" w14:textId="207F179C" w:rsidR="00EE10BC" w:rsidRDefault="00C8475F" w:rsidP="00B304C6">
      <w:pPr>
        <w:pStyle w:val="Navadenodstavek"/>
        <w:numPr>
          <w:ilvl w:val="0"/>
          <w:numId w:val="17"/>
        </w:numPr>
      </w:pPr>
      <w:r>
        <w:t>Učinkovit prikaz spomina</w:t>
      </w:r>
      <w:r w:rsidR="009B401F">
        <w:t xml:space="preserve"> in drugih </w:t>
      </w:r>
      <w:r w:rsidR="00B304C6">
        <w:t>notranjih elementov procesorja</w:t>
      </w:r>
      <w:r w:rsidR="00674F78">
        <w:t>, ki omogoča</w:t>
      </w:r>
      <w:r w:rsidR="00B304C6">
        <w:t>jo hiter in razumljiv dostop do podatkov</w:t>
      </w:r>
      <w:r w:rsidR="00674F78">
        <w:t xml:space="preserve">. </w:t>
      </w:r>
    </w:p>
    <w:p w14:paraId="1E03539E" w14:textId="58493FD4" w:rsidR="00674F78" w:rsidRDefault="00674F78" w:rsidP="00EE10BC">
      <w:pPr>
        <w:pStyle w:val="Navadenodstavek"/>
        <w:numPr>
          <w:ilvl w:val="0"/>
          <w:numId w:val="17"/>
        </w:numPr>
      </w:pPr>
      <w:r>
        <w:t>Ročno urejanje spomina in razstavljavec. Da bi se uporabnik lažje naučil kako deluje sestavljanje ukazov, sem si zadal nalogo, da omogočim uporabniku da ročno piše strojno kodo. Ker je ročno pisanje strojne kode zahtevno, bom uporabniku podal tudi orodje za razstavljanje ukazov. S tem lahko preveri in razhrošči svojo strojno kodo</w:t>
      </w:r>
      <w:r w:rsidR="002F0667">
        <w:t>.</w:t>
      </w:r>
    </w:p>
    <w:p w14:paraId="2B518A93" w14:textId="36CD25AF" w:rsidR="00681451" w:rsidRDefault="002F0667" w:rsidP="00681451">
      <w:pPr>
        <w:pStyle w:val="Navadenodstavek"/>
        <w:numPr>
          <w:ilvl w:val="0"/>
          <w:numId w:val="17"/>
        </w:numPr>
      </w:pPr>
      <w:r>
        <w:t>Originalnemu procesoru popolnoma enako izvajanje. Vsak ukaz se mora obnašati enako kot pri avtentičnem procesoru. Delovati morajo tudi prekinitve in ciklično izvajanje</w:t>
      </w:r>
      <w:r w:rsidR="00CE665B">
        <w:t>.</w:t>
      </w:r>
      <w:r w:rsidR="00681451">
        <w:t xml:space="preserve"> To vključuje tudi hitrost izvajanja, ki je v originalnem mikroprocesorju 1Mhz.</w:t>
      </w:r>
    </w:p>
    <w:p w14:paraId="74B37061" w14:textId="2CEA9781" w:rsidR="00CE665B" w:rsidRDefault="00CE665B" w:rsidP="00EE10BC">
      <w:pPr>
        <w:pStyle w:val="Navadenodstavek"/>
        <w:numPr>
          <w:ilvl w:val="0"/>
          <w:numId w:val="17"/>
        </w:numPr>
      </w:pPr>
      <w:r>
        <w:t>Orodja za razhroščevanje. Emulator rabi vsebovati vsa potrebna orodja za razhroščevanje.</w:t>
      </w:r>
    </w:p>
    <w:p w14:paraId="5769FD53" w14:textId="09A50A2A" w:rsidR="002373D5" w:rsidRDefault="002373D5" w:rsidP="00EE10BC">
      <w:pPr>
        <w:pStyle w:val="Navadenodstavek"/>
        <w:numPr>
          <w:ilvl w:val="0"/>
          <w:numId w:val="17"/>
        </w:numPr>
      </w:pPr>
      <w:r>
        <w:t xml:space="preserve">Uporaba vhodnih in izhodnih naprav. </w:t>
      </w:r>
      <w:r w:rsidR="00681451">
        <w:t>Možnost</w:t>
      </w:r>
      <w:r w:rsidR="00681451" w:rsidRPr="00681451">
        <w:t xml:space="preserve"> interakcij</w:t>
      </w:r>
      <w:r w:rsidR="00681451">
        <w:t>e</w:t>
      </w:r>
      <w:r w:rsidR="00681451" w:rsidRPr="00681451">
        <w:t xml:space="preserve"> s </w:t>
      </w:r>
      <w:r w:rsidR="00681451">
        <w:t>emuliranem mikroprocesorjem</w:t>
      </w:r>
      <w:r w:rsidR="00681451" w:rsidRPr="00681451">
        <w:t xml:space="preserve"> na bolj dinamičen način</w:t>
      </w:r>
      <w:r w:rsidR="00681451">
        <w:t>, omogoča zanimivejšo izkušnjo, saj n</w:t>
      </w:r>
      <w:r w:rsidR="00681451" w:rsidRPr="00681451">
        <w:t xml:space="preserve">amesto statičnega algoritma, ki izvaja eno funkcijo, </w:t>
      </w:r>
      <w:r w:rsidR="00681451">
        <w:t xml:space="preserve">bi bila možna </w:t>
      </w:r>
      <w:r w:rsidR="00681451" w:rsidRPr="00681451">
        <w:t>komunikacijo</w:t>
      </w:r>
      <w:r w:rsidR="00681451">
        <w:t xml:space="preserve">a </w:t>
      </w:r>
      <w:r w:rsidR="00681451" w:rsidRPr="00681451">
        <w:t xml:space="preserve">s perifernimi napravami. To omogoča ustvarjanje bolj </w:t>
      </w:r>
      <w:r w:rsidR="00681451">
        <w:t>dinamičnih</w:t>
      </w:r>
      <w:r w:rsidR="00681451" w:rsidRPr="00681451">
        <w:t xml:space="preserve"> in interaktivnih programov, ki odražajo resnično uporabo procesorja.</w:t>
      </w:r>
    </w:p>
    <w:p w14:paraId="1C5F1C39" w14:textId="582675CF" w:rsidR="00AE11E6" w:rsidRDefault="00A34BDB" w:rsidP="00B304C6">
      <w:pPr>
        <w:pStyle w:val="Navadenodstavek"/>
        <w:numPr>
          <w:ilvl w:val="0"/>
          <w:numId w:val="17"/>
        </w:numPr>
      </w:pPr>
      <w:r>
        <w:t xml:space="preserve">Nastavitve. Da bi se uporabnik v mojem emulatorju počutil bolj domače, </w:t>
      </w:r>
      <w:r w:rsidR="009D66FF">
        <w:t>bodo na voljo</w:t>
      </w:r>
      <w:r>
        <w:t xml:space="preserve"> raznovrstne nastavitve, da si vsak uporabnik prilagodi </w:t>
      </w:r>
      <w:r w:rsidR="009D66FF">
        <w:t xml:space="preserve">delovanje </w:t>
      </w:r>
      <w:r>
        <w:t>emulator</w:t>
      </w:r>
      <w:r w:rsidR="009D66FF">
        <w:t>ja</w:t>
      </w:r>
      <w:r>
        <w:t xml:space="preserve"> po svojih željah.</w:t>
      </w:r>
    </w:p>
    <w:p w14:paraId="6FAC94F9" w14:textId="3DC4848C" w:rsidR="00A34BDB" w:rsidRDefault="00A34BDB" w:rsidP="00B304C6">
      <w:pPr>
        <w:pStyle w:val="Navadenodstavek"/>
        <w:numPr>
          <w:ilvl w:val="0"/>
          <w:numId w:val="17"/>
        </w:numPr>
      </w:pPr>
      <w:r>
        <w:t>Vgrajene informacije in navodila za uporabo emulatorja in samega mikroprocesorja.</w:t>
      </w:r>
    </w:p>
    <w:p w14:paraId="0CB1EC51" w14:textId="28B4F1DC" w:rsidR="009D66FF" w:rsidRDefault="009D66FF" w:rsidP="00B304C6">
      <w:pPr>
        <w:pStyle w:val="Navadenodstavek"/>
        <w:numPr>
          <w:ilvl w:val="0"/>
          <w:numId w:val="17"/>
        </w:numPr>
      </w:pPr>
      <w:r>
        <w:t>Učinkovito in predvidljivo delovanje. Emulator mora delovati zanesljivo in nedvoumno.</w:t>
      </w:r>
      <w:r w:rsidR="00234056">
        <w:t xml:space="preserve"> Odzivati se mora tudi na uporabnikove želje, kot uporabnik to pričakuje</w:t>
      </w:r>
      <w:r>
        <w:t xml:space="preserve"> </w:t>
      </w:r>
    </w:p>
    <w:p w14:paraId="7B66BE19" w14:textId="77777777" w:rsidR="00AE11E6" w:rsidRDefault="00AE11E6" w:rsidP="00AF2263">
      <w:pPr>
        <w:pStyle w:val="Navadenodstavek"/>
      </w:pPr>
    </w:p>
    <w:p w14:paraId="29112E5A" w14:textId="132C0B6A" w:rsidR="00785D21" w:rsidRPr="00CC7C54" w:rsidRDefault="00785D21" w:rsidP="00785D21">
      <w:pPr>
        <w:widowControl/>
        <w:spacing w:after="160" w:line="259" w:lineRule="auto"/>
      </w:pPr>
      <w:r w:rsidRPr="00CC7C54">
        <w:br w:type="page"/>
      </w:r>
    </w:p>
    <w:p w14:paraId="6E4C6FC6" w14:textId="609B8595" w:rsidR="00781EC9" w:rsidRPr="00CC7C54" w:rsidRDefault="00785D21" w:rsidP="00785D21">
      <w:pPr>
        <w:pStyle w:val="Heading2"/>
      </w:pPr>
      <w:bookmarkStart w:id="8" w:name="_Toc157272790"/>
      <w:r w:rsidRPr="00CC7C54">
        <w:t xml:space="preserve">Iskanje primernega </w:t>
      </w:r>
      <w:r w:rsidR="004E2010" w:rsidRPr="00CC7C54">
        <w:t xml:space="preserve">programskega </w:t>
      </w:r>
      <w:r w:rsidRPr="00CC7C54">
        <w:t>okolja</w:t>
      </w:r>
      <w:bookmarkEnd w:id="8"/>
    </w:p>
    <w:p w14:paraId="27B1B171" w14:textId="656D3E8B" w:rsidR="00781EC9" w:rsidRPr="00CC7C54" w:rsidRDefault="00A90826" w:rsidP="00E459D1">
      <w:pPr>
        <w:pStyle w:val="Navadenodstavek"/>
      </w:pPr>
      <w:r w:rsidRPr="00CC7C54">
        <w:t xml:space="preserve">Programsko okolje je program, ki ima implementirane funkcije kot so urejevalnik izvorne kode, prevajalnik, povezovalnik, razhroščevalnik in razna orodja za preverjanje in izboljšave delovanja programa. Nekaj znanih programskih okolij za razvoj namiznih aplikacij </w:t>
      </w:r>
      <w:r w:rsidR="004E2010" w:rsidRPr="00CC7C54">
        <w:t>so WinForms, Qt, JavaFX, WPF, Xamarin, Swift</w:t>
      </w:r>
      <w:r w:rsidRPr="00CC7C54">
        <w:t xml:space="preserve">. </w:t>
      </w:r>
    </w:p>
    <w:p w14:paraId="646CD8DF" w14:textId="60120DC4" w:rsidR="00634553" w:rsidRPr="00CC7C54" w:rsidRDefault="008D0766" w:rsidP="00E459D1">
      <w:pPr>
        <w:pStyle w:val="Navadenodstavek"/>
      </w:pPr>
      <w:r w:rsidRPr="00CC7C54">
        <w:t>Osebno sem delal na projektih, ki so prevladujoče uporabljali programski jezik c#. Zaradi tega sem iskal okolja, ki uporabljajo c# kot primarni programski jezik.</w:t>
      </w:r>
    </w:p>
    <w:p w14:paraId="1D398830" w14:textId="377BBD0E" w:rsidR="00781EC9" w:rsidRPr="00CC7C54" w:rsidRDefault="004E23BF" w:rsidP="00E459D1">
      <w:pPr>
        <w:pStyle w:val="Navadenodstavek"/>
      </w:pPr>
      <w:r w:rsidRPr="00CC7C54">
        <w:t xml:space="preserve">Program sem začel </w:t>
      </w:r>
      <w:r w:rsidR="001D193F" w:rsidRPr="00CC7C54">
        <w:t>razvijati</w:t>
      </w:r>
      <w:r w:rsidRPr="00CC7C54">
        <w:t xml:space="preserve"> v okolju WinForms z jezikom c#. </w:t>
      </w:r>
      <w:r w:rsidR="001D193F" w:rsidRPr="00CC7C54">
        <w:t>Naredil sem nekaj okenc ki prikazujejo vrednosti registrov, polje za vnos programske koge in polje za prikaz spominskih celic. Dodal sem tudi nekaj nastavitev in konzolo v kateri bodo se izpisala sporočila namenjena uporabniku.</w:t>
      </w:r>
    </w:p>
    <w:p w14:paraId="14C1EA34" w14:textId="091D1933" w:rsidR="001D193F" w:rsidRPr="00CC7C54" w:rsidRDefault="001D193F" w:rsidP="00E459D1">
      <w:pPr>
        <w:pStyle w:val="Navadenodstavek"/>
      </w:pPr>
      <w:r w:rsidRPr="00CC7C54">
        <w:t>Napisal sem nekaj funkcij, ki uporabniku omogočajo urejanje kode in funkcijo ki prevede/sestavi ukaze v strojno kodo. Dodal sem tudi funkcijo ki izvršuje ukaz. Ta poskusna različica emulatorja je podpirala le nekaj osnovnih ukazov kot so »LDA« in tele samo pri vsebovanem naslavljanju.</w:t>
      </w:r>
    </w:p>
    <w:p w14:paraId="4AD3C9EC" w14:textId="3606C840" w:rsidR="001D193F" w:rsidRPr="00CC7C54" w:rsidRDefault="00817247" w:rsidP="001D193F">
      <w:pPr>
        <w:pStyle w:val="Navadenodstavek"/>
        <w:keepNext/>
      </w:pPr>
      <w:r>
        <w:rPr>
          <w:noProof/>
        </w:rPr>
        <mc:AlternateContent>
          <mc:Choice Requires="wps">
            <w:drawing>
              <wp:anchor distT="0" distB="0" distL="114300" distR="114300" simplePos="0" relativeHeight="251688960" behindDoc="0" locked="0" layoutInCell="1" allowOverlap="1" wp14:anchorId="3D3D0263" wp14:editId="324F22AC">
                <wp:simplePos x="0" y="0"/>
                <wp:positionH relativeFrom="column">
                  <wp:posOffset>-1905</wp:posOffset>
                </wp:positionH>
                <wp:positionV relativeFrom="paragraph">
                  <wp:posOffset>2827020</wp:posOffset>
                </wp:positionV>
                <wp:extent cx="5580380" cy="635"/>
                <wp:effectExtent l="0" t="0" r="0" b="0"/>
                <wp:wrapSquare wrapText="bothSides"/>
                <wp:docPr id="431025543"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ACC805" w14:textId="408FA047" w:rsidR="00817247" w:rsidRPr="00B7701B" w:rsidRDefault="00817247" w:rsidP="00817247">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2</w:t>
                            </w:r>
                            <w:r>
                              <w:fldChar w:fldCharType="end"/>
                            </w:r>
                            <w:r>
                              <w:t>: Poskusna različica emulatorja v okolju WinForms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3D0263" id="_x0000_t202" coordsize="21600,21600" o:spt="202" path="m,l,21600r21600,l21600,xe">
                <v:stroke joinstyle="miter"/>
                <v:path gradientshapeok="t" o:connecttype="rect"/>
              </v:shapetype>
              <v:shape id="Text Box 1" o:spid="_x0000_s1026" type="#_x0000_t202" style="position:absolute;left:0;text-align:left;margin-left:-.15pt;margin-top:222.6pt;width:439.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" stroked="f">
                <v:textbox style="mso-fit-shape-to-text:t" inset="0,0,0,0">
                  <w:txbxContent>
                    <w:p w14:paraId="54ACC805" w14:textId="408FA047" w:rsidR="00817247" w:rsidRPr="00B7701B" w:rsidRDefault="00817247" w:rsidP="00817247">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2</w:t>
                      </w:r>
                      <w:r>
                        <w:fldChar w:fldCharType="end"/>
                      </w:r>
                      <w:r>
                        <w:t>: Poskusna različica emulatorja v okolju WinForms</w:t>
                      </w:r>
                    </w:p>
                  </w:txbxContent>
                </v:textbox>
                <w10:wrap type="square"/>
              </v:shape>
            </w:pict>
          </mc:Fallback>
        </mc:AlternateContent>
      </w:r>
      <w:r w:rsidR="001D193F" w:rsidRPr="00CC7C54">
        <w:rPr>
          <w:noProof/>
          <w:lang w:eastAsia="sl-SI" w:bidi="ar-SA"/>
        </w:rPr>
        <w:drawing>
          <wp:anchor distT="0" distB="0" distL="114300" distR="114300" simplePos="0" relativeHeight="251686912" behindDoc="0" locked="0" layoutInCell="1" allowOverlap="1" wp14:anchorId="600E5175" wp14:editId="083370D5">
            <wp:simplePos x="0" y="0"/>
            <wp:positionH relativeFrom="column">
              <wp:posOffset>-1833</wp:posOffset>
            </wp:positionH>
            <wp:positionV relativeFrom="paragraph">
              <wp:posOffset>563</wp:posOffset>
            </wp:positionV>
            <wp:extent cx="5580380" cy="2769870"/>
            <wp:effectExtent l="0" t="0" r="1270" b="0"/>
            <wp:wrapSquare wrapText="bothSides"/>
            <wp:docPr id="13383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836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2769870"/>
                    </a:xfrm>
                    <a:prstGeom prst="rect">
                      <a:avLst/>
                    </a:prstGeom>
                  </pic:spPr>
                </pic:pic>
              </a:graphicData>
            </a:graphic>
          </wp:anchor>
        </w:drawing>
      </w:r>
    </w:p>
    <w:p w14:paraId="48F69E8F" w14:textId="3980BE7E" w:rsidR="001D193F" w:rsidRPr="00CC7C54" w:rsidRDefault="001D193F" w:rsidP="001D193F">
      <w:pPr>
        <w:pStyle w:val="Caption"/>
        <w:jc w:val="both"/>
      </w:pPr>
      <w:bookmarkStart w:id="9" w:name="_Toc155733326"/>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3</w:t>
      </w:r>
      <w:r w:rsidR="00B304C6">
        <w:rPr>
          <w:noProof/>
        </w:rPr>
        <w:fldChar w:fldCharType="end"/>
      </w:r>
      <w:r w:rsidRPr="00CC7C54">
        <w:t>:</w:t>
      </w:r>
      <w:r w:rsidR="007853D5" w:rsidRPr="00CC7C54">
        <w:t xml:space="preserve"> </w:t>
      </w:r>
      <w:r w:rsidRPr="00CC7C54">
        <w:t>Uporabniški vmesnik emulatorja razvit v WinFormsu</w:t>
      </w:r>
      <w:bookmarkEnd w:id="9"/>
    </w:p>
    <w:p w14:paraId="564E3623" w14:textId="2DBD94CA" w:rsidR="001D193F" w:rsidRPr="00CC7C54" w:rsidRDefault="001D193F">
      <w:pPr>
        <w:widowControl/>
        <w:spacing w:after="160" w:line="259" w:lineRule="auto"/>
      </w:pPr>
      <w:r w:rsidRPr="00CC7C54">
        <w:t>To različico in njeno okolje sem kmalu zapustil saj se je izkazalo da je WinForms zelo počasen pri spreminjanju vrednosti v elementih kot so registri in spomin</w:t>
      </w:r>
      <w:r w:rsidR="00261CBD" w:rsidRPr="00CC7C54">
        <w:t>.</w:t>
      </w:r>
    </w:p>
    <w:p w14:paraId="5E5485EC" w14:textId="2F597E55" w:rsidR="00261CBD" w:rsidRPr="00CC7C54" w:rsidRDefault="00261CBD">
      <w:pPr>
        <w:widowControl/>
        <w:spacing w:after="160" w:line="259" w:lineRule="auto"/>
      </w:pPr>
      <w:r w:rsidRPr="00CC7C54">
        <w:t>Projekt sem kmalu obudil v novem okolju za katerega sem predpostavljal da bom zapolnil pomanjkljivosti WinFormsa. Imenuje se WPF ali »Windows Presentation Foundation«. Žal se je tudi to okolje izkazalo za moje potrebe prekompleksno in prepočasno. Datoteke povezane z tem projektom sem izgubil.</w:t>
      </w:r>
    </w:p>
    <w:p w14:paraId="3574C8A1" w14:textId="77E9BC07" w:rsidR="001D193F" w:rsidRDefault="00261CBD" w:rsidP="007D4063">
      <w:pPr>
        <w:widowControl/>
        <w:spacing w:after="160" w:line="259" w:lineRule="auto"/>
      </w:pPr>
      <w:r w:rsidRPr="00CC7C54">
        <w:t>Po nekaj dneh brskanja po spletu sem naletel na programsko okolje Qt</w:t>
      </w:r>
      <w:r w:rsidR="003B585E" w:rsidRPr="00CC7C54">
        <w:t>. Na prvi pogled me je zmotilo dejstvo, da imam opravka z programskim jezikom c++. Odločen priti do cilja sem kljub temu preizkusil zmogljivosti enostavne aplikacije katera spreminja vsebino okenca. Kljub predsodkom sem bil nepričakovano in prijetno presenečen nad hitrostjo delovanja</w:t>
      </w:r>
      <w:r w:rsidR="007D4063" w:rsidRPr="00CC7C54">
        <w:t xml:space="preserve"> novega okolja</w:t>
      </w:r>
      <w:r w:rsidR="003B585E" w:rsidRPr="00CC7C54">
        <w:t>.</w:t>
      </w:r>
      <w:r w:rsidR="007D4063" w:rsidRPr="00CC7C54">
        <w:t xml:space="preserve"> Urejevalnik</w:t>
      </w:r>
      <w:r w:rsidR="0012497A" w:rsidRPr="00CC7C54">
        <w:t xml:space="preserve"> Qt Creator se mi je dopadel. Hitro sem osvojil osnove in </w:t>
      </w:r>
      <w:r w:rsidR="00852661" w:rsidRPr="00CC7C54">
        <w:t>se sproti naučil programirati v c++.</w:t>
      </w:r>
    </w:p>
    <w:p w14:paraId="29106841" w14:textId="36B0CDEB" w:rsidR="00817247" w:rsidRPr="00CC7C54" w:rsidRDefault="00817247" w:rsidP="007D4063">
      <w:pPr>
        <w:widowControl/>
        <w:spacing w:after="160" w:line="259" w:lineRule="auto"/>
      </w:pPr>
      <w:r>
        <w:br w:type="page"/>
      </w:r>
    </w:p>
    <w:p w14:paraId="341A76EB" w14:textId="7A1DEA99" w:rsidR="005A037A" w:rsidRPr="00CC7C54" w:rsidRDefault="00426340" w:rsidP="005A037A">
      <w:pPr>
        <w:pStyle w:val="Heading1"/>
      </w:pPr>
      <w:bookmarkStart w:id="10" w:name="_Toc157272791"/>
      <w:r w:rsidRPr="00CC7C54">
        <w:t>R</w:t>
      </w:r>
      <w:bookmarkEnd w:id="10"/>
      <w:r w:rsidR="00C4356B">
        <w:t>azvoj</w:t>
      </w:r>
    </w:p>
    <w:p w14:paraId="642A50F6" w14:textId="27E1CAEC" w:rsidR="001C0819" w:rsidRPr="00CC7C54" w:rsidRDefault="001C0819" w:rsidP="001C0819">
      <w:pPr>
        <w:pStyle w:val="Heading2"/>
      </w:pPr>
      <w:bookmarkStart w:id="11" w:name="_Toc157272792"/>
      <w:r w:rsidRPr="00CC7C54">
        <w:t>Razvoj prve različice emulatorja.</w:t>
      </w:r>
      <w:bookmarkEnd w:id="11"/>
    </w:p>
    <w:p w14:paraId="578EA3DF" w14:textId="566EA8C1" w:rsidR="001C0819" w:rsidRPr="00CC7C54" w:rsidRDefault="001C0819" w:rsidP="001C0819">
      <w:pPr>
        <w:pStyle w:val="Navadenodstavek"/>
      </w:pPr>
      <w:r w:rsidRPr="00CC7C54">
        <w:t>Odločil sem se da bom emulator razvil modularno in to tako</w:t>
      </w:r>
      <w:r w:rsidR="0049605F" w:rsidRPr="00CC7C54">
        <w:t>,</w:t>
      </w:r>
      <w:r w:rsidRPr="00CC7C54">
        <w:t xml:space="preserve"> da </w:t>
      </w:r>
      <w:r w:rsidR="0049605F" w:rsidRPr="00CC7C54">
        <w:t>bom začel z uporabniškim vmesnikom</w:t>
      </w:r>
      <w:r w:rsidR="00817247">
        <w:t xml:space="preserve">. Nato bom razvil sestavljavec. Potem se bom lotil </w:t>
      </w:r>
      <w:r w:rsidRPr="00CC7C54">
        <w:t>izvajanja ukazov in drugih</w:t>
      </w:r>
      <w:r w:rsidR="00817247">
        <w:t xml:space="preserve"> komponent emulatorja</w:t>
      </w:r>
      <w:r w:rsidRPr="00CC7C54">
        <w:t>.</w:t>
      </w:r>
      <w:r w:rsidR="00F07919" w:rsidRPr="00CC7C54">
        <w:t xml:space="preserve"> </w:t>
      </w:r>
      <w:r w:rsidR="008679AD" w:rsidRPr="00CC7C54">
        <w:t xml:space="preserve">Pravilnost </w:t>
      </w:r>
      <w:r w:rsidR="00817247">
        <w:t>sestavljanja</w:t>
      </w:r>
      <w:r w:rsidR="008679AD" w:rsidRPr="00CC7C54">
        <w:t xml:space="preserve"> </w:t>
      </w:r>
      <w:r w:rsidR="00F07919" w:rsidRPr="00CC7C54">
        <w:t>sem</w:t>
      </w:r>
      <w:r w:rsidR="008679AD" w:rsidRPr="00CC7C54">
        <w:t xml:space="preserve"> preverjal</w:t>
      </w:r>
      <w:r w:rsidR="00F07919" w:rsidRPr="00CC7C54">
        <w:t xml:space="preserve"> s pomočjo dokumenta »</w:t>
      </w:r>
      <w:r w:rsidR="00620DEE">
        <w:t>M6800</w:t>
      </w:r>
      <w:r w:rsidR="00F07919" w:rsidRPr="00CC7C54">
        <w:t xml:space="preserve"> Programming reference manual«, ki je bil izdan leta 1976. </w:t>
      </w:r>
      <w:r w:rsidR="00536D37" w:rsidRPr="00CC7C54">
        <w:t xml:space="preserve">Največ težav pri prevajanju sem imel z nazivi. Ukaz ali vrstica v sestavljanju z </w:t>
      </w:r>
      <w:r w:rsidR="00620DEE">
        <w:t>M6800</w:t>
      </w:r>
      <w:r w:rsidR="00536D37" w:rsidRPr="00CC7C54">
        <w:t xml:space="preserve"> lahko ima naziv(label)</w:t>
      </w:r>
      <w:r w:rsidR="00817247">
        <w:t>.</w:t>
      </w:r>
      <w:r w:rsidR="00536D37" w:rsidRPr="00CC7C54">
        <w:t xml:space="preserve"> </w:t>
      </w:r>
      <w:r w:rsidR="00817247">
        <w:t>Nek d</w:t>
      </w:r>
      <w:r w:rsidR="00536D37" w:rsidRPr="00CC7C54">
        <w:t>rug ukaz lahko kliče ta naziv</w:t>
      </w:r>
      <w:r w:rsidR="0088222E" w:rsidRPr="00CC7C54">
        <w:t>, ki vrne</w:t>
      </w:r>
      <w:r w:rsidR="00536D37" w:rsidRPr="00CC7C54">
        <w:t xml:space="preserve"> neko pomnilniško lokacijo ali vrednost. Težava se pojavi ko nek ukaz kliče naziv ki še ni bil definiran. Primer:</w:t>
      </w:r>
    </w:p>
    <w:p w14:paraId="0BD267C2" w14:textId="77777777" w:rsidR="00817247" w:rsidRDefault="00C77036" w:rsidP="00817247">
      <w:pPr>
        <w:keepNext/>
        <w:widowControl/>
        <w:spacing w:after="160" w:line="259" w:lineRule="auto"/>
      </w:pPr>
      <w:r w:rsidRPr="00CC7C54">
        <w:rPr>
          <w:noProof/>
          <w:lang w:eastAsia="sl-SI" w:bidi="ar-SA"/>
        </w:rPr>
        <w:drawing>
          <wp:inline distT="0" distB="0" distL="0" distR="0" wp14:anchorId="7EB09865" wp14:editId="13599483">
            <wp:extent cx="5580380" cy="993775"/>
            <wp:effectExtent l="0" t="0" r="1270" b="0"/>
            <wp:docPr id="53551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514" name="Picture 1" descr="A screenshot of a computer&#10;&#10;Description automatically generated"/>
                    <pic:cNvPicPr/>
                  </pic:nvPicPr>
                  <pic:blipFill>
                    <a:blip r:embed="rId13"/>
                    <a:stretch>
                      <a:fillRect/>
                    </a:stretch>
                  </pic:blipFill>
                  <pic:spPr>
                    <a:xfrm>
                      <a:off x="0" y="0"/>
                      <a:ext cx="5580380" cy="993775"/>
                    </a:xfrm>
                    <a:prstGeom prst="rect">
                      <a:avLst/>
                    </a:prstGeom>
                  </pic:spPr>
                </pic:pic>
              </a:graphicData>
            </a:graphic>
          </wp:inline>
        </w:drawing>
      </w:r>
    </w:p>
    <w:p w14:paraId="13F341D5" w14:textId="3F14F562" w:rsidR="00536D37" w:rsidRPr="00CC7C54" w:rsidRDefault="00817247" w:rsidP="00817247">
      <w:pPr>
        <w:pStyle w:val="Caption"/>
        <w:jc w:val="left"/>
      </w:pPr>
      <w:r>
        <w:t xml:space="preserve">Slika </w:t>
      </w:r>
      <w:r>
        <w:fldChar w:fldCharType="begin"/>
      </w:r>
      <w:r>
        <w:instrText xml:space="preserve"> SEQ Slika \* ARABIC </w:instrText>
      </w:r>
      <w:r>
        <w:fldChar w:fldCharType="separate"/>
      </w:r>
      <w:r w:rsidR="00C8501B">
        <w:rPr>
          <w:noProof/>
        </w:rPr>
        <w:t>4</w:t>
      </w:r>
      <w:r>
        <w:fldChar w:fldCharType="end"/>
      </w:r>
      <w:r>
        <w:t>: Primer ukaza, ki kliče nedefiniran naziv</w:t>
      </w:r>
    </w:p>
    <w:p w14:paraId="309AE4A5" w14:textId="706BEAFA" w:rsidR="00536D37" w:rsidRPr="00CC7C54" w:rsidRDefault="00536D37" w:rsidP="001C028F">
      <w:pPr>
        <w:pStyle w:val="Navadenodstavek"/>
      </w:pPr>
      <w:r w:rsidRPr="00CC7C54">
        <w:t>Ukaz »JMP« ali skok ima za operand »label«. Ko se ta koda prevaja bo v strojni kodi začasno bil operand prazen. Ko se pa enkrat vsi ukazi zapišejo in se njihovi nazivi shranijo, pa prevajalnik znova gre skozi vse ukaze ki so klicali nazive in v prazna mesta operandov zapiše ustrezno vrednost.</w:t>
      </w:r>
    </w:p>
    <w:p w14:paraId="01FD68BF" w14:textId="10E67AA5" w:rsidR="005F5927" w:rsidRDefault="005F5927" w:rsidP="001C028F">
      <w:pPr>
        <w:pStyle w:val="Navadenodstavek"/>
      </w:pPr>
      <w:r w:rsidRPr="00CC7C54">
        <w:t>Slab mesec dni sem porabil na vplejavi izvajanja ukazov. Rabil sem prebrat veliko dokumentacije in skozi čas se je sistem izvajanja mnogo krat spremenil. Še sploh pri posodabljanju UI(</w:t>
      </w:r>
      <w:r w:rsidR="00D71F5B" w:rsidRPr="00CC7C54">
        <w:t>uporabniški vmesnik)</w:t>
      </w:r>
      <w:r w:rsidRPr="00CC7C54">
        <w:t xml:space="preserve"> elementov.</w:t>
      </w:r>
      <w:r w:rsidR="00D71F5B" w:rsidRPr="00CC7C54">
        <w:t xml:space="preserve"> </w:t>
      </w:r>
      <w:r w:rsidR="00367F52" w:rsidRPr="00CC7C54">
        <w:t xml:space="preserve">V prvih različicah je vsak ukaz javil </w:t>
      </w:r>
      <w:r w:rsidR="00E31600">
        <w:t>emulatorju</w:t>
      </w:r>
      <w:r w:rsidR="00367F52" w:rsidRPr="00CC7C54">
        <w:t xml:space="preserve"> kater</w:t>
      </w:r>
      <w:r w:rsidR="00E31600">
        <w:t>i</w:t>
      </w:r>
      <w:r w:rsidR="00367F52" w:rsidRPr="00CC7C54">
        <w:t xml:space="preserve"> UI element</w:t>
      </w:r>
      <w:r w:rsidR="00E31600">
        <w:t>i</w:t>
      </w:r>
      <w:r w:rsidR="00367F52" w:rsidRPr="00CC7C54">
        <w:t xml:space="preserve"> rabi</w:t>
      </w:r>
      <w:r w:rsidR="00E31600">
        <w:t>jo</w:t>
      </w:r>
      <w:r w:rsidR="00367F52" w:rsidRPr="00CC7C54">
        <w:t xml:space="preserve"> posodobit</w:t>
      </w:r>
      <w:r w:rsidR="00E31600">
        <w:t>ev.</w:t>
      </w:r>
      <w:r w:rsidR="001C028F">
        <w:t xml:space="preserve"> Pri implementaciji časovno enakomernega samodejnega izvajanja</w:t>
      </w:r>
      <w:r w:rsidR="00367F52" w:rsidRPr="00CC7C54">
        <w:t xml:space="preserve"> </w:t>
      </w:r>
      <w:r w:rsidR="001C028F">
        <w:t>ukazov sem imel veliko težav z</w:t>
      </w:r>
      <w:r w:rsidR="00E31600" w:rsidRPr="00E31600">
        <w:t>aradi neizkušenosti z takim projektom</w:t>
      </w:r>
      <w:r w:rsidR="001C028F">
        <w:t>.</w:t>
      </w:r>
      <w:r w:rsidR="00E31600" w:rsidRPr="00E31600">
        <w:t xml:space="preserve"> </w:t>
      </w:r>
      <w:r w:rsidR="001C028F">
        <w:t>Z</w:t>
      </w:r>
      <w:r w:rsidR="00E31600" w:rsidRPr="00E31600">
        <w:t xml:space="preserve">ačasno </w:t>
      </w:r>
      <w:r w:rsidR="001C028F">
        <w:t xml:space="preserve">sem ta del emulatorja </w:t>
      </w:r>
      <w:r w:rsidR="00E31600" w:rsidRPr="00E31600">
        <w:t>rešil z Qt c++ razredom QTimer. QTimer razred omogoča uporabo programske</w:t>
      </w:r>
      <w:r w:rsidR="001C028F">
        <w:t>ga</w:t>
      </w:r>
      <w:r w:rsidR="00E31600" w:rsidRPr="00E31600">
        <w:t xml:space="preserve"> </w:t>
      </w:r>
      <w:r w:rsidR="001C028F">
        <w:t>časovnika</w:t>
      </w:r>
      <w:r w:rsidR="00E31600" w:rsidRPr="00E31600">
        <w:t>, kater</w:t>
      </w:r>
      <w:r w:rsidR="001C028F">
        <w:t>i</w:t>
      </w:r>
      <w:r w:rsidR="00E31600" w:rsidRPr="00E31600">
        <w:t xml:space="preserve"> </w:t>
      </w:r>
      <w:r w:rsidR="001C028F">
        <w:t xml:space="preserve">se </w:t>
      </w:r>
      <w:r w:rsidR="00E31600" w:rsidRPr="00E31600">
        <w:t xml:space="preserve">lahko z »connect« funkcijo poveže z neko drugo funkcijo, katero </w:t>
      </w:r>
      <w:r w:rsidR="001C028F">
        <w:t>je zaželeno</w:t>
      </w:r>
      <w:r w:rsidR="00E31600" w:rsidRPr="00E31600">
        <w:t xml:space="preserve"> izvajati na določenem intervalu. Težava se pojavi pri omejitevi QTimera, da je najmanjši </w:t>
      </w:r>
      <w:r w:rsidR="007012DE" w:rsidRPr="00E31600">
        <w:t xml:space="preserve">možen </w:t>
      </w:r>
      <w:r w:rsidR="00E31600" w:rsidRPr="00E31600">
        <w:t>interval 1ms. To pomeni, da bo teoretično najhitrejša hitrost 1000 ukazov na sekundo.</w:t>
      </w:r>
    </w:p>
    <w:p w14:paraId="686AE2B0" w14:textId="77777777" w:rsidR="00E31600" w:rsidRPr="00CC7C54" w:rsidRDefault="00E31600" w:rsidP="001C0819">
      <w:pPr>
        <w:widowControl/>
        <w:spacing w:after="160" w:line="259" w:lineRule="auto"/>
      </w:pPr>
    </w:p>
    <w:p w14:paraId="246D8E3B" w14:textId="1A85925C" w:rsidR="008E025F" w:rsidRPr="00CC7C54" w:rsidRDefault="0088222E" w:rsidP="001C0819">
      <w:pPr>
        <w:widowControl/>
        <w:spacing w:after="160" w:line="259" w:lineRule="auto"/>
      </w:pPr>
      <w:r w:rsidRPr="00CC7C54">
        <w:t xml:space="preserve">V </w:t>
      </w:r>
      <w:r w:rsidR="008E025F" w:rsidRPr="00CC7C54">
        <w:t xml:space="preserve">prevajalnik </w:t>
      </w:r>
      <w:r w:rsidRPr="00CC7C54">
        <w:t xml:space="preserve">sem </w:t>
      </w:r>
      <w:r w:rsidR="008E025F" w:rsidRPr="00CC7C54">
        <w:t xml:space="preserve">vključil </w:t>
      </w:r>
      <w:r w:rsidRPr="00CC7C54">
        <w:t xml:space="preserve">tudi nekaj sestavljalnih </w:t>
      </w:r>
      <w:r w:rsidR="008E025F" w:rsidRPr="00CC7C54">
        <w:t>direktiv</w:t>
      </w:r>
      <w:r w:rsidRPr="00CC7C54">
        <w:t>. To</w:t>
      </w:r>
      <w:r w:rsidR="008E025F" w:rsidRPr="00CC7C54">
        <w:t xml:space="preserve"> so navodila, ki jih </w:t>
      </w:r>
      <w:r w:rsidRPr="00CC7C54">
        <w:t>sestavljalcu</w:t>
      </w:r>
      <w:r w:rsidR="008E025F" w:rsidRPr="00CC7C54">
        <w:t xml:space="preserve"> podamo, da nadzoruj</w:t>
      </w:r>
      <w:r w:rsidRPr="00CC7C54">
        <w:t>emo ali prilagajamo</w:t>
      </w:r>
      <w:r w:rsidR="008E025F" w:rsidRPr="00CC7C54">
        <w:t xml:space="preserve"> proces sestavljanja. Moj emulator podpira naslednje:</w:t>
      </w:r>
    </w:p>
    <w:p w14:paraId="38EC1139" w14:textId="6680B06E" w:rsidR="008E025F" w:rsidRPr="00CC7C54" w:rsidRDefault="008E025F" w:rsidP="008E025F">
      <w:pPr>
        <w:pStyle w:val="ListParagraph"/>
        <w:widowControl/>
        <w:numPr>
          <w:ilvl w:val="0"/>
          <w:numId w:val="10"/>
        </w:numPr>
        <w:spacing w:after="160" w:line="259" w:lineRule="auto"/>
      </w:pPr>
      <w:r w:rsidRPr="00CC7C54">
        <w:t xml:space="preserve">.ORG: Določi izhodiščni ali začetni naslov programa ali odseka. To se zgodi tako da </w:t>
      </w:r>
      <w:r w:rsidR="0088222E" w:rsidRPr="00CC7C54">
        <w:t>sestavljalec</w:t>
      </w:r>
      <w:r w:rsidRPr="00CC7C54">
        <w:t xml:space="preserve"> sestavi sledeče ukaze na določenem pomnilniškem naslovu.</w:t>
      </w:r>
      <w:r w:rsidR="0088222E" w:rsidRPr="00CC7C54">
        <w:t xml:space="preserve"> </w:t>
      </w:r>
      <w:r w:rsidR="006818DF" w:rsidRPr="00CC7C54">
        <w:t>V prekinitveni vektor za ponastavljanje procesorja vstavi podan naslov.</w:t>
      </w:r>
    </w:p>
    <w:p w14:paraId="05EA9044" w14:textId="4428C54E" w:rsidR="00112966" w:rsidRPr="00CC7C54" w:rsidRDefault="00112966" w:rsidP="00112966">
      <w:pPr>
        <w:pStyle w:val="ListParagraph"/>
        <w:widowControl/>
        <w:numPr>
          <w:ilvl w:val="0"/>
          <w:numId w:val="10"/>
        </w:numPr>
        <w:spacing w:after="160" w:line="259" w:lineRule="auto"/>
      </w:pPr>
      <w:r w:rsidRPr="00CC7C54">
        <w:t>.RMB: Rezervira spomin oziroma preskoči pomnilniške lokacije med sestavljanjem.</w:t>
      </w:r>
    </w:p>
    <w:p w14:paraId="3E116275" w14:textId="276C0C32" w:rsidR="008E025F" w:rsidRPr="00CC7C54" w:rsidRDefault="008E025F" w:rsidP="008E025F">
      <w:pPr>
        <w:pStyle w:val="ListParagraph"/>
        <w:widowControl/>
        <w:numPr>
          <w:ilvl w:val="0"/>
          <w:numId w:val="10"/>
        </w:numPr>
        <w:spacing w:after="160" w:line="259" w:lineRule="auto"/>
      </w:pPr>
      <w:r w:rsidRPr="00CC7C54">
        <w:t>.EQU: Nazivu pod katerim je klican .EQU je prirejena vrednost katero določi uporabnik. V primeru: »test</w:t>
      </w:r>
      <w:r w:rsidRPr="00CC7C54">
        <w:tab/>
        <w:t>.EQU 24« bo naziv test vseboval število 24.</w:t>
      </w:r>
    </w:p>
    <w:p w14:paraId="203B7E2E" w14:textId="57971313" w:rsidR="008E025F" w:rsidRPr="00CC7C54" w:rsidRDefault="008E025F" w:rsidP="008E025F">
      <w:pPr>
        <w:pStyle w:val="ListParagraph"/>
        <w:widowControl/>
        <w:numPr>
          <w:ilvl w:val="0"/>
          <w:numId w:val="10"/>
        </w:numPr>
        <w:spacing w:after="160" w:line="259" w:lineRule="auto"/>
      </w:pPr>
      <w:r w:rsidRPr="00CC7C54">
        <w:t>.BYTE: V trenutnem naslovu sestavljanja se shrani en ali več</w:t>
      </w:r>
      <w:r w:rsidR="008D6DF0" w:rsidRPr="00CC7C54">
        <w:t xml:space="preserve"> zaporednih</w:t>
      </w:r>
      <w:r w:rsidRPr="00CC7C54">
        <w:t xml:space="preserve"> bajtov. Primer: </w:t>
      </w:r>
    </w:p>
    <w:p w14:paraId="0CDE789C" w14:textId="77777777" w:rsidR="00817247" w:rsidRDefault="001D055D" w:rsidP="00817247">
      <w:pPr>
        <w:keepNext/>
        <w:widowControl/>
        <w:spacing w:after="160" w:line="259" w:lineRule="auto"/>
      </w:pPr>
      <w:r w:rsidRPr="00CC7C54">
        <w:rPr>
          <w:noProof/>
          <w:lang w:eastAsia="sl-SI" w:bidi="ar-SA"/>
        </w:rPr>
        <w:drawing>
          <wp:inline distT="0" distB="0" distL="0" distR="0" wp14:anchorId="7F4BE324" wp14:editId="469C1904">
            <wp:extent cx="5580380" cy="473710"/>
            <wp:effectExtent l="0" t="0" r="1270" b="2540"/>
            <wp:docPr id="16869025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2503" name="Picture 1" descr="A white background with black text&#10;&#10;Description automatically generated"/>
                    <pic:cNvPicPr/>
                  </pic:nvPicPr>
                  <pic:blipFill>
                    <a:blip r:embed="rId14"/>
                    <a:stretch>
                      <a:fillRect/>
                    </a:stretch>
                  </pic:blipFill>
                  <pic:spPr>
                    <a:xfrm>
                      <a:off x="0" y="0"/>
                      <a:ext cx="5580380" cy="473710"/>
                    </a:xfrm>
                    <a:prstGeom prst="rect">
                      <a:avLst/>
                    </a:prstGeom>
                  </pic:spPr>
                </pic:pic>
              </a:graphicData>
            </a:graphic>
          </wp:inline>
        </w:drawing>
      </w:r>
    </w:p>
    <w:p w14:paraId="735B2FA4" w14:textId="135191AC" w:rsidR="001D055D" w:rsidRPr="00CC7C54" w:rsidRDefault="00817247" w:rsidP="00817247">
      <w:pPr>
        <w:pStyle w:val="Caption"/>
        <w:jc w:val="left"/>
      </w:pPr>
      <w:r>
        <w:t xml:space="preserve">Slika </w:t>
      </w:r>
      <w:r>
        <w:fldChar w:fldCharType="begin"/>
      </w:r>
      <w:r>
        <w:instrText xml:space="preserve"> SEQ Slika \* ARABIC </w:instrText>
      </w:r>
      <w:r>
        <w:fldChar w:fldCharType="separate"/>
      </w:r>
      <w:r w:rsidR="00C8501B">
        <w:rPr>
          <w:noProof/>
        </w:rPr>
        <w:t>5</w:t>
      </w:r>
      <w:r>
        <w:fldChar w:fldCharType="end"/>
      </w:r>
      <w:r>
        <w:t>: Primer uporabe ukaza ».BYTE«</w:t>
      </w:r>
    </w:p>
    <w:p w14:paraId="464A9D50" w14:textId="2445B53C" w:rsidR="001D055D" w:rsidRPr="00CC7C54" w:rsidRDefault="00355B91" w:rsidP="00112966">
      <w:pPr>
        <w:pStyle w:val="ListParagraph"/>
        <w:widowControl/>
        <w:numPr>
          <w:ilvl w:val="0"/>
          <w:numId w:val="10"/>
        </w:numPr>
        <w:spacing w:after="160" w:line="259" w:lineRule="auto"/>
      </w:pPr>
      <w:r w:rsidRPr="00CC7C54">
        <w:t>.WORD: V trenutni naslov sestavljanja se shrani ena ali več besed(2 bajta).</w:t>
      </w:r>
    </w:p>
    <w:p w14:paraId="294C9A11" w14:textId="15F38A0B" w:rsidR="00355B91" w:rsidRPr="00CC7C54" w:rsidRDefault="00355B91" w:rsidP="00112966">
      <w:pPr>
        <w:pStyle w:val="ListParagraph"/>
        <w:widowControl/>
        <w:numPr>
          <w:ilvl w:val="0"/>
          <w:numId w:val="10"/>
        </w:numPr>
        <w:spacing w:after="160" w:line="259" w:lineRule="auto"/>
      </w:pPr>
      <w:r w:rsidRPr="00CC7C54">
        <w:t>.SETB: V podan naslov shrani podan bajt. Primer: ».SETB $FB00,24«.</w:t>
      </w:r>
    </w:p>
    <w:p w14:paraId="129B807D" w14:textId="574F9473" w:rsidR="00355B91" w:rsidRPr="00CC7C54" w:rsidRDefault="00355B91" w:rsidP="00112966">
      <w:pPr>
        <w:pStyle w:val="ListParagraph"/>
        <w:widowControl/>
        <w:numPr>
          <w:ilvl w:val="0"/>
          <w:numId w:val="10"/>
        </w:numPr>
        <w:spacing w:after="160" w:line="259" w:lineRule="auto"/>
      </w:pPr>
      <w:r w:rsidRPr="00CC7C54">
        <w:t>.SETW: V podan naslov shrani besedo.</w:t>
      </w:r>
    </w:p>
    <w:p w14:paraId="36A1177C" w14:textId="4224EC5E" w:rsidR="00355B91" w:rsidRPr="00CC7C54" w:rsidRDefault="00355B91" w:rsidP="00355B91">
      <w:pPr>
        <w:pStyle w:val="ListParagraph"/>
        <w:widowControl/>
        <w:numPr>
          <w:ilvl w:val="0"/>
          <w:numId w:val="10"/>
        </w:numPr>
        <w:spacing w:after="160" w:line="259" w:lineRule="auto"/>
      </w:pPr>
      <w:r w:rsidRPr="00CC7C54">
        <w:t>.STR: Shrani niz ali več nizov v trenutni naslov. ».STR "primer1","primer2"«</w:t>
      </w:r>
    </w:p>
    <w:p w14:paraId="44C0B3C1" w14:textId="51401F3A" w:rsidR="00355B91" w:rsidRPr="00CC7C54" w:rsidRDefault="007E5046" w:rsidP="00355B91">
      <w:pPr>
        <w:widowControl/>
        <w:spacing w:after="160" w:line="259" w:lineRule="auto"/>
      </w:pPr>
      <w:r w:rsidRPr="00CC7C54">
        <w:t>Dodal sem tudi konzolo ki kaže napake, opozorila in podobno ter polje, ki označuje vrstice v polju za vpis kode. Ustvaril sem tudi nekaj osnovnih nastavitev.</w:t>
      </w:r>
    </w:p>
    <w:p w14:paraId="22473730" w14:textId="0614B978" w:rsidR="00EE1C29" w:rsidRPr="00CC7C54" w:rsidRDefault="00EE1C29" w:rsidP="00355B91">
      <w:pPr>
        <w:widowControl/>
        <w:spacing w:after="160" w:line="259" w:lineRule="auto"/>
      </w:pPr>
      <w:r w:rsidRPr="00CC7C54">
        <w:t xml:space="preserve">Nato sem se lotil programiranja delovanja procesorja </w:t>
      </w:r>
      <w:r w:rsidR="00620DEE">
        <w:t>M6800</w:t>
      </w:r>
      <w:r w:rsidRPr="00CC7C54">
        <w:t xml:space="preserve">. Dodal sem vse registre in okenca ki jih prikazujejo ter gumbe, ki upravljajo s procesorjem. Dodal sem tudi gumbe, ki kodo shranjujejo in nalagajo. </w:t>
      </w:r>
    </w:p>
    <w:p w14:paraId="611D28CD" w14:textId="60A12633" w:rsidR="00EE1C29" w:rsidRPr="00CC7C54" w:rsidRDefault="00EE1C29" w:rsidP="00355B91">
      <w:pPr>
        <w:widowControl/>
        <w:spacing w:after="160" w:line="259" w:lineRule="auto"/>
      </w:pPr>
      <w:r w:rsidRPr="00CC7C54">
        <w:t>Ko sem dodal še možnost direktnega urejanja spomina sem zraven dodal še sistem označevanja ukazov, ki označijo napake, naslednji ukaz, zabeležene ukaze ter lokacijo urejanja spomina.</w:t>
      </w:r>
    </w:p>
    <w:p w14:paraId="2AB193BC" w14:textId="07C3CD6C" w:rsidR="00823EC5" w:rsidRPr="00CC7C54" w:rsidRDefault="00817247" w:rsidP="00355B91">
      <w:pPr>
        <w:widowControl/>
        <w:spacing w:after="160" w:line="259" w:lineRule="auto"/>
      </w:pPr>
      <w:r>
        <w:rPr>
          <w:noProof/>
        </w:rPr>
        <mc:AlternateContent>
          <mc:Choice Requires="wps">
            <w:drawing>
              <wp:anchor distT="0" distB="0" distL="114300" distR="114300" simplePos="0" relativeHeight="251691008" behindDoc="0" locked="0" layoutInCell="1" allowOverlap="1" wp14:anchorId="52CB15C4" wp14:editId="5925CE84">
                <wp:simplePos x="0" y="0"/>
                <wp:positionH relativeFrom="column">
                  <wp:posOffset>0</wp:posOffset>
                </wp:positionH>
                <wp:positionV relativeFrom="paragraph">
                  <wp:posOffset>3476625</wp:posOffset>
                </wp:positionV>
                <wp:extent cx="5408295" cy="635"/>
                <wp:effectExtent l="0" t="0" r="0" b="0"/>
                <wp:wrapSquare wrapText="bothSides"/>
                <wp:docPr id="279361036" name="Text Box 1"/>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677D620E" w14:textId="22A90D35" w:rsidR="00817247" w:rsidRPr="00B4034C" w:rsidRDefault="00817247" w:rsidP="00817247">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6</w:t>
                            </w:r>
                            <w:r>
                              <w:fldChar w:fldCharType="end"/>
                            </w:r>
                            <w:r>
                              <w:t xml:space="preserve">: </w:t>
                            </w:r>
                            <w:r w:rsidR="009B7BDA">
                              <w:t>Ena izmed prvih delujočih različic emulatorja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B15C4" id="_x0000_s1027" type="#_x0000_t202" style="position:absolute;margin-left:0;margin-top:273.75pt;width:425.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ed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p/Ht9G7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" stroked="f">
                <v:textbox style="mso-fit-shape-to-text:t" inset="0,0,0,0">
                  <w:txbxContent>
                    <w:p w14:paraId="677D620E" w14:textId="22A90D35" w:rsidR="00817247" w:rsidRPr="00B4034C" w:rsidRDefault="00817247" w:rsidP="00817247">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6</w:t>
                      </w:r>
                      <w:r>
                        <w:fldChar w:fldCharType="end"/>
                      </w:r>
                      <w:r>
                        <w:t xml:space="preserve">: </w:t>
                      </w:r>
                      <w:r w:rsidR="009B7BDA">
                        <w:t>Ena izmed prvih delujočih različic emulatorja</w:t>
                      </w:r>
                    </w:p>
                  </w:txbxContent>
                </v:textbox>
                <w10:wrap type="square"/>
              </v:shape>
            </w:pict>
          </mc:Fallback>
        </mc:AlternateContent>
      </w:r>
      <w:r w:rsidRPr="00CC7C54">
        <w:rPr>
          <w:noProof/>
          <w:lang w:eastAsia="sl-SI" w:bidi="ar-SA"/>
        </w:rPr>
        <w:drawing>
          <wp:anchor distT="0" distB="0" distL="114300" distR="114300" simplePos="0" relativeHeight="251682816" behindDoc="0" locked="0" layoutInCell="1" allowOverlap="1" wp14:anchorId="402D67CD" wp14:editId="0788CE52">
            <wp:simplePos x="0" y="0"/>
            <wp:positionH relativeFrom="margin">
              <wp:align>left</wp:align>
            </wp:positionH>
            <wp:positionV relativeFrom="paragraph">
              <wp:posOffset>581660</wp:posOffset>
            </wp:positionV>
            <wp:extent cx="5408295" cy="3143885"/>
            <wp:effectExtent l="0" t="0" r="1905" b="0"/>
            <wp:wrapSquare wrapText="bothSides"/>
            <wp:docPr id="22976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760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8295" cy="3143885"/>
                    </a:xfrm>
                    <a:prstGeom prst="rect">
                      <a:avLst/>
                    </a:prstGeom>
                  </pic:spPr>
                </pic:pic>
              </a:graphicData>
            </a:graphic>
            <wp14:sizeRelH relativeFrom="margin">
              <wp14:pctWidth>0</wp14:pctWidth>
            </wp14:sizeRelH>
            <wp14:sizeRelV relativeFrom="margin">
              <wp14:pctHeight>0</wp14:pctHeight>
            </wp14:sizeRelV>
          </wp:anchor>
        </w:drawing>
      </w:r>
      <w:r w:rsidR="00EE1C29" w:rsidRPr="00CC7C54">
        <w:t xml:space="preserve">Po veliko optimizacije in prilagajanja uporabniškega vmesnika sem dodal tudi ukaze ter </w:t>
      </w:r>
      <w:r w:rsidR="000A2B9B">
        <w:t>sestavljavec</w:t>
      </w:r>
      <w:r w:rsidR="00EE1C29" w:rsidRPr="00CC7C54">
        <w:t xml:space="preserve"> za</w:t>
      </w:r>
      <w:r w:rsidR="00480457" w:rsidRPr="00CC7C54">
        <w:t xml:space="preserve"> procesor</w:t>
      </w:r>
      <w:r w:rsidR="00EE1C29" w:rsidRPr="00CC7C54">
        <w:t xml:space="preserve"> M6803.</w:t>
      </w:r>
      <w:r w:rsidR="00480457" w:rsidRPr="00CC7C54">
        <w:t xml:space="preserve"> Začel sem tudi implementirat zaslon, ki je viden ko je okno </w:t>
      </w:r>
      <w:r w:rsidR="00E06801">
        <w:t>dovolj</w:t>
      </w:r>
      <w:r w:rsidR="00480457" w:rsidRPr="00CC7C54">
        <w:t xml:space="preserve"> široko. </w:t>
      </w:r>
    </w:p>
    <w:p w14:paraId="6756C517" w14:textId="3CF821BE" w:rsidR="00480457" w:rsidRPr="00CC7C54" w:rsidRDefault="00480457" w:rsidP="00480457">
      <w:pPr>
        <w:pStyle w:val="Heading2"/>
      </w:pPr>
      <w:bookmarkStart w:id="12" w:name="_Toc157272793"/>
      <w:r w:rsidRPr="00CC7C54">
        <w:t>Nadaljnji razvoj</w:t>
      </w:r>
      <w:bookmarkEnd w:id="12"/>
    </w:p>
    <w:p w14:paraId="4DDD80D2" w14:textId="77777777" w:rsidR="00823EC5" w:rsidRPr="00CC7C54" w:rsidRDefault="003F123E" w:rsidP="003F123E">
      <w:pPr>
        <w:pStyle w:val="Navadenodstavek"/>
      </w:pPr>
      <w:r w:rsidRPr="00CC7C54">
        <w:t>Nadaljnji razvoj je imel velik poudarek na optimizaciji ter odpravljanju napak.</w:t>
      </w:r>
      <w:r w:rsidR="00A61D19" w:rsidRPr="00CC7C54">
        <w:t xml:space="preserve"> Dodal sem tudi enostavnejšo različico prikaza spomina, ki se vključi v nastavitvah.</w:t>
      </w:r>
    </w:p>
    <w:p w14:paraId="264F5153" w14:textId="201B3D29" w:rsidR="00823EC5" w:rsidRPr="00CC7C54" w:rsidRDefault="00823EC5" w:rsidP="003F123E">
      <w:pPr>
        <w:pStyle w:val="Navadenodstavek"/>
      </w:pPr>
      <w:r w:rsidRPr="00CC7C54">
        <w:rPr>
          <w:noProof/>
          <w:lang w:eastAsia="sl-SI" w:bidi="ar-SA"/>
        </w:rPr>
        <w:drawing>
          <wp:inline distT="0" distB="0" distL="0" distR="0" wp14:anchorId="35426642" wp14:editId="4B3A97BF">
            <wp:extent cx="5580380" cy="5231958"/>
            <wp:effectExtent l="0" t="0" r="1270" b="6985"/>
            <wp:docPr id="189056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9537" name="Picture 1" descr="A screenshot of a computer&#10;&#10;Description automatically generated"/>
                    <pic:cNvPicPr/>
                  </pic:nvPicPr>
                  <pic:blipFill rotWithShape="1">
                    <a:blip r:embed="rId16"/>
                    <a:srcRect b="25912"/>
                    <a:stretch/>
                  </pic:blipFill>
                  <pic:spPr bwMode="auto">
                    <a:xfrm>
                      <a:off x="0" y="0"/>
                      <a:ext cx="5580380" cy="5231958"/>
                    </a:xfrm>
                    <a:prstGeom prst="rect">
                      <a:avLst/>
                    </a:prstGeom>
                    <a:ln>
                      <a:noFill/>
                    </a:ln>
                    <a:extLst>
                      <a:ext uri="{53640926-AAD7-44D8-BBD7-CCE9431645EC}">
                        <a14:shadowObscured xmlns:a14="http://schemas.microsoft.com/office/drawing/2010/main"/>
                      </a:ext>
                    </a:extLst>
                  </pic:spPr>
                </pic:pic>
              </a:graphicData>
            </a:graphic>
          </wp:inline>
        </w:drawing>
      </w:r>
    </w:p>
    <w:p w14:paraId="478BF9FA" w14:textId="46E1C052" w:rsidR="00480457" w:rsidRPr="00CC7C54" w:rsidRDefault="003F123E" w:rsidP="003F123E">
      <w:pPr>
        <w:pStyle w:val="Navadenodstavek"/>
      </w:pPr>
      <w:r w:rsidRPr="00CC7C54">
        <w:t xml:space="preserve">Največji dodatek je bil uvedba razstavljanja. To omogoča uporabniku da iz strojne kode razstavi ukaze v assembly jezik. Ta funkcija je dostopna ko je način pisanja nastavljen na spomin(direktno pisanje v spomin). Ko se disassembler zažene bo uporabnik vprašan kje se program začne, to omogoča uporabo prvih pomnilniških naslovov za spremenljivke. Podatke pred tem bo disassembler zapisal z ukazom ».BYTE«. Če dissasembler naleti na neznan ali </w:t>
      </w:r>
      <w:r w:rsidR="007A3F86" w:rsidRPr="00CC7C54">
        <w:t>ne podpiran</w:t>
      </w:r>
      <w:r w:rsidRPr="00CC7C54">
        <w:t xml:space="preserve"> ukaz bo uporabnik vprašan kje naj se razstavljanje nadaljuje. Tudi tu bodo manjkajoči podatki zapisani z ukazom</w:t>
      </w:r>
      <w:r w:rsidR="007A3F86" w:rsidRPr="00CC7C54">
        <w:t xml:space="preserve"> </w:t>
      </w:r>
      <w:r w:rsidRPr="00CC7C54">
        <w:t>».BYTE«.</w:t>
      </w:r>
    </w:p>
    <w:p w14:paraId="75D3A9A7" w14:textId="77777777" w:rsidR="00BF24A6" w:rsidRDefault="003F123E" w:rsidP="0039336E">
      <w:pPr>
        <w:pStyle w:val="Navadenodstavek"/>
      </w:pPr>
      <w:r w:rsidRPr="00CC7C54">
        <w:t xml:space="preserve">Še en omembe vreden dodatek je uvedba možnosti da procesor deluje po hitrosti »ciklov« na sekundo. Tako deluje tudi pravi procesor. Vsak ukaz </w:t>
      </w:r>
      <w:r w:rsidR="004E0641" w:rsidRPr="00CC7C54">
        <w:t>zahteva nekaj ciklov procesorja. Privzeta nastavitev je še vedno ukazi na sekundo, saj je tako</w:t>
      </w:r>
      <w:r w:rsidR="0092660D" w:rsidRPr="00CC7C54">
        <w:t xml:space="preserve"> začetnikom</w:t>
      </w:r>
      <w:r w:rsidR="004E0641" w:rsidRPr="00CC7C54">
        <w:t xml:space="preserve"> </w:t>
      </w:r>
      <w:r w:rsidR="00E6555F" w:rsidRPr="00CC7C54">
        <w:t>enostavnejše</w:t>
      </w:r>
      <w:r w:rsidR="004E0641" w:rsidRPr="00CC7C54">
        <w:t xml:space="preserve"> upravljati z hitrostjo programa. </w:t>
      </w:r>
      <w:r w:rsidR="002924F0" w:rsidRPr="00CC7C54">
        <w:t xml:space="preserve">Ta funkcija se je skozi čas veliko spreminjala saj sem imel težave z enakomernostjo izvajanja in maksimalno hitrostjo. </w:t>
      </w:r>
    </w:p>
    <w:p w14:paraId="4970021E" w14:textId="1E3CEA60" w:rsidR="00CB5D31" w:rsidRPr="00CC7C54" w:rsidRDefault="002924F0" w:rsidP="0039336E">
      <w:pPr>
        <w:pStyle w:val="Navadenodstavek"/>
      </w:pPr>
      <w:r w:rsidRPr="00BF24A6">
        <w:t xml:space="preserve">Ko sem začel implementirati </w:t>
      </w:r>
      <w:r w:rsidR="00BF24A6" w:rsidRPr="00BF24A6">
        <w:t>izvajanje ukazov v emulator,</w:t>
      </w:r>
      <w:r w:rsidRPr="00BF24A6">
        <w:t xml:space="preserve"> sem si dal ambiciozen cilj da bi emulator lahko izvajal s enako hitrostjo kot avtentičen</w:t>
      </w:r>
      <w:r w:rsidR="008764FD">
        <w:t xml:space="preserve"> </w:t>
      </w:r>
      <w:r w:rsidR="00620DEE">
        <w:t>M6800</w:t>
      </w:r>
      <w:r w:rsidRPr="00BF24A6">
        <w:t xml:space="preserve"> </w:t>
      </w:r>
      <w:r w:rsidR="008764FD">
        <w:t>mikro</w:t>
      </w:r>
      <w:r w:rsidRPr="00BF24A6">
        <w:t>procesor</w:t>
      </w:r>
      <w:r w:rsidR="00BF24A6">
        <w:t>,</w:t>
      </w:r>
      <w:r w:rsidRPr="00BF24A6">
        <w:t xml:space="preserve"> to je frekvenca </w:t>
      </w:r>
      <w:r w:rsidR="00BF24A6">
        <w:t>1</w:t>
      </w:r>
      <w:r w:rsidRPr="00BF24A6">
        <w:t xml:space="preserve"> MHz ciklov ali en milijon</w:t>
      </w:r>
      <w:r w:rsidR="001C4B27" w:rsidRPr="00BF24A6">
        <w:t xml:space="preserve"> ciklov na </w:t>
      </w:r>
      <w:r w:rsidR="001C4B27" w:rsidRPr="007012DE">
        <w:t>sekundo.</w:t>
      </w:r>
      <w:r w:rsidR="007012DE" w:rsidRPr="007012DE">
        <w:t xml:space="preserve"> </w:t>
      </w:r>
      <w:r w:rsidR="001B23E0" w:rsidRPr="007012DE">
        <w:t xml:space="preserve">Proti koncu razvoja sem to staro ogrodje uravnavanja hitrosti zavrgel in znova začel načrtovati sistem za urejanje hitrsoti. V noven sistemu sem vplejlal uporabo večnitnosti. Definiral sem da se na </w:t>
      </w:r>
      <w:r w:rsidR="007012DE" w:rsidRPr="007012DE">
        <w:t>dodatni</w:t>
      </w:r>
      <w:r w:rsidR="001B23E0" w:rsidRPr="007012DE">
        <w:t xml:space="preserve"> niti dogaja vse, kar je povezano s samodejnim izvajanjem ukazov. Posodobitve uporabniškega vmesnika in </w:t>
      </w:r>
      <w:r w:rsidR="00AF6A6D" w:rsidRPr="007012DE">
        <w:t xml:space="preserve">vse ostalo pa se bo dogajalo na glavni niti programa. </w:t>
      </w:r>
      <w:r w:rsidR="009E0616" w:rsidRPr="007012DE">
        <w:t>Če je hitrost izvajanja dvakrat večja kot hitrost posodabljanja zaslona</w:t>
      </w:r>
      <w:r w:rsidR="007012DE" w:rsidRPr="007012DE">
        <w:t>(privzeto 256 posodobitev na sekund)</w:t>
      </w:r>
      <w:r w:rsidR="009E0616" w:rsidRPr="007012DE">
        <w:t xml:space="preserve"> se bodo izvajal</w:t>
      </w:r>
      <w:r w:rsidR="007012DE" w:rsidRPr="007012DE">
        <w:t xml:space="preserve">e </w:t>
      </w:r>
      <w:r w:rsidR="002877DD" w:rsidRPr="007012DE">
        <w:t>zaporedn</w:t>
      </w:r>
      <w:r w:rsidR="007012DE" w:rsidRPr="007012DE">
        <w:t>e</w:t>
      </w:r>
      <w:r w:rsidR="002877DD" w:rsidRPr="007012DE">
        <w:t xml:space="preserve"> </w:t>
      </w:r>
      <w:r w:rsidR="007012DE" w:rsidRPr="007012DE">
        <w:t>serije</w:t>
      </w:r>
      <w:r w:rsidR="009E0616" w:rsidRPr="007012DE">
        <w:t xml:space="preserve"> ukazov ali ciklov</w:t>
      </w:r>
      <w:r w:rsidR="007012DE" w:rsidRPr="007012DE">
        <w:t xml:space="preserve">. Ta sistem deluje tako, da je </w:t>
      </w:r>
      <w:r w:rsidR="002877DD" w:rsidRPr="007012DE">
        <w:t>časovno in navidezno neopazno</w:t>
      </w:r>
      <w:r w:rsidR="00A74D0D" w:rsidRPr="007012DE">
        <w:t>,</w:t>
      </w:r>
      <w:r w:rsidR="002877DD" w:rsidRPr="007012DE">
        <w:t xml:space="preserve"> da se ukazi</w:t>
      </w:r>
      <w:r w:rsidR="00A74D0D" w:rsidRPr="007012DE">
        <w:t xml:space="preserve"> v ozadju </w:t>
      </w:r>
      <w:r w:rsidR="002877DD" w:rsidRPr="007012DE">
        <w:t>ne izvajajo en za drugim z stalnim intervalom</w:t>
      </w:r>
      <w:r w:rsidR="00A74D0D" w:rsidRPr="007012DE">
        <w:t>. Po vsakem zadnjem ciklu ali ukaz</w:t>
      </w:r>
      <w:r w:rsidR="00CB5D31" w:rsidRPr="007012DE">
        <w:t xml:space="preserve">u </w:t>
      </w:r>
      <w:r w:rsidR="00A74D0D" w:rsidRPr="007012DE">
        <w:t>v paketu se v glavno nit pošlje zahtev</w:t>
      </w:r>
      <w:r w:rsidR="00CB5D31" w:rsidRPr="007012DE">
        <w:t>a</w:t>
      </w:r>
      <w:r w:rsidR="00A74D0D" w:rsidRPr="007012DE">
        <w:t xml:space="preserve"> za posodobitev zaslona.</w:t>
      </w:r>
      <w:r w:rsidR="00CB5D31" w:rsidRPr="00CC7C54">
        <w:t xml:space="preserve"> </w:t>
      </w:r>
      <w:r w:rsidR="007012DE">
        <w:t xml:space="preserve">Delovanje nove različice te funkcije je podrobnejše opisano v poglavju </w:t>
      </w:r>
      <w:r w:rsidR="007012DE">
        <w:fldChar w:fldCharType="begin"/>
      </w:r>
      <w:r w:rsidR="007012DE">
        <w:instrText xml:space="preserve"> REF _Ref156840045 \r \h </w:instrText>
      </w:r>
      <w:r w:rsidR="007012DE">
        <w:fldChar w:fldCharType="separate"/>
      </w:r>
      <w:r w:rsidR="007012DE">
        <w:t>5.2.2.3</w:t>
      </w:r>
      <w:r w:rsidR="007012DE">
        <w:fldChar w:fldCharType="end"/>
      </w:r>
      <w:r w:rsidR="004D2ED7">
        <w:t>.</w:t>
      </w:r>
    </w:p>
    <w:p w14:paraId="124C2994" w14:textId="77777777" w:rsidR="000F511C" w:rsidRPr="00CC7C54" w:rsidRDefault="000F511C" w:rsidP="0039336E">
      <w:pPr>
        <w:pStyle w:val="Navadenodstavek"/>
      </w:pPr>
    </w:p>
    <w:p w14:paraId="2426337A" w14:textId="77777777" w:rsidR="0039336E" w:rsidRPr="00CC7C54" w:rsidRDefault="0039336E" w:rsidP="0039336E">
      <w:pPr>
        <w:pStyle w:val="Navadenodstavek"/>
      </w:pPr>
    </w:p>
    <w:p w14:paraId="1F5D29DE" w14:textId="41959FF4" w:rsidR="00207016" w:rsidRPr="00CC7C54" w:rsidRDefault="00207016" w:rsidP="0039336E">
      <w:pPr>
        <w:pStyle w:val="Navadenodstavek"/>
      </w:pPr>
      <w:r w:rsidRPr="00CC7C54">
        <w:br w:type="page"/>
      </w:r>
    </w:p>
    <w:p w14:paraId="22395C50" w14:textId="071F7E9E" w:rsidR="008D34DF" w:rsidRPr="00CC7C54" w:rsidRDefault="009B7BDA" w:rsidP="000D2A6C">
      <w:pPr>
        <w:pStyle w:val="Heading1"/>
      </w:pPr>
      <w:bookmarkStart w:id="13" w:name="_Toc157272794"/>
      <w:r>
        <w:t xml:space="preserve">Končni </w:t>
      </w:r>
      <w:r w:rsidR="0071358C">
        <w:t>izdelek</w:t>
      </w:r>
      <w:bookmarkEnd w:id="13"/>
    </w:p>
    <w:p w14:paraId="1D6E9C98" w14:textId="6E3FEB87" w:rsidR="00466C3F" w:rsidRPr="00CC7C54" w:rsidRDefault="005D4B78" w:rsidP="008D34DF">
      <w:pPr>
        <w:pStyle w:val="Heading2"/>
      </w:pPr>
      <w:bookmarkStart w:id="14" w:name="_Toc157272795"/>
      <w:r w:rsidRPr="00CC7C54">
        <w:t>Uporabniški vmesnik</w:t>
      </w:r>
      <w:bookmarkEnd w:id="14"/>
    </w:p>
    <w:p w14:paraId="5E2E6103" w14:textId="4D95BC02" w:rsidR="00FE2824" w:rsidRPr="00CC7C54" w:rsidRDefault="00FE2824" w:rsidP="00FE2824">
      <w:pPr>
        <w:pStyle w:val="Heading3"/>
      </w:pPr>
      <w:bookmarkStart w:id="15" w:name="_Toc157272796"/>
      <w:r w:rsidRPr="00CC7C54">
        <w:t>Števec vrstic</w:t>
      </w:r>
      <w:bookmarkEnd w:id="15"/>
      <w:r w:rsidRPr="00CC7C54">
        <w:t xml:space="preserve"> </w:t>
      </w:r>
    </w:p>
    <w:p w14:paraId="2F766E25" w14:textId="4996EAC7" w:rsidR="007C758E" w:rsidRPr="00CC7C54" w:rsidRDefault="00D05691" w:rsidP="005D4B78">
      <w:pPr>
        <w:pStyle w:val="Navadenodstavek"/>
      </w:pPr>
      <w:r w:rsidRPr="00CC7C54">
        <w:rPr>
          <w:noProof/>
          <w:lang w:eastAsia="sl-SI" w:bidi="ar-SA"/>
        </w:rPr>
        <mc:AlternateContent>
          <mc:Choice Requires="wps">
            <w:drawing>
              <wp:anchor distT="0" distB="0" distL="114300" distR="114300" simplePos="0" relativeHeight="251664384" behindDoc="0" locked="0" layoutInCell="1" allowOverlap="1" wp14:anchorId="52DAB03E" wp14:editId="3ECF4F49">
                <wp:simplePos x="0" y="0"/>
                <wp:positionH relativeFrom="column">
                  <wp:posOffset>-3810</wp:posOffset>
                </wp:positionH>
                <wp:positionV relativeFrom="paragraph">
                  <wp:posOffset>2983230</wp:posOffset>
                </wp:positionV>
                <wp:extent cx="2781300" cy="635"/>
                <wp:effectExtent l="0" t="0" r="0" b="0"/>
                <wp:wrapSquare wrapText="bothSides"/>
                <wp:docPr id="772057127"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FBB9BC3" w14:textId="1DD798F9" w:rsidR="00B304C6" w:rsidRPr="00811967" w:rsidRDefault="00B304C6" w:rsidP="00376A3B">
                            <w:pPr>
                              <w:pStyle w:val="Caption"/>
                              <w:jc w:val="left"/>
                              <w:rPr>
                                <w:noProof/>
                              </w:rPr>
                            </w:pPr>
                            <w:bookmarkStart w:id="16" w:name="_Toc155733327"/>
                            <w:r>
                              <w:t xml:space="preserve">Slika </w:t>
                            </w:r>
                            <w:r>
                              <w:rPr>
                                <w:noProof/>
                              </w:rPr>
                              <w:fldChar w:fldCharType="begin"/>
                            </w:r>
                            <w:r>
                              <w:rPr>
                                <w:noProof/>
                              </w:rPr>
                              <w:instrText xml:space="preserve"> SEQ Slika \* ARABIC </w:instrText>
                            </w:r>
                            <w:r>
                              <w:rPr>
                                <w:noProof/>
                              </w:rPr>
                              <w:fldChar w:fldCharType="separate"/>
                            </w:r>
                            <w:r w:rsidR="00C8501B">
                              <w:rPr>
                                <w:noProof/>
                              </w:rPr>
                              <w:t>7</w:t>
                            </w:r>
                            <w:r>
                              <w:rPr>
                                <w:noProof/>
                              </w:rPr>
                              <w:fldChar w:fldCharType="end"/>
                            </w:r>
                            <w:r>
                              <w:t>: Element</w:t>
                            </w:r>
                            <w:r>
                              <w:rPr>
                                <w:noProof/>
                              </w:rPr>
                              <w:t xml:space="preserve">  uporabniškega vmesnika: Števec vrstic</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AB03E" id="_x0000_s1028" type="#_x0000_t202" style="position:absolute;left:0;text-align:left;margin-left:-.3pt;margin-top:234.9pt;width:2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7i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XP+6W52M6W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" stroked="f">
                <v:textbox style="mso-fit-shape-to-text:t" inset="0,0,0,0">
                  <w:txbxContent>
                    <w:p w14:paraId="6FBB9BC3" w14:textId="1DD798F9" w:rsidR="00B304C6" w:rsidRPr="00811967" w:rsidRDefault="00B304C6" w:rsidP="00376A3B">
                      <w:pPr>
                        <w:pStyle w:val="Caption"/>
                        <w:jc w:val="left"/>
                        <w:rPr>
                          <w:noProof/>
                        </w:rPr>
                      </w:pPr>
                      <w:bookmarkStart w:id="17" w:name="_Toc155733327"/>
                      <w:r>
                        <w:t xml:space="preserve">Slika </w:t>
                      </w:r>
                      <w:r>
                        <w:rPr>
                          <w:noProof/>
                        </w:rPr>
                        <w:fldChar w:fldCharType="begin"/>
                      </w:r>
                      <w:r>
                        <w:rPr>
                          <w:noProof/>
                        </w:rPr>
                        <w:instrText xml:space="preserve"> SEQ Slika \* ARABIC </w:instrText>
                      </w:r>
                      <w:r>
                        <w:rPr>
                          <w:noProof/>
                        </w:rPr>
                        <w:fldChar w:fldCharType="separate"/>
                      </w:r>
                      <w:r w:rsidR="00C8501B">
                        <w:rPr>
                          <w:noProof/>
                        </w:rPr>
                        <w:t>7</w:t>
                      </w:r>
                      <w:r>
                        <w:rPr>
                          <w:noProof/>
                        </w:rPr>
                        <w:fldChar w:fldCharType="end"/>
                      </w:r>
                      <w:r>
                        <w:t>: Element</w:t>
                      </w:r>
                      <w:r>
                        <w:rPr>
                          <w:noProof/>
                        </w:rPr>
                        <w:t xml:space="preserve">  uporabniškega vmesnika: Števec vrstic</w:t>
                      </w:r>
                      <w:bookmarkEnd w:id="17"/>
                    </w:p>
                  </w:txbxContent>
                </v:textbox>
                <w10:wrap type="square"/>
              </v:shape>
            </w:pict>
          </mc:Fallback>
        </mc:AlternateContent>
      </w:r>
      <w:r w:rsidRPr="00CC7C54">
        <w:rPr>
          <w:noProof/>
          <w:lang w:eastAsia="sl-SI" w:bidi="ar-SA"/>
        </w:rPr>
        <w:drawing>
          <wp:anchor distT="0" distB="0" distL="114300" distR="114300" simplePos="0" relativeHeight="251662336" behindDoc="0" locked="0" layoutInCell="1" allowOverlap="1" wp14:anchorId="5F94D9DA" wp14:editId="69EC1EF6">
            <wp:simplePos x="0" y="0"/>
            <wp:positionH relativeFrom="column">
              <wp:posOffset>-3810</wp:posOffset>
            </wp:positionH>
            <wp:positionV relativeFrom="paragraph">
              <wp:posOffset>1905</wp:posOffset>
            </wp:positionV>
            <wp:extent cx="2781300" cy="2924175"/>
            <wp:effectExtent l="0" t="0" r="0" b="9525"/>
            <wp:wrapSquare wrapText="bothSides"/>
            <wp:docPr id="144817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924175"/>
                    </a:xfrm>
                    <a:prstGeom prst="rect">
                      <a:avLst/>
                    </a:prstGeom>
                    <a:noFill/>
                    <a:ln>
                      <a:noFill/>
                    </a:ln>
                  </pic:spPr>
                </pic:pic>
              </a:graphicData>
            </a:graphic>
          </wp:anchor>
        </w:drawing>
      </w:r>
      <w:r w:rsidR="00FE2824" w:rsidRPr="00CC7C54">
        <w:t>Na levi strani glavnega okna je polje namenjeno štetju vrstic assembly programa.</w:t>
      </w:r>
      <w:r w:rsidR="000D5D5B" w:rsidRPr="00CC7C54">
        <w:t xml:space="preserve"> Privzeto prikazuje dva podatka ločena s </w:t>
      </w:r>
      <w:r w:rsidRPr="00CC7C54">
        <w:t>dvopičjem</w:t>
      </w:r>
      <w:r w:rsidR="000D5D5B" w:rsidRPr="00CC7C54">
        <w:t xml:space="preserve">. Levo število je število vrstice kjer je napisan ukaz v polju za vpis assmebly kode. Če je program trenutno sestavljen, bo na desni </w:t>
      </w:r>
      <w:r w:rsidR="0093056C" w:rsidRPr="00CC7C54">
        <w:t>šestnajstiško</w:t>
      </w:r>
      <w:r w:rsidR="000D5D5B" w:rsidRPr="00CC7C54">
        <w:t xml:space="preserve"> število, ki uporabniku sporoča pomnilniški naslov, kjer je shranjen prvi bajt sestavljenega ukaza. </w:t>
      </w:r>
      <w:r w:rsidR="00143565" w:rsidRPr="00CC7C54">
        <w:t xml:space="preserve">Ukaz na katerega trenutno kaže programski števec bo obarvan rumeno.  </w:t>
      </w:r>
      <w:r w:rsidRPr="00CC7C54">
        <w:t>V primeru prikazanem na priloženi sliki 2, je to vrstica dve saj ima PC(programski števec) vrednost štiri in ukaz na pomnilniški lokaciji 4 je ABA.</w:t>
      </w:r>
    </w:p>
    <w:p w14:paraId="083CB9DB" w14:textId="5FE104E6" w:rsidR="001E5D78" w:rsidRPr="00CC7C54" w:rsidRDefault="001E5D78" w:rsidP="005D4B78">
      <w:pPr>
        <w:pStyle w:val="Navadenodstavek"/>
      </w:pPr>
    </w:p>
    <w:p w14:paraId="7794DC04" w14:textId="77777777" w:rsidR="000D5D5B" w:rsidRPr="00CC7C54" w:rsidRDefault="000D5D5B" w:rsidP="005D4B78">
      <w:pPr>
        <w:pStyle w:val="Navadenodstavek"/>
      </w:pPr>
    </w:p>
    <w:p w14:paraId="4920AB36" w14:textId="5D26E8B7" w:rsidR="00C77036" w:rsidRPr="00CC7C54" w:rsidRDefault="00162A31" w:rsidP="005D4B78">
      <w:pPr>
        <w:pStyle w:val="Navadenodstavek"/>
      </w:pPr>
      <w:r w:rsidRPr="00CC7C54">
        <w:t xml:space="preserve">V primeru da je vklopljena nastavitev »napredne informacije </w:t>
      </w:r>
      <w:r w:rsidR="00D05691" w:rsidRPr="00CC7C54">
        <w:t>kode</w:t>
      </w:r>
      <w:r w:rsidRPr="00CC7C54">
        <w:t>« pa bodo ob pomnilniški lokaciji bili izpisani vsi bajti v katere se ukaz na ustrezni vrstici sestavi ločeni z dvopičjem</w:t>
      </w:r>
      <w:r w:rsidR="001E5D78" w:rsidRPr="00CC7C54">
        <w:t>.</w:t>
      </w:r>
      <w:r w:rsidR="00C77036" w:rsidRPr="00CC7C54">
        <w:t xml:space="preserve"> </w:t>
      </w:r>
      <w:r w:rsidR="00D05691" w:rsidRPr="00CC7C54">
        <w:br/>
        <w:t>Prvi bajt je operacijska koda ukaza, drugi in tretji pa sta operanda ukaza(število operandov je odvisno od ukaza in načina naslavljanja).</w:t>
      </w:r>
    </w:p>
    <w:p w14:paraId="088DD2BE" w14:textId="77777777" w:rsidR="00D05691" w:rsidRPr="00CC7C54" w:rsidRDefault="00D05691" w:rsidP="00D05691">
      <w:pPr>
        <w:pStyle w:val="Navadenodstavek"/>
        <w:keepNext/>
      </w:pPr>
      <w:r w:rsidRPr="00CC7C54">
        <w:rPr>
          <w:noProof/>
          <w:lang w:eastAsia="sl-SI" w:bidi="ar-SA"/>
        </w:rPr>
        <w:drawing>
          <wp:inline distT="0" distB="0" distL="0" distR="0" wp14:anchorId="0DF94C78" wp14:editId="5060D9EB">
            <wp:extent cx="3637013" cy="2543175"/>
            <wp:effectExtent l="0" t="0" r="1905" b="0"/>
            <wp:docPr id="13818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6343" cy="2556691"/>
                    </a:xfrm>
                    <a:prstGeom prst="rect">
                      <a:avLst/>
                    </a:prstGeom>
                    <a:noFill/>
                    <a:ln>
                      <a:noFill/>
                    </a:ln>
                  </pic:spPr>
                </pic:pic>
              </a:graphicData>
            </a:graphic>
          </wp:inline>
        </w:drawing>
      </w:r>
    </w:p>
    <w:p w14:paraId="58AA616F" w14:textId="1278A704" w:rsidR="00C77036" w:rsidRPr="00CC7C54" w:rsidRDefault="00D05691" w:rsidP="00D05691">
      <w:pPr>
        <w:pStyle w:val="Caption"/>
        <w:jc w:val="both"/>
      </w:pPr>
      <w:bookmarkStart w:id="18" w:name="_Toc155733328"/>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8</w:t>
      </w:r>
      <w:r w:rsidR="00B304C6">
        <w:rPr>
          <w:noProof/>
        </w:rPr>
        <w:fldChar w:fldCharType="end"/>
      </w:r>
      <w:r w:rsidRPr="00CC7C54">
        <w:t>: Element uporabniškega vmesnika: Števec vrstic - napredne informacije kode</w:t>
      </w:r>
      <w:bookmarkEnd w:id="18"/>
    </w:p>
    <w:p w14:paraId="2E5E289F" w14:textId="77777777" w:rsidR="005D68AF" w:rsidRPr="00CC7C54" w:rsidRDefault="008B7640" w:rsidP="005D4B78">
      <w:pPr>
        <w:pStyle w:val="Navadenodstavek"/>
      </w:pPr>
      <w:r w:rsidRPr="00CC7C54">
        <w:t>Ko je koda sestavljena, bo k</w:t>
      </w:r>
      <w:r w:rsidR="00162A31" w:rsidRPr="00CC7C54">
        <w:t xml:space="preserve">lik na vrstico tega polja obarval </w:t>
      </w:r>
      <w:r w:rsidRPr="00CC7C54">
        <w:t xml:space="preserve">število vrstice, </w:t>
      </w:r>
      <w:r w:rsidR="00162A31" w:rsidRPr="00CC7C54">
        <w:t>ukaz</w:t>
      </w:r>
      <w:r w:rsidRPr="00CC7C54">
        <w:t xml:space="preserve"> in </w:t>
      </w:r>
      <w:r w:rsidR="00162A31" w:rsidRPr="00CC7C54">
        <w:t xml:space="preserve">naslov prvega bajta tega ukaza v spominu z zeleno barvo. </w:t>
      </w:r>
      <w:r w:rsidRPr="00CC7C54">
        <w:t xml:space="preserve">Uporabnik lahko oznako izbriše z ponovnim klikom na označeno vrstico. Vse oznake se izbrišejo ob desnem kliku miške in ob spremembi kode. </w:t>
      </w:r>
    </w:p>
    <w:p w14:paraId="507BD905" w14:textId="77777777" w:rsidR="005D68AF" w:rsidRPr="00CC7C54" w:rsidRDefault="005D68AF" w:rsidP="005D68AF">
      <w:pPr>
        <w:pStyle w:val="Navadenodstavek"/>
        <w:keepNext/>
      </w:pPr>
      <w:r w:rsidRPr="00CC7C54">
        <w:rPr>
          <w:noProof/>
          <w:lang w:eastAsia="sl-SI" w:bidi="ar-SA"/>
        </w:rPr>
        <w:drawing>
          <wp:inline distT="0" distB="0" distL="0" distR="0" wp14:anchorId="220EC0F4" wp14:editId="3A139FE4">
            <wp:extent cx="5580380" cy="1114425"/>
            <wp:effectExtent l="0" t="0" r="1270" b="9525"/>
            <wp:docPr id="109123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35059" name="Picture 1" descr="A screenshot of a computer&#10;&#10;Description automatically generated"/>
                    <pic:cNvPicPr/>
                  </pic:nvPicPr>
                  <pic:blipFill>
                    <a:blip r:embed="rId19"/>
                    <a:stretch>
                      <a:fillRect/>
                    </a:stretch>
                  </pic:blipFill>
                  <pic:spPr>
                    <a:xfrm>
                      <a:off x="0" y="0"/>
                      <a:ext cx="5580380" cy="1114425"/>
                    </a:xfrm>
                    <a:prstGeom prst="rect">
                      <a:avLst/>
                    </a:prstGeom>
                  </pic:spPr>
                </pic:pic>
              </a:graphicData>
            </a:graphic>
          </wp:inline>
        </w:drawing>
      </w:r>
    </w:p>
    <w:p w14:paraId="3CFDF7B0" w14:textId="0C226EFE" w:rsidR="00207016" w:rsidRPr="00CC7C54" w:rsidRDefault="005D68AF" w:rsidP="005D68AF">
      <w:pPr>
        <w:pStyle w:val="Caption"/>
        <w:jc w:val="both"/>
      </w:pPr>
      <w:bookmarkStart w:id="19" w:name="_Toc155733329"/>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9</w:t>
      </w:r>
      <w:r w:rsidR="00B304C6">
        <w:rPr>
          <w:noProof/>
        </w:rPr>
        <w:fldChar w:fldCharType="end"/>
      </w:r>
      <w:r w:rsidRPr="00CC7C54">
        <w:t>: Element uporabniškega vmesnika: Števec vrstic - primer oznak</w:t>
      </w:r>
      <w:bookmarkEnd w:id="19"/>
    </w:p>
    <w:p w14:paraId="4D99BA9E" w14:textId="58AD0A16" w:rsidR="00162A31" w:rsidRPr="00CC7C54" w:rsidRDefault="00162A31" w:rsidP="00162A31">
      <w:pPr>
        <w:pStyle w:val="Heading3"/>
      </w:pPr>
      <w:bookmarkStart w:id="20" w:name="_Toc157272797"/>
      <w:r w:rsidRPr="00CC7C54">
        <w:t>Polje za vpis assembly kode</w:t>
      </w:r>
      <w:bookmarkEnd w:id="20"/>
    </w:p>
    <w:p w14:paraId="101F59F8" w14:textId="3A86C8B1" w:rsidR="00162A31" w:rsidRPr="00CC7C54" w:rsidRDefault="00CF0C7A" w:rsidP="00162A31">
      <w:pPr>
        <w:pStyle w:val="Navadenodstavek"/>
      </w:pPr>
      <w:r w:rsidRPr="00CC7C54">
        <w:rPr>
          <w:noProof/>
          <w:lang w:eastAsia="sl-SI" w:bidi="ar-SA"/>
        </w:rPr>
        <w:drawing>
          <wp:anchor distT="0" distB="0" distL="114300" distR="114300" simplePos="0" relativeHeight="251665408" behindDoc="0" locked="0" layoutInCell="1" allowOverlap="1" wp14:anchorId="42F5B5BA" wp14:editId="1161B6B4">
            <wp:simplePos x="0" y="0"/>
            <wp:positionH relativeFrom="column">
              <wp:posOffset>-3810</wp:posOffset>
            </wp:positionH>
            <wp:positionV relativeFrom="paragraph">
              <wp:posOffset>3175</wp:posOffset>
            </wp:positionV>
            <wp:extent cx="2838846" cy="1895740"/>
            <wp:effectExtent l="0" t="0" r="0" b="9525"/>
            <wp:wrapSquare wrapText="bothSides"/>
            <wp:docPr id="88693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498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38846" cy="1895740"/>
                    </a:xfrm>
                    <a:prstGeom prst="rect">
                      <a:avLst/>
                    </a:prstGeom>
                  </pic:spPr>
                </pic:pic>
              </a:graphicData>
            </a:graphic>
          </wp:anchor>
        </w:drawing>
      </w:r>
      <w:r w:rsidRPr="00CC7C54">
        <w:t xml:space="preserve"> </w:t>
      </w:r>
      <w:r w:rsidR="00162A31" w:rsidRPr="00CC7C54">
        <w:t xml:space="preserve">Ob števcu vrstic je polje za vpis assembly kode. </w:t>
      </w:r>
      <w:r w:rsidR="00937534">
        <w:t xml:space="preserve"> /////</w:t>
      </w:r>
      <w:r w:rsidR="00162A31" w:rsidRPr="00CC7C54">
        <w:t>Vpis v polje je mogoč, ko je emulator nastavljen na način vpisa kode.</w:t>
      </w:r>
      <w:r w:rsidR="00AD53CD" w:rsidRPr="00CC7C54">
        <w:t xml:space="preserve"> Desni klik na to polje bo ob navadnem meniju uporabniku podal še eno možnost »informacije ukaza«, ki bo prikazala opis ter vse o</w:t>
      </w:r>
      <w:r w:rsidR="008B3025" w:rsidRPr="00CC7C54">
        <w:t>s</w:t>
      </w:r>
      <w:r w:rsidR="00AD53CD" w:rsidRPr="00CC7C54">
        <w:t xml:space="preserve">tale informacije o ukazu </w:t>
      </w:r>
      <w:r w:rsidR="008B3025" w:rsidRPr="00CC7C54">
        <w:t>nad katerim je kursor</w:t>
      </w:r>
      <w:r w:rsidR="00730D9C" w:rsidRPr="00CC7C54">
        <w:t xml:space="preserve"> v okencu za dialog.</w:t>
      </w:r>
      <w:r w:rsidR="00AD53CD" w:rsidRPr="00CC7C54">
        <w:t xml:space="preserve"> </w:t>
      </w:r>
    </w:p>
    <w:p w14:paraId="3ED9254B" w14:textId="77777777" w:rsidR="00CF0C7A" w:rsidRDefault="00CF0C7A" w:rsidP="00162A31">
      <w:pPr>
        <w:pStyle w:val="Navadenodstavek"/>
      </w:pPr>
    </w:p>
    <w:p w14:paraId="6EBDE0AB" w14:textId="23168C3E" w:rsidR="0071358C" w:rsidRPr="00CC7C54" w:rsidRDefault="0071358C" w:rsidP="0071358C">
      <w:pPr>
        <w:widowControl/>
        <w:spacing w:after="160" w:line="259" w:lineRule="auto"/>
      </w:pPr>
      <w:r>
        <w:br w:type="page"/>
      </w:r>
    </w:p>
    <w:p w14:paraId="373F571B" w14:textId="6DA92E2C" w:rsidR="00FE2824" w:rsidRPr="00CC7C54" w:rsidRDefault="00162A31" w:rsidP="005D4B78">
      <w:pPr>
        <w:pStyle w:val="Heading3"/>
      </w:pPr>
      <w:bookmarkStart w:id="21" w:name="_Toc157272798"/>
      <w:r w:rsidRPr="00CC7C54">
        <w:t>Polje za prikaz spomina</w:t>
      </w:r>
      <w:bookmarkEnd w:id="21"/>
    </w:p>
    <w:p w14:paraId="5DA052C5" w14:textId="77777777" w:rsidR="00E21A97" w:rsidRPr="00CC7C54" w:rsidRDefault="009F33D9" w:rsidP="005D4B78">
      <w:pPr>
        <w:pStyle w:val="Navadenodstavek"/>
      </w:pPr>
      <w:r w:rsidRPr="00CC7C54">
        <w:t>Polje za prikaz spomina, ki je na</w:t>
      </w:r>
      <w:r w:rsidR="005D4B78" w:rsidRPr="00CC7C54">
        <w:t xml:space="preserve"> sredini </w:t>
      </w:r>
      <w:r w:rsidRPr="00CC7C54">
        <w:t xml:space="preserve">glavnega okna v </w:t>
      </w:r>
      <w:r w:rsidR="005D4B78" w:rsidRPr="00CC7C54">
        <w:t xml:space="preserve">podobi tabele </w:t>
      </w:r>
      <w:r w:rsidRPr="00CC7C54">
        <w:t xml:space="preserve">prikazuje </w:t>
      </w:r>
      <w:r w:rsidR="005D4B78" w:rsidRPr="00CC7C54">
        <w:t>vse pomnilniške celice ter vrednosti ki jih hranij</w:t>
      </w:r>
      <w:r w:rsidR="00E21A97" w:rsidRPr="00CC7C54">
        <w:t>o</w:t>
      </w:r>
      <w:r w:rsidR="005D4B78" w:rsidRPr="00CC7C54">
        <w:t>.</w:t>
      </w:r>
      <w:r w:rsidR="00E21A97" w:rsidRPr="00CC7C54">
        <w:t xml:space="preserve"> Privzeto so celice prikazane v šestnajstiškem številskem sistemu možna pa je nastavitev na desetiški številski sistem.</w:t>
      </w:r>
      <w:r w:rsidR="005D4B78" w:rsidRPr="00CC7C54">
        <w:t xml:space="preserve"> </w:t>
      </w:r>
    </w:p>
    <w:p w14:paraId="70FFA7BE" w14:textId="77777777" w:rsidR="00CF0C7A" w:rsidRPr="00CC7C54" w:rsidRDefault="00CF0C7A" w:rsidP="00CF0C7A">
      <w:pPr>
        <w:pStyle w:val="Navadenodstavek"/>
        <w:keepNext/>
      </w:pPr>
      <w:r w:rsidRPr="00CC7C54">
        <w:rPr>
          <w:noProof/>
          <w:lang w:eastAsia="sl-SI" w:bidi="ar-SA"/>
        </w:rPr>
        <w:drawing>
          <wp:inline distT="0" distB="0" distL="0" distR="0" wp14:anchorId="0D40175D" wp14:editId="6ECCF079">
            <wp:extent cx="5020376" cy="1962424"/>
            <wp:effectExtent l="0" t="0" r="8890" b="0"/>
            <wp:docPr id="79561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2499" name="Picture 1" descr="A screenshot of a computer&#10;&#10;Description automatically generated"/>
                    <pic:cNvPicPr/>
                  </pic:nvPicPr>
                  <pic:blipFill>
                    <a:blip r:embed="rId21"/>
                    <a:stretch>
                      <a:fillRect/>
                    </a:stretch>
                  </pic:blipFill>
                  <pic:spPr>
                    <a:xfrm>
                      <a:off x="0" y="0"/>
                      <a:ext cx="5020376" cy="1962424"/>
                    </a:xfrm>
                    <a:prstGeom prst="rect">
                      <a:avLst/>
                    </a:prstGeom>
                  </pic:spPr>
                </pic:pic>
              </a:graphicData>
            </a:graphic>
          </wp:inline>
        </w:drawing>
      </w:r>
    </w:p>
    <w:p w14:paraId="1A7E20D3" w14:textId="1344C68C" w:rsidR="00CF0C7A" w:rsidRPr="00CC7C54" w:rsidRDefault="00CF0C7A" w:rsidP="00CF0C7A">
      <w:pPr>
        <w:pStyle w:val="Caption"/>
        <w:jc w:val="both"/>
      </w:pPr>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10</w:t>
      </w:r>
      <w:r w:rsidR="00B304C6">
        <w:rPr>
          <w:noProof/>
        </w:rPr>
        <w:fldChar w:fldCharType="end"/>
      </w:r>
      <w:r w:rsidRPr="00CC7C54">
        <w:t>: Element uporabniškega vmesnika: Prikaz spomina</w:t>
      </w:r>
    </w:p>
    <w:p w14:paraId="0AC613EC" w14:textId="3CF79213" w:rsidR="00466C3F" w:rsidRPr="00CC7C54" w:rsidRDefault="00466C3F" w:rsidP="005D4B78">
      <w:pPr>
        <w:pStyle w:val="Navadenodstavek"/>
      </w:pPr>
    </w:p>
    <w:p w14:paraId="2A4DA9AB" w14:textId="5DF4FD46" w:rsidR="00CF0C7A" w:rsidRPr="00CC7C54" w:rsidRDefault="00CF0C7A" w:rsidP="005D4B78">
      <w:pPr>
        <w:pStyle w:val="Navadenodstavek"/>
      </w:pPr>
      <w:r w:rsidRPr="00CC7C54">
        <w:t>Emulator ima nastavitev, ki nastavi emulator na »način pisanja v spomina«. Takrat lahko uporabnik ročno spreminja vrednost spominskih celic. Če je celica spremenjena med izvajanjem bodo se te spremembe ob kliku na gumb »ponastavi« ponastavile</w:t>
      </w:r>
      <w:r w:rsidR="005A6181" w:rsidRPr="00CC7C54">
        <w:t>. Če pa emulator trenutno ne izvaja ukaze pa se bo se stanje spomina ob zadnji spremembi zabeležilo kot privzeto. Posledično bo gumb za ponastavljanje emulatorja vrnil takratno vsebino spomina.</w:t>
      </w:r>
    </w:p>
    <w:p w14:paraId="567A3809" w14:textId="77777777" w:rsidR="005A6181" w:rsidRPr="00CC7C54" w:rsidRDefault="005A6181" w:rsidP="005A6181">
      <w:pPr>
        <w:pStyle w:val="Navadenodstavek"/>
        <w:keepNext/>
      </w:pPr>
      <w:r w:rsidRPr="00CC7C54">
        <w:rPr>
          <w:noProof/>
          <w:lang w:eastAsia="sl-SI" w:bidi="ar-SA"/>
        </w:rPr>
        <w:drawing>
          <wp:inline distT="0" distB="0" distL="0" distR="0" wp14:anchorId="65EFF3E7" wp14:editId="0B77D680">
            <wp:extent cx="4933950" cy="1743075"/>
            <wp:effectExtent l="0" t="0" r="0" b="9525"/>
            <wp:docPr id="1880618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1743075"/>
                    </a:xfrm>
                    <a:prstGeom prst="rect">
                      <a:avLst/>
                    </a:prstGeom>
                    <a:noFill/>
                    <a:ln>
                      <a:noFill/>
                    </a:ln>
                  </pic:spPr>
                </pic:pic>
              </a:graphicData>
            </a:graphic>
          </wp:inline>
        </w:drawing>
      </w:r>
    </w:p>
    <w:p w14:paraId="3B96F944" w14:textId="728C8715" w:rsidR="0071358C" w:rsidRDefault="005A6181" w:rsidP="00435FB0">
      <w:pPr>
        <w:pStyle w:val="Caption"/>
        <w:jc w:val="both"/>
      </w:pPr>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11</w:t>
      </w:r>
      <w:r w:rsidR="00B304C6">
        <w:rPr>
          <w:noProof/>
        </w:rPr>
        <w:fldChar w:fldCharType="end"/>
      </w:r>
      <w:r w:rsidRPr="00CC7C54">
        <w:t>: Element uporabniškega vmesnika: Prikaz spomina – sprememba celice pri načinu pisanja v spomin</w:t>
      </w:r>
    </w:p>
    <w:p w14:paraId="4D30E51C" w14:textId="77777777" w:rsidR="00435FB0" w:rsidRDefault="00435FB0">
      <w:pPr>
        <w:widowControl/>
        <w:spacing w:after="160" w:line="259" w:lineRule="auto"/>
      </w:pPr>
      <w:r>
        <w:br w:type="page"/>
      </w:r>
    </w:p>
    <w:p w14:paraId="19BE9B43" w14:textId="1BE577C8" w:rsidR="00466C3F" w:rsidRPr="00CC7C54" w:rsidRDefault="005A6181" w:rsidP="005D4B78">
      <w:pPr>
        <w:pStyle w:val="Navadenodstavek"/>
      </w:pPr>
      <w:r w:rsidRPr="00CC7C54">
        <w:t>Obstaja e</w:t>
      </w:r>
      <w:r w:rsidR="00446206" w:rsidRPr="00CC7C54">
        <w:t>nostavn</w:t>
      </w:r>
      <w:r w:rsidRPr="00CC7C54">
        <w:t>ejši prikaz spomina</w:t>
      </w:r>
      <w:r w:rsidR="00B71B9E" w:rsidRPr="00CC7C54">
        <w:t xml:space="preserve">, ki je uporaben ko je pomembno pozorno </w:t>
      </w:r>
      <w:r w:rsidR="0093056C" w:rsidRPr="00CC7C54">
        <w:t>spremljanje</w:t>
      </w:r>
      <w:r w:rsidR="00B71B9E" w:rsidRPr="00CC7C54">
        <w:t xml:space="preserve"> sprememb nekaj celic ali pa če je uporabniku privzeti prikaz spomina preveč zapleten</w:t>
      </w:r>
      <w:r w:rsidR="00446206" w:rsidRPr="00CC7C54">
        <w:t>.</w:t>
      </w:r>
      <w:r w:rsidR="00B71B9E" w:rsidRPr="00CC7C54">
        <w:t xml:space="preserve"> Inspiracijo za ta prikaz sem dobil iz </w:t>
      </w:r>
      <w:r w:rsidR="00E12E10" w:rsidRPr="00CC7C54">
        <w:t>prej omenjenega</w:t>
      </w:r>
      <w:r w:rsidR="00B71B9E" w:rsidRPr="00CC7C54">
        <w:t xml:space="preserve"> emulatorja »</w:t>
      </w:r>
      <w:r w:rsidR="00E12E10" w:rsidRPr="00CC7C54">
        <w:t>Motorola 6800 Simulator«. Le da v tistem primeru tak prikaz deluje bolj kot omejitev, saj je pregled nad razpršenimi variablami skoraj nemogoč.</w:t>
      </w:r>
      <w:r w:rsidR="00446206" w:rsidRPr="00CC7C54">
        <w:t xml:space="preserve"> V levem stolpcu je pomnilniški naslov, v desnem pa vrednost spomina na tem naslovu. Prikazani naslovi se spreminjajo s števcem, ki je na levi strani tabele.</w:t>
      </w:r>
    </w:p>
    <w:p w14:paraId="408A51AE" w14:textId="77777777" w:rsidR="00E12E10" w:rsidRPr="00CC7C54" w:rsidRDefault="00E12E10" w:rsidP="00E12E10">
      <w:pPr>
        <w:keepNext/>
        <w:widowControl/>
        <w:spacing w:after="160" w:line="259" w:lineRule="auto"/>
      </w:pPr>
      <w:r w:rsidRPr="00CC7C54">
        <w:rPr>
          <w:noProof/>
          <w:lang w:eastAsia="sl-SI" w:bidi="ar-SA"/>
        </w:rPr>
        <w:drawing>
          <wp:inline distT="0" distB="0" distL="0" distR="0" wp14:anchorId="3A729886" wp14:editId="08AB3984">
            <wp:extent cx="5580380" cy="3239770"/>
            <wp:effectExtent l="0" t="0" r="1270" b="0"/>
            <wp:docPr id="1449982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13E127A0" w14:textId="5B5DA9F0" w:rsidR="00446206" w:rsidRDefault="00E12E10" w:rsidP="00CA26D9">
      <w:pPr>
        <w:pStyle w:val="Caption"/>
        <w:jc w:val="left"/>
      </w:pPr>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12</w:t>
      </w:r>
      <w:r w:rsidR="00B304C6">
        <w:rPr>
          <w:noProof/>
        </w:rPr>
        <w:fldChar w:fldCharType="end"/>
      </w:r>
      <w:r w:rsidRPr="00CC7C54">
        <w:t>: Element uporabniškega vmesnika: Prikaz spomina – enostaven spomin</w:t>
      </w:r>
    </w:p>
    <w:p w14:paraId="06CEF586" w14:textId="4CADD9CA" w:rsidR="0071358C" w:rsidRPr="00435FB0" w:rsidRDefault="00435FB0" w:rsidP="00435FB0">
      <w:pPr>
        <w:widowControl/>
        <w:spacing w:after="160" w:line="259" w:lineRule="auto"/>
        <w:rPr>
          <w:b/>
          <w:iCs/>
          <w:sz w:val="22"/>
        </w:rPr>
      </w:pPr>
      <w:r>
        <w:br w:type="page"/>
      </w:r>
    </w:p>
    <w:p w14:paraId="1330471D" w14:textId="7A29BFB0" w:rsidR="009C7284" w:rsidRPr="00CC7C54" w:rsidRDefault="00834BB8" w:rsidP="00834BB8">
      <w:pPr>
        <w:pStyle w:val="Heading3"/>
      </w:pPr>
      <w:bookmarkStart w:id="22" w:name="_Toc157272799"/>
      <w:r w:rsidRPr="00CC7C54">
        <w:t>Registri</w:t>
      </w:r>
      <w:bookmarkEnd w:id="22"/>
    </w:p>
    <w:p w14:paraId="5B4F9A2C" w14:textId="4A05E30F" w:rsidR="00C4498C" w:rsidRPr="00CC7C54" w:rsidRDefault="005D4B78" w:rsidP="005D4B78">
      <w:pPr>
        <w:pStyle w:val="Navadenodstavek"/>
      </w:pPr>
      <w:r w:rsidRPr="00CC7C54">
        <w:t>Desno zgoraj je polje ki prikazuje vsebine registrov</w:t>
      </w:r>
      <w:r w:rsidR="0093056C" w:rsidRPr="00CC7C54">
        <w:t xml:space="preserve"> mikroprocesorja, hitrost trenutnega izvajanja, trenutni cikel ukaza in kontrole prekinitev. Vrednosti shranjene v registrih so privzeto prikazane v šestnajstiškem sistemu.</w:t>
      </w:r>
    </w:p>
    <w:p w14:paraId="03EF589B" w14:textId="77777777" w:rsidR="001A423C" w:rsidRPr="00CC7C54" w:rsidRDefault="0093056C" w:rsidP="001A423C">
      <w:pPr>
        <w:pStyle w:val="Navadenodstavek"/>
        <w:keepNext/>
      </w:pPr>
      <w:r w:rsidRPr="00CC7C54">
        <w:rPr>
          <w:noProof/>
          <w:lang w:eastAsia="sl-SI" w:bidi="ar-SA"/>
        </w:rPr>
        <w:drawing>
          <wp:inline distT="0" distB="0" distL="0" distR="0" wp14:anchorId="763246DC" wp14:editId="658557F0">
            <wp:extent cx="2380890" cy="1842431"/>
            <wp:effectExtent l="0" t="0" r="635"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030" cy="1849504"/>
                    </a:xfrm>
                    <a:prstGeom prst="rect">
                      <a:avLst/>
                    </a:prstGeom>
                  </pic:spPr>
                </pic:pic>
              </a:graphicData>
            </a:graphic>
          </wp:inline>
        </w:drawing>
      </w:r>
    </w:p>
    <w:p w14:paraId="30874DDA" w14:textId="683B5FBA" w:rsidR="00435FB0" w:rsidRPr="00435FB0" w:rsidRDefault="001A423C" w:rsidP="00435FB0">
      <w:pPr>
        <w:pStyle w:val="Caption"/>
        <w:jc w:val="both"/>
      </w:pPr>
      <w:r w:rsidRPr="00CC7C54">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13</w:t>
      </w:r>
      <w:r w:rsidR="00B304C6">
        <w:rPr>
          <w:noProof/>
        </w:rPr>
        <w:fldChar w:fldCharType="end"/>
      </w:r>
      <w:r w:rsidRPr="00CC7C54">
        <w:t>: Element uporabniškega vmesnika: Prikaz registrov</w:t>
      </w:r>
    </w:p>
    <w:p w14:paraId="69D91990" w14:textId="11CF4540" w:rsidR="007342CF" w:rsidRPr="00CC7C54" w:rsidRDefault="00834BB8" w:rsidP="00834BB8">
      <w:pPr>
        <w:pStyle w:val="Heading3"/>
      </w:pPr>
      <w:bookmarkStart w:id="23" w:name="_Toc157272800"/>
      <w:r w:rsidRPr="00CC7C54">
        <w:t>Stran z večmi zavihki</w:t>
      </w:r>
      <w:bookmarkEnd w:id="23"/>
      <w:r w:rsidR="005D4B78" w:rsidRPr="00CC7C54">
        <w:t xml:space="preserve"> </w:t>
      </w:r>
    </w:p>
    <w:p w14:paraId="34D3613C" w14:textId="0FAF2346" w:rsidR="007342CF" w:rsidRPr="00CC7C54" w:rsidRDefault="005D4B78" w:rsidP="005D4B78">
      <w:pPr>
        <w:pStyle w:val="Navadenodstavek"/>
      </w:pPr>
      <w:r w:rsidRPr="00CC7C54">
        <w:t xml:space="preserve">Desno spodaj je </w:t>
      </w:r>
      <w:r w:rsidR="007342CF" w:rsidRPr="00CC7C54">
        <w:t xml:space="preserve">stran za izbiro večih zavihkov. </w:t>
      </w:r>
    </w:p>
    <w:p w14:paraId="1C6D86F1" w14:textId="14C7A8AE" w:rsidR="005D4B78" w:rsidRPr="00CC7C54" w:rsidRDefault="007342CF" w:rsidP="007342CF">
      <w:pPr>
        <w:pStyle w:val="Navadenodstavek"/>
        <w:numPr>
          <w:ilvl w:val="0"/>
          <w:numId w:val="6"/>
        </w:numPr>
      </w:pPr>
      <w:r w:rsidRPr="00CC7C54">
        <w:t>Prvi je okno</w:t>
      </w:r>
      <w:r w:rsidR="009961F7" w:rsidRPr="00CC7C54">
        <w:t xml:space="preserve"> konzole</w:t>
      </w:r>
      <w:r w:rsidRPr="00CC7C54">
        <w:t xml:space="preserve"> ki prikazuje napake, opozorila in informacije ki jih emulator posreduje uporabniku.</w:t>
      </w:r>
      <w:r w:rsidR="00066A88" w:rsidRPr="00CC7C54">
        <w:t xml:space="preserve"> </w:t>
      </w:r>
    </w:p>
    <w:p w14:paraId="3430F4CA" w14:textId="7AF06ACB" w:rsidR="00066A88" w:rsidRPr="00CC7C54" w:rsidRDefault="004B63BF" w:rsidP="00066A88">
      <w:pPr>
        <w:pStyle w:val="Navadenodstavek"/>
      </w:pPr>
      <w:r w:rsidRPr="00CC7C54">
        <w:rPr>
          <w:noProof/>
          <w:lang w:eastAsia="sl-SI" w:bidi="ar-SA"/>
        </w:rPr>
        <mc:AlternateContent>
          <mc:Choice Requires="wps">
            <w:drawing>
              <wp:anchor distT="0" distB="0" distL="114300" distR="114300" simplePos="0" relativeHeight="251668480" behindDoc="1" locked="0" layoutInCell="1" allowOverlap="1" wp14:anchorId="743DE51B" wp14:editId="54EFCBA3">
                <wp:simplePos x="0" y="0"/>
                <wp:positionH relativeFrom="column">
                  <wp:posOffset>103505</wp:posOffset>
                </wp:positionH>
                <wp:positionV relativeFrom="paragraph">
                  <wp:posOffset>1069975</wp:posOffset>
                </wp:positionV>
                <wp:extent cx="3480435" cy="635"/>
                <wp:effectExtent l="0" t="0" r="0" b="0"/>
                <wp:wrapTight wrapText="bothSides">
                  <wp:wrapPolygon edited="0">
                    <wp:start x="0" y="0"/>
                    <wp:lineTo x="0" y="21600"/>
                    <wp:lineTo x="21600" y="21600"/>
                    <wp:lineTo x="21600" y="0"/>
                  </wp:wrapPolygon>
                </wp:wrapTight>
                <wp:docPr id="1498432966" name="Polje z besedilom 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52C8C312" w14:textId="40AB60AD" w:rsidR="00B304C6" w:rsidRPr="001C54CE" w:rsidRDefault="00B304C6" w:rsidP="004B63BF">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14</w:t>
                            </w:r>
                            <w:r>
                              <w:rPr>
                                <w:noProof/>
                              </w:rPr>
                              <w:fldChar w:fldCharType="end"/>
                            </w:r>
                            <w:r>
                              <w:t xml:space="preserve">: </w:t>
                            </w:r>
                            <w:r w:rsidRPr="001A6FE6">
                              <w:t xml:space="preserve">Element uporabniškega vmesnika: </w:t>
                            </w:r>
                            <w:r>
                              <w:t>Konzola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DE51B" id="_x0000_s1029" type="#_x0000_t202" style="position:absolute;left:0;text-align:left;margin-left:8.15pt;margin-top:84.25pt;width:274.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VRGA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" stroked="f">
                <v:textbox style="mso-fit-shape-to-text:t" inset="0,0,0,0">
                  <w:txbxContent>
                    <w:p w14:paraId="52C8C312" w14:textId="40AB60AD" w:rsidR="00B304C6" w:rsidRPr="001C54CE" w:rsidRDefault="00B304C6" w:rsidP="004B63BF">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14</w:t>
                      </w:r>
                      <w:r>
                        <w:rPr>
                          <w:noProof/>
                        </w:rPr>
                        <w:fldChar w:fldCharType="end"/>
                      </w:r>
                      <w:r>
                        <w:t xml:space="preserve">: </w:t>
                      </w:r>
                      <w:r w:rsidRPr="001A6FE6">
                        <w:t xml:space="preserve">Element uporabniškega vmesnika: </w:t>
                      </w:r>
                      <w:r>
                        <w:t>Konzola</w:t>
                      </w:r>
                    </w:p>
                  </w:txbxContent>
                </v:textbox>
                <w10:wrap type="tight"/>
              </v:shape>
            </w:pict>
          </mc:Fallback>
        </mc:AlternateContent>
      </w:r>
      <w:r w:rsidRPr="00CC7C54">
        <w:rPr>
          <w:noProof/>
          <w:lang w:eastAsia="sl-SI" w:bidi="ar-SA"/>
        </w:rPr>
        <w:drawing>
          <wp:anchor distT="0" distB="0" distL="114300" distR="114300" simplePos="0" relativeHeight="251659264" behindDoc="1" locked="0" layoutInCell="1" allowOverlap="1" wp14:anchorId="2B68C290" wp14:editId="01E11241">
            <wp:simplePos x="0" y="0"/>
            <wp:positionH relativeFrom="column">
              <wp:posOffset>103505</wp:posOffset>
            </wp:positionH>
            <wp:positionV relativeFrom="paragraph">
              <wp:posOffset>12700</wp:posOffset>
            </wp:positionV>
            <wp:extent cx="3480435" cy="1000125"/>
            <wp:effectExtent l="0" t="0" r="5715" b="9525"/>
            <wp:wrapTight wrapText="bothSides">
              <wp:wrapPolygon edited="0">
                <wp:start x="0" y="0"/>
                <wp:lineTo x="0" y="21394"/>
                <wp:lineTo x="21517" y="21394"/>
                <wp:lineTo x="21517" y="0"/>
                <wp:lineTo x="0" y="0"/>
              </wp:wrapPolygon>
            </wp:wrapTight>
            <wp:docPr id="2129440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0069"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80435" cy="1000125"/>
                    </a:xfrm>
                    <a:prstGeom prst="rect">
                      <a:avLst/>
                    </a:prstGeom>
                  </pic:spPr>
                </pic:pic>
              </a:graphicData>
            </a:graphic>
            <wp14:sizeRelH relativeFrom="page">
              <wp14:pctWidth>0</wp14:pctWidth>
            </wp14:sizeRelH>
            <wp14:sizeRelV relativeFrom="page">
              <wp14:pctHeight>0</wp14:pctHeight>
            </wp14:sizeRelV>
          </wp:anchor>
        </w:drawing>
      </w:r>
    </w:p>
    <w:p w14:paraId="7B0F1913" w14:textId="1A0F4E41" w:rsidR="00066A88" w:rsidRPr="00CC7C54" w:rsidRDefault="00066A88" w:rsidP="00066A88">
      <w:pPr>
        <w:pStyle w:val="Navadenodstavek"/>
      </w:pPr>
    </w:p>
    <w:p w14:paraId="328F73A1" w14:textId="0B7DD439" w:rsidR="00066A88" w:rsidRPr="00CC7C54" w:rsidRDefault="00066A88" w:rsidP="00066A88">
      <w:pPr>
        <w:pStyle w:val="Navadenodstavek"/>
      </w:pPr>
    </w:p>
    <w:p w14:paraId="6E11B1AD" w14:textId="77777777" w:rsidR="004B63BF" w:rsidRPr="00CC7C54" w:rsidRDefault="004B63BF" w:rsidP="004B63BF">
      <w:pPr>
        <w:widowControl/>
        <w:spacing w:after="160" w:line="259" w:lineRule="auto"/>
      </w:pPr>
    </w:p>
    <w:p w14:paraId="3DDB0801" w14:textId="77777777" w:rsidR="0071358C" w:rsidRDefault="0071358C" w:rsidP="0071358C">
      <w:pPr>
        <w:pStyle w:val="Navadenodstavek"/>
        <w:ind w:left="720"/>
      </w:pPr>
    </w:p>
    <w:p w14:paraId="56FD35D4" w14:textId="4B06E819" w:rsidR="00435FB0" w:rsidRDefault="00435FB0" w:rsidP="00435FB0">
      <w:pPr>
        <w:widowControl/>
        <w:spacing w:after="160" w:line="259" w:lineRule="auto"/>
      </w:pPr>
      <w:r>
        <w:br w:type="page"/>
      </w:r>
    </w:p>
    <w:p w14:paraId="46355B58" w14:textId="091196D3" w:rsidR="00B42D10" w:rsidRPr="00CC7C54" w:rsidRDefault="007342CF" w:rsidP="00B42D10">
      <w:pPr>
        <w:pStyle w:val="Navadenodstavek"/>
        <w:numPr>
          <w:ilvl w:val="0"/>
          <w:numId w:val="6"/>
        </w:numPr>
      </w:pPr>
      <w:r w:rsidRPr="00CC7C54">
        <w:t>Drugi vsebuje orodja za odpravljanje napak</w:t>
      </w:r>
      <w:r w:rsidR="0093056C" w:rsidRPr="00CC7C54">
        <w:t xml:space="preserve"> kode</w:t>
      </w:r>
      <w:r w:rsidR="00B42D10" w:rsidRPr="00CC7C54">
        <w:t>(razhroščevanje)</w:t>
      </w:r>
      <w:r w:rsidR="0093056C" w:rsidRPr="00CC7C54">
        <w:t>.</w:t>
      </w:r>
      <w:r w:rsidRPr="00CC7C54">
        <w:t xml:space="preserve"> </w:t>
      </w:r>
      <w:r w:rsidR="0093056C" w:rsidRPr="00CC7C54">
        <w:t>V</w:t>
      </w:r>
      <w:r w:rsidRPr="00CC7C54">
        <w:t>sebuje prevajalnik številskih sistemov ter sistem prelomnih točk</w:t>
      </w:r>
      <w:r w:rsidR="0093056C" w:rsidRPr="00CC7C54">
        <w:t>,</w:t>
      </w:r>
      <w:r w:rsidRPr="00CC7C54">
        <w:t xml:space="preserve"> ki </w:t>
      </w:r>
      <w:r w:rsidR="0093056C" w:rsidRPr="00CC7C54">
        <w:t xml:space="preserve">uporabniku </w:t>
      </w:r>
      <w:r w:rsidRPr="00CC7C54">
        <w:t>omogočajo samodejno ustavljanje izvajanja ukazov ob določenem dogodku ali pogoju. Na primer, program se lahko ustavi če po kateri register vseboval zaželeno vrednost, lahko se ustavi na določeni vrstici/ukazu ali pa, ko neka celica v spominu vsebuje zaželeno vrednos</w:t>
      </w:r>
      <w:r w:rsidR="00066A88" w:rsidRPr="00CC7C54">
        <w:t>t.</w:t>
      </w:r>
    </w:p>
    <w:p w14:paraId="3AC56677" w14:textId="7F2872AF" w:rsidR="00B42D10" w:rsidRPr="00CC7C54" w:rsidRDefault="00B42D10" w:rsidP="00B42D10">
      <w:pPr>
        <w:pStyle w:val="Navadenodstavek"/>
      </w:pPr>
      <w:r w:rsidRPr="00CC7C54">
        <w:rPr>
          <w:noProof/>
          <w:lang w:eastAsia="sl-SI" w:bidi="ar-SA"/>
        </w:rPr>
        <w:drawing>
          <wp:anchor distT="0" distB="0" distL="114300" distR="114300" simplePos="0" relativeHeight="251666432" behindDoc="0" locked="0" layoutInCell="1" allowOverlap="1" wp14:anchorId="654388E9" wp14:editId="54C8B64D">
            <wp:simplePos x="0" y="0"/>
            <wp:positionH relativeFrom="margin">
              <wp:posOffset>446405</wp:posOffset>
            </wp:positionH>
            <wp:positionV relativeFrom="paragraph">
              <wp:posOffset>7620</wp:posOffset>
            </wp:positionV>
            <wp:extent cx="3053080" cy="3236595"/>
            <wp:effectExtent l="0" t="0" r="0" b="190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53080" cy="3236595"/>
                    </a:xfrm>
                    <a:prstGeom prst="rect">
                      <a:avLst/>
                    </a:prstGeom>
                  </pic:spPr>
                </pic:pic>
              </a:graphicData>
            </a:graphic>
            <wp14:sizeRelH relativeFrom="margin">
              <wp14:pctWidth>0</wp14:pctWidth>
            </wp14:sizeRelH>
            <wp14:sizeRelV relativeFrom="margin">
              <wp14:pctHeight>0</wp14:pctHeight>
            </wp14:sizeRelV>
          </wp:anchor>
        </w:drawing>
      </w:r>
    </w:p>
    <w:p w14:paraId="7E82CCD2" w14:textId="2F4F0C34" w:rsidR="00B42D10" w:rsidRPr="00CC7C54" w:rsidRDefault="00B42D10" w:rsidP="00B42D10">
      <w:pPr>
        <w:pStyle w:val="Navadenodstavek"/>
      </w:pPr>
    </w:p>
    <w:p w14:paraId="2B79ED90" w14:textId="326A074E" w:rsidR="00B42D10" w:rsidRPr="00CC7C54" w:rsidRDefault="00B42D10" w:rsidP="00B42D10">
      <w:pPr>
        <w:pStyle w:val="Navadenodstavek"/>
      </w:pPr>
    </w:p>
    <w:p w14:paraId="08EDDF43" w14:textId="77777777" w:rsidR="00B42D10" w:rsidRPr="00CC7C54" w:rsidRDefault="00B42D10" w:rsidP="00B42D10">
      <w:pPr>
        <w:pStyle w:val="Navadenodstavek"/>
      </w:pPr>
    </w:p>
    <w:p w14:paraId="55315498" w14:textId="139A1BC9" w:rsidR="00B42D10" w:rsidRPr="00CC7C54" w:rsidRDefault="00B42D10" w:rsidP="00B42D10">
      <w:pPr>
        <w:pStyle w:val="Navadenodstavek"/>
      </w:pPr>
    </w:p>
    <w:p w14:paraId="3EAD9F34" w14:textId="06156FE6" w:rsidR="00B42D10" w:rsidRPr="00CC7C54" w:rsidRDefault="00B42D10" w:rsidP="00B42D10">
      <w:pPr>
        <w:pStyle w:val="Navadenodstavek"/>
      </w:pPr>
    </w:p>
    <w:p w14:paraId="079E43A5" w14:textId="15ED677A" w:rsidR="00B42D10" w:rsidRPr="00CC7C54" w:rsidRDefault="00B42D10" w:rsidP="00B42D10">
      <w:pPr>
        <w:pStyle w:val="Navadenodstavek"/>
      </w:pPr>
    </w:p>
    <w:p w14:paraId="54BCD8A1" w14:textId="33B97FE6" w:rsidR="00B42D10" w:rsidRPr="00CC7C54" w:rsidRDefault="00B42D10" w:rsidP="00B42D10">
      <w:pPr>
        <w:pStyle w:val="Navadenodstavek"/>
      </w:pPr>
    </w:p>
    <w:p w14:paraId="127E39E1" w14:textId="3AFBA86A" w:rsidR="00B42D10" w:rsidRPr="00CC7C54" w:rsidRDefault="00B42D10" w:rsidP="00B42D10">
      <w:pPr>
        <w:pStyle w:val="Navadenodstavek"/>
      </w:pPr>
    </w:p>
    <w:p w14:paraId="38FDCE4B" w14:textId="4DC4A6FF" w:rsidR="00B42D10" w:rsidRPr="00CC7C54" w:rsidRDefault="00435FB0" w:rsidP="00B42D10">
      <w:pPr>
        <w:pStyle w:val="Navadenodstavek"/>
        <w:ind w:left="720"/>
      </w:pPr>
      <w:r w:rsidRPr="00CC7C54">
        <w:rPr>
          <w:noProof/>
          <w:lang w:eastAsia="sl-SI" w:bidi="ar-SA"/>
        </w:rPr>
        <mc:AlternateContent>
          <mc:Choice Requires="wps">
            <w:drawing>
              <wp:inline distT="0" distB="0" distL="0" distR="0" wp14:anchorId="56ED2C59" wp14:editId="0594CB6E">
                <wp:extent cx="3045124" cy="439947"/>
                <wp:effectExtent l="0" t="0" r="3175" b="0"/>
                <wp:docPr id="1004574943" name="Polje z besedilom 1"/>
                <wp:cNvGraphicFramePr/>
                <a:graphic xmlns:a="http://schemas.openxmlformats.org/drawingml/2006/main">
                  <a:graphicData uri="http://schemas.microsoft.com/office/word/2010/wordprocessingShape">
                    <wps:wsp>
                      <wps:cNvSpPr txBox="1"/>
                      <wps:spPr>
                        <a:xfrm>
                          <a:off x="0" y="0"/>
                          <a:ext cx="3045124" cy="439947"/>
                        </a:xfrm>
                        <a:prstGeom prst="rect">
                          <a:avLst/>
                        </a:prstGeom>
                        <a:solidFill>
                          <a:prstClr val="white"/>
                        </a:solidFill>
                        <a:ln>
                          <a:noFill/>
                        </a:ln>
                      </wps:spPr>
                      <wps:txbx>
                        <w:txbxContent>
                          <w:p w14:paraId="6217E25E" w14:textId="33DBE241" w:rsidR="00B304C6" w:rsidRPr="005A2E80" w:rsidRDefault="00B304C6" w:rsidP="004B63BF">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15</w:t>
                            </w:r>
                            <w:r>
                              <w:rPr>
                                <w:noProof/>
                              </w:rPr>
                              <w:fldChar w:fldCharType="end"/>
                            </w:r>
                            <w:r>
                              <w:t>:</w:t>
                            </w:r>
                            <w:r w:rsidRPr="004B63BF">
                              <w:t xml:space="preserve"> </w:t>
                            </w:r>
                            <w:r w:rsidRPr="001A6FE6">
                              <w:t xml:space="preserve">Element uporabniškega vmesnika: </w:t>
                            </w:r>
                            <w:r>
                              <w:t>Razhroščevalna orodja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6ED2C59" id="Polje z besedilom 1" o:spid="_x0000_s1030" type="#_x0000_t202" style="width:239.7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" stroked="f">
                <v:textbox inset="0,0,0,0">
                  <w:txbxContent>
                    <w:p w14:paraId="6217E25E" w14:textId="33DBE241" w:rsidR="00B304C6" w:rsidRPr="005A2E80" w:rsidRDefault="00B304C6" w:rsidP="004B63BF">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15</w:t>
                      </w:r>
                      <w:r>
                        <w:rPr>
                          <w:noProof/>
                        </w:rPr>
                        <w:fldChar w:fldCharType="end"/>
                      </w:r>
                      <w:r>
                        <w:t>:</w:t>
                      </w:r>
                      <w:r w:rsidRPr="004B63BF">
                        <w:t xml:space="preserve"> </w:t>
                      </w:r>
                      <w:r w:rsidRPr="001A6FE6">
                        <w:t xml:space="preserve">Element uporabniškega vmesnika: </w:t>
                      </w:r>
                      <w:r>
                        <w:t>Razhroščevalna orodja</w:t>
                      </w:r>
                    </w:p>
                  </w:txbxContent>
                </v:textbox>
                <w10:anchorlock/>
              </v:shape>
            </w:pict>
          </mc:Fallback>
        </mc:AlternateContent>
      </w:r>
    </w:p>
    <w:p w14:paraId="18E75588" w14:textId="3D607D9D" w:rsidR="00361481" w:rsidRPr="00CC7C54" w:rsidRDefault="007342CF" w:rsidP="009961F7">
      <w:pPr>
        <w:pStyle w:val="Navadenodstavek"/>
        <w:numPr>
          <w:ilvl w:val="0"/>
          <w:numId w:val="6"/>
        </w:numPr>
      </w:pPr>
      <w:r w:rsidRPr="00CC7C54">
        <w:t>Tretji vsebuje večino nastavitev emulatorja</w:t>
      </w:r>
      <w:r w:rsidR="009961F7" w:rsidRPr="00CC7C54">
        <w:t xml:space="preserve">. </w:t>
      </w:r>
      <w:r w:rsidR="00361481" w:rsidRPr="00CC7C54">
        <w:t xml:space="preserve">Možne nastavitve so: </w:t>
      </w:r>
    </w:p>
    <w:p w14:paraId="57573CCA" w14:textId="6B525A61" w:rsidR="00361481" w:rsidRPr="00CC7C54" w:rsidRDefault="00BB581F" w:rsidP="00BB581F">
      <w:pPr>
        <w:pStyle w:val="Navadenodstavek"/>
        <w:numPr>
          <w:ilvl w:val="1"/>
          <w:numId w:val="6"/>
        </w:numPr>
      </w:pPr>
      <w:r w:rsidRPr="00CC7C54">
        <w:t xml:space="preserve">Vklop nastavitve »napredne informacije kode« bo v števcu vrstic izpisal vse bajte v katere se ukaz na ustrezni vrstici sestavi ločene z dvopičjem. </w:t>
      </w:r>
    </w:p>
    <w:p w14:paraId="1E9121FA" w14:textId="7F87165D"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A63F70" w:rsidRPr="00CC7C54">
        <w:t xml:space="preserve"> </w:t>
      </w:r>
      <w:r w:rsidR="009961F7" w:rsidRPr="00CC7C54">
        <w:t>ki določa v kakšnem številskem sistemu bodo napisane vrednosti registrov</w:t>
      </w:r>
      <w:r w:rsidR="00A63F70" w:rsidRPr="00CC7C54">
        <w:t xml:space="preserve"> in spominskih celic</w:t>
      </w:r>
      <w:r w:rsidRPr="00CC7C54">
        <w:t>.</w:t>
      </w:r>
    </w:p>
    <w:p w14:paraId="358C6160" w14:textId="32FA8B94"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9961F7" w:rsidRPr="00CC7C54">
        <w:t xml:space="preserve"> ki </w:t>
      </w:r>
      <w:r w:rsidR="0071358C">
        <w:t>vklopi</w:t>
      </w:r>
      <w:r w:rsidR="009961F7" w:rsidRPr="00CC7C54">
        <w:t xml:space="preserve"> samodejno sestavlj</w:t>
      </w:r>
      <w:r w:rsidR="0071358C">
        <w:t>anje v primeru, da</w:t>
      </w:r>
      <w:r w:rsidR="009961F7" w:rsidRPr="00CC7C54">
        <w:t xml:space="preserve"> je program zagnan po spremembi ukazov</w:t>
      </w:r>
      <w:r w:rsidRPr="00CC7C54">
        <w:t>.</w:t>
      </w:r>
    </w:p>
    <w:p w14:paraId="62AC835D" w14:textId="50C98315" w:rsidR="00361481" w:rsidRPr="00CC7C54" w:rsidRDefault="008450F8" w:rsidP="00361481">
      <w:pPr>
        <w:pStyle w:val="Navadenodstavek"/>
        <w:numPr>
          <w:ilvl w:val="1"/>
          <w:numId w:val="6"/>
        </w:numPr>
      </w:pPr>
      <w:r w:rsidRPr="00CC7C54">
        <w:t>N</w:t>
      </w:r>
      <w:r w:rsidR="009961F7" w:rsidRPr="00CC7C54">
        <w:t>astavitev</w:t>
      </w:r>
      <w:r w:rsidR="00361481" w:rsidRPr="00CC7C54">
        <w:t>,</w:t>
      </w:r>
      <w:r w:rsidR="009961F7" w:rsidRPr="00CC7C54">
        <w:t xml:space="preserve"> ki določa</w:t>
      </w:r>
      <w:r w:rsidR="0071358C">
        <w:t>,</w:t>
      </w:r>
      <w:r w:rsidR="009961F7" w:rsidRPr="00CC7C54">
        <w:t xml:space="preserve"> če bo se emulator samodejno ponastavil na stanje pred zadnjim izvrševanjem</w:t>
      </w:r>
      <w:r w:rsidRPr="00CC7C54">
        <w:t>.</w:t>
      </w:r>
    </w:p>
    <w:p w14:paraId="4279230B" w14:textId="7C59E2D2" w:rsidR="009961F7" w:rsidRPr="00CC7C54" w:rsidRDefault="008450F8" w:rsidP="00361481">
      <w:pPr>
        <w:pStyle w:val="Navadenodstavek"/>
        <w:numPr>
          <w:ilvl w:val="1"/>
          <w:numId w:val="6"/>
        </w:numPr>
      </w:pPr>
      <w:r w:rsidRPr="00CC7C54">
        <w:t>N</w:t>
      </w:r>
      <w:r w:rsidR="00361481" w:rsidRPr="00CC7C54">
        <w:t>astavitev,</w:t>
      </w:r>
      <w:r w:rsidR="0071358C">
        <w:t xml:space="preserve"> s katero uporabnik določi način izvajanja procesorja. Če je vklopljena bo procesor ukaze izvajal ciklično. To pomeni da bo upošteval število ciklov, katere rabi posamezen ukaz. Alternativa je, da izvaja določeno število ukazov na sekundo in cikle zanemari.</w:t>
      </w:r>
    </w:p>
    <w:p w14:paraId="4CB56DD8" w14:textId="3A3FB20D" w:rsidR="00A63F70" w:rsidRPr="00CC7C54" w:rsidRDefault="00A63F70" w:rsidP="00361481">
      <w:pPr>
        <w:pStyle w:val="Navadenodstavek"/>
        <w:numPr>
          <w:ilvl w:val="1"/>
          <w:numId w:val="6"/>
        </w:numPr>
      </w:pPr>
      <w:r w:rsidRPr="00CC7C54">
        <w:t>Nastavitev, ki emulatorju pove, da se v primeru neznanega ukaza ne ustavi temveč poveča programski števec za 1 in nadaljuje z izvajanem. Ko ta nastavitev ni označena bo emulator ob neznanem ukazu ustavil samodejno izvajanje.</w:t>
      </w:r>
    </w:p>
    <w:p w14:paraId="2D9E1695" w14:textId="5FC4A632" w:rsidR="00A63F70" w:rsidRPr="00CC7C54" w:rsidRDefault="00BB581F" w:rsidP="00361481">
      <w:pPr>
        <w:pStyle w:val="Navadenodstavek"/>
        <w:numPr>
          <w:ilvl w:val="1"/>
          <w:numId w:val="6"/>
        </w:numPr>
      </w:pPr>
      <w:r w:rsidRPr="00CC7C54">
        <w:t>Če je nastavitev »IRQ ob vsakem pritisku gumba« vključena, bo</w:t>
      </w:r>
      <w:r w:rsidR="00AD53CD" w:rsidRPr="00CC7C54">
        <w:t xml:space="preserve"> vsak vnos s tipkovnice na zaslon klical IRQ prekinitev. Če pa je ta nastavitev izklopljena pa bo IRQ bil klican po pritisku gumba samo če je procesor v stanju čakanja na odziv na WAI ukaz.</w:t>
      </w:r>
    </w:p>
    <w:p w14:paraId="78C98767" w14:textId="7AA1BF44" w:rsidR="00361481" w:rsidRPr="00CC7C54" w:rsidRDefault="008450F8" w:rsidP="00361481">
      <w:pPr>
        <w:pStyle w:val="Navadenodstavek"/>
        <w:numPr>
          <w:ilvl w:val="1"/>
          <w:numId w:val="6"/>
        </w:numPr>
      </w:pPr>
      <w:r w:rsidRPr="00CC7C54">
        <w:t>N</w:t>
      </w:r>
      <w:r w:rsidR="00361481" w:rsidRPr="00CC7C54">
        <w:t>astavitev, ki določa če bo uporabniku prikazan standardni prikaz spomina ki ima 16 pomnilniških naslovov in njihovih vrednosti v eni vrstici, ali enostavnejši prikaz ki prikazuje 20 poljubnih zaporednih pomnilniških naslovov in vrednosti katere vsebujejo</w:t>
      </w:r>
      <w:r w:rsidRPr="00CC7C54">
        <w:t>.</w:t>
      </w:r>
    </w:p>
    <w:p w14:paraId="6623CD1A" w14:textId="44E6BDDB" w:rsidR="00361481" w:rsidRPr="00CC7C54" w:rsidRDefault="008450F8" w:rsidP="00361481">
      <w:pPr>
        <w:pStyle w:val="Navadenodstavek"/>
        <w:numPr>
          <w:ilvl w:val="1"/>
          <w:numId w:val="6"/>
        </w:numPr>
      </w:pPr>
      <w:r w:rsidRPr="00CC7C54">
        <w:t>N</w:t>
      </w:r>
      <w:r w:rsidR="00361481" w:rsidRPr="00CC7C54">
        <w:t>astavitev, ki omogoča nastavljanje delovanja emulatora med</w:t>
      </w:r>
      <w:r w:rsidR="007232ED" w:rsidRPr="00CC7C54">
        <w:t xml:space="preserve"> pisanjem kode ter neposredno v spomin, to posledično tudi določa če bo emulator kodo ali ukaze</w:t>
      </w:r>
      <w:r w:rsidR="00361481" w:rsidRPr="00CC7C54">
        <w:t xml:space="preserve"> sestavlja</w:t>
      </w:r>
      <w:r w:rsidR="007232ED" w:rsidRPr="00CC7C54">
        <w:t xml:space="preserve">l </w:t>
      </w:r>
      <w:r w:rsidR="00361481" w:rsidRPr="00CC7C54">
        <w:t>ali razstavlja</w:t>
      </w:r>
      <w:r w:rsidR="007232ED" w:rsidRPr="00CC7C54">
        <w:t>l</w:t>
      </w:r>
      <w:r w:rsidR="006662A2" w:rsidRPr="00CC7C54">
        <w:t xml:space="preserve">. Na spodnjem delu glavnega okna se pojavi gumb ki prikazuje trenutni način delovanja emulatorja ter ponuja uporabniku da ga zamenja. Privzeta nastavitev je da deluje na način sestavljanja, to je da uporabnik piše ukaze v </w:t>
      </w:r>
      <w:r w:rsidR="0071358C">
        <w:t>zbirnem jeziku</w:t>
      </w:r>
      <w:r w:rsidR="006662A2" w:rsidRPr="00CC7C54">
        <w:t xml:space="preserve"> ter jih prevajalec sestavi v strojno kodo, druga nastavitev je način razstavljanja, takrat je uporabniku omogočeno spreminjanje strojne kode ter razstavljanje spomina, to je da se strojna koda v spominu prevede v assembly ukaze ki se bodo izpisali v polju za assembly program</w:t>
      </w:r>
      <w:r w:rsidRPr="00CC7C54">
        <w:t>.</w:t>
      </w:r>
    </w:p>
    <w:p w14:paraId="6E85E3D7" w14:textId="0C48F85B" w:rsidR="006662A2" w:rsidRPr="00CC7C54" w:rsidRDefault="008450F8" w:rsidP="00361481">
      <w:pPr>
        <w:pStyle w:val="Navadenodstavek"/>
        <w:numPr>
          <w:ilvl w:val="1"/>
          <w:numId w:val="6"/>
        </w:numPr>
      </w:pPr>
      <w:r w:rsidRPr="00CC7C54">
        <w:t>N</w:t>
      </w:r>
      <w:r w:rsidR="006662A2" w:rsidRPr="00CC7C54">
        <w:t xml:space="preserve">astavitvi za samodejno premikanje polja </w:t>
      </w:r>
      <w:r w:rsidR="00A63F70" w:rsidRPr="00CC7C54">
        <w:t xml:space="preserve">za vpis kode </w:t>
      </w:r>
      <w:r w:rsidR="006662A2" w:rsidRPr="00CC7C54">
        <w:t>na ukaz kateri se trenutno izvršuje</w:t>
      </w:r>
      <w:r w:rsidRPr="00CC7C54">
        <w:t>.</w:t>
      </w:r>
    </w:p>
    <w:p w14:paraId="775EDD5D" w14:textId="436F7C1D" w:rsidR="00066A88" w:rsidRDefault="008450F8" w:rsidP="00A63F70">
      <w:pPr>
        <w:pStyle w:val="Navadenodstavek"/>
        <w:numPr>
          <w:ilvl w:val="1"/>
          <w:numId w:val="6"/>
        </w:numPr>
      </w:pPr>
      <w:r w:rsidRPr="00CC7C54">
        <w:t>N</w:t>
      </w:r>
      <w:r w:rsidR="006662A2" w:rsidRPr="00CC7C54">
        <w:t>astavitev, ki določa kje bo prikazan zaslon. Če je nastavitev nastavljena na »glavno okno« bo zaslon prikazan na glavnem oknu med polju za spomin in polju registrov, ko bo ta imel zadosti prostora, oziroma ko bo glavno okno dovolj široko. Če je nastavitev nastavljena na »zunanje okno«, bo zaslon prikazan zunaj glavnega okna v obliki okna za dialog.</w:t>
      </w:r>
    </w:p>
    <w:p w14:paraId="36307117" w14:textId="44CB7A5C" w:rsidR="0071358C" w:rsidRDefault="0071358C" w:rsidP="00A63F70">
      <w:pPr>
        <w:pStyle w:val="Navadenodstavek"/>
        <w:numPr>
          <w:ilvl w:val="1"/>
          <w:numId w:val="6"/>
        </w:numPr>
      </w:pPr>
      <w:r>
        <w:t>Nastavitev,  ki določa kako širok je »tab« znak. Privzeto ima širino osmih presledkov. Ob tej nastavitvi je gumb, ki počisti uporabnikovo kodo. To naredi tako, da poravna vse zamike besedila in zamenja presledke z potrebnim številom »tab« znakov.</w:t>
      </w:r>
    </w:p>
    <w:p w14:paraId="3EE503DA" w14:textId="3468B988" w:rsidR="00435FB0" w:rsidRDefault="00435FB0" w:rsidP="009B3E23">
      <w:pPr>
        <w:pStyle w:val="Navadenodstavek"/>
        <w:keepNext/>
      </w:pPr>
      <w:r w:rsidRPr="009B3E23">
        <w:drawing>
          <wp:anchor distT="0" distB="0" distL="114300" distR="114300" simplePos="0" relativeHeight="251683840" behindDoc="0" locked="0" layoutInCell="1" allowOverlap="1" wp14:anchorId="758D1DE6" wp14:editId="520022C0">
            <wp:simplePos x="0" y="0"/>
            <wp:positionH relativeFrom="page">
              <wp:align>center</wp:align>
            </wp:positionH>
            <wp:positionV relativeFrom="paragraph">
              <wp:posOffset>611</wp:posOffset>
            </wp:positionV>
            <wp:extent cx="2794958" cy="2954553"/>
            <wp:effectExtent l="0" t="0" r="5715" b="0"/>
            <wp:wrapSquare wrapText="bothSides"/>
            <wp:docPr id="495846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46551"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94958" cy="2954553"/>
                    </a:xfrm>
                    <a:prstGeom prst="rect">
                      <a:avLst/>
                    </a:prstGeom>
                  </pic:spPr>
                </pic:pic>
              </a:graphicData>
            </a:graphic>
          </wp:anchor>
        </w:drawing>
      </w:r>
    </w:p>
    <w:p w14:paraId="6EAC5351" w14:textId="6FF11F99" w:rsidR="00435FB0" w:rsidRDefault="00435FB0" w:rsidP="009B3E23">
      <w:pPr>
        <w:pStyle w:val="Navadenodstavek"/>
        <w:keepNext/>
      </w:pPr>
    </w:p>
    <w:p w14:paraId="39F5D545" w14:textId="793329FE" w:rsidR="00435FB0" w:rsidRDefault="00435FB0" w:rsidP="009B3E23">
      <w:pPr>
        <w:pStyle w:val="Navadenodstavek"/>
        <w:keepNext/>
      </w:pPr>
    </w:p>
    <w:p w14:paraId="123876AE" w14:textId="4E07FB6D" w:rsidR="009B3E23" w:rsidRDefault="009B3E23" w:rsidP="009B3E23">
      <w:pPr>
        <w:pStyle w:val="Navadenodstavek"/>
        <w:keepNext/>
      </w:pPr>
    </w:p>
    <w:p w14:paraId="4F2C6103" w14:textId="77777777" w:rsidR="00435FB0" w:rsidRDefault="00435FB0" w:rsidP="00435FB0">
      <w:pPr>
        <w:pStyle w:val="Caption"/>
        <w:jc w:val="both"/>
      </w:pPr>
    </w:p>
    <w:p w14:paraId="36ED082C" w14:textId="77777777" w:rsidR="00435FB0" w:rsidRDefault="00435FB0" w:rsidP="00435FB0">
      <w:pPr>
        <w:pStyle w:val="Caption"/>
        <w:jc w:val="both"/>
      </w:pPr>
    </w:p>
    <w:p w14:paraId="6C813440" w14:textId="77777777" w:rsidR="00435FB0" w:rsidRDefault="00435FB0" w:rsidP="00435FB0">
      <w:pPr>
        <w:pStyle w:val="Caption"/>
        <w:jc w:val="both"/>
      </w:pPr>
    </w:p>
    <w:p w14:paraId="2C792F90" w14:textId="77777777" w:rsidR="00435FB0" w:rsidRDefault="00435FB0" w:rsidP="00435FB0">
      <w:pPr>
        <w:pStyle w:val="Caption"/>
        <w:jc w:val="both"/>
      </w:pPr>
    </w:p>
    <w:p w14:paraId="0503FAE4" w14:textId="77777777" w:rsidR="00435FB0" w:rsidRDefault="00435FB0" w:rsidP="00435FB0">
      <w:pPr>
        <w:pStyle w:val="Caption"/>
        <w:jc w:val="both"/>
      </w:pPr>
    </w:p>
    <w:p w14:paraId="53B0A9EF" w14:textId="77777777" w:rsidR="00435FB0" w:rsidRDefault="00435FB0" w:rsidP="00435FB0">
      <w:pPr>
        <w:pStyle w:val="Caption"/>
        <w:jc w:val="both"/>
      </w:pPr>
    </w:p>
    <w:p w14:paraId="6DBDA79C" w14:textId="77777777" w:rsidR="00435FB0" w:rsidRDefault="00435FB0" w:rsidP="00435FB0">
      <w:pPr>
        <w:pStyle w:val="Caption"/>
        <w:jc w:val="both"/>
      </w:pPr>
    </w:p>
    <w:p w14:paraId="22A21BAD" w14:textId="4A36D363" w:rsidR="00435FB0" w:rsidRDefault="00435FB0" w:rsidP="00435FB0">
      <w:pPr>
        <w:pStyle w:val="Caption"/>
        <w:jc w:val="both"/>
      </w:pPr>
    </w:p>
    <w:p w14:paraId="6918B53C" w14:textId="3A235E70" w:rsidR="00435FB0" w:rsidRDefault="00435FB0" w:rsidP="00435FB0">
      <w:pPr>
        <w:pStyle w:val="Caption"/>
        <w:jc w:val="both"/>
      </w:pPr>
      <w:r>
        <w:rPr>
          <w:noProof/>
        </w:rPr>
        <mc:AlternateContent>
          <mc:Choice Requires="wps">
            <w:drawing>
              <wp:anchor distT="0" distB="0" distL="114300" distR="114300" simplePos="0" relativeHeight="251685888" behindDoc="0" locked="0" layoutInCell="1" allowOverlap="1" wp14:anchorId="739DDE91" wp14:editId="3A326397">
                <wp:simplePos x="0" y="0"/>
                <wp:positionH relativeFrom="page">
                  <wp:align>center</wp:align>
                </wp:positionH>
                <wp:positionV relativeFrom="paragraph">
                  <wp:posOffset>4026</wp:posOffset>
                </wp:positionV>
                <wp:extent cx="3389630" cy="635"/>
                <wp:effectExtent l="0" t="0" r="1270" b="0"/>
                <wp:wrapSquare wrapText="bothSides"/>
                <wp:docPr id="1085591282" name="Text Box 1"/>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5E03AD9F" w14:textId="5A4AA338" w:rsidR="00435FB0" w:rsidRPr="00435FB0" w:rsidRDefault="00435FB0" w:rsidP="00435FB0">
                            <w:pPr>
                              <w:pStyle w:val="Caption"/>
                              <w:jc w:val="both"/>
                            </w:pPr>
                            <w:r>
                              <w:t xml:space="preserve">Slika </w:t>
                            </w:r>
                            <w:r>
                              <w:fldChar w:fldCharType="begin"/>
                            </w:r>
                            <w:r>
                              <w:instrText xml:space="preserve"> SEQ Slika \* ARABIC </w:instrText>
                            </w:r>
                            <w:r>
                              <w:fldChar w:fldCharType="separate"/>
                            </w:r>
                            <w:r w:rsidR="00C8501B">
                              <w:rPr>
                                <w:noProof/>
                              </w:rPr>
                              <w:t>16</w:t>
                            </w:r>
                            <w:r>
                              <w:fldChar w:fldCharType="end"/>
                            </w:r>
                            <w:r>
                              <w:t>:</w:t>
                            </w:r>
                            <w:r w:rsidRPr="009B3E23">
                              <w:t xml:space="preserve"> </w:t>
                            </w:r>
                            <w:r w:rsidRPr="001A6FE6">
                              <w:t xml:space="preserve">Element uporabniškega vmesnika: </w:t>
                            </w:r>
                            <w:r>
                              <w:t>Nastavitve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DDE91" id="_x0000_s1031" type="#_x0000_t202" style="position:absolute;left:0;text-align:left;margin-left:0;margin-top:.3pt;width:266.9pt;height:.05pt;z-index:2516858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kX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6e3dbEohSbHZ9G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" stroked="f">
                <v:textbox style="mso-fit-shape-to-text:t" inset="0,0,0,0">
                  <w:txbxContent>
                    <w:p w14:paraId="5E03AD9F" w14:textId="5A4AA338" w:rsidR="00435FB0" w:rsidRPr="00435FB0" w:rsidRDefault="00435FB0" w:rsidP="00435FB0">
                      <w:pPr>
                        <w:pStyle w:val="Caption"/>
                        <w:jc w:val="both"/>
                      </w:pPr>
                      <w:r>
                        <w:t xml:space="preserve">Slika </w:t>
                      </w:r>
                      <w:r>
                        <w:fldChar w:fldCharType="begin"/>
                      </w:r>
                      <w:r>
                        <w:instrText xml:space="preserve"> SEQ Slika \* ARABIC </w:instrText>
                      </w:r>
                      <w:r>
                        <w:fldChar w:fldCharType="separate"/>
                      </w:r>
                      <w:r w:rsidR="00C8501B">
                        <w:rPr>
                          <w:noProof/>
                        </w:rPr>
                        <w:t>16</w:t>
                      </w:r>
                      <w:r>
                        <w:fldChar w:fldCharType="end"/>
                      </w:r>
                      <w:r>
                        <w:t>:</w:t>
                      </w:r>
                      <w:r w:rsidRPr="009B3E23">
                        <w:t xml:space="preserve"> </w:t>
                      </w:r>
                      <w:r w:rsidRPr="001A6FE6">
                        <w:t xml:space="preserve">Element uporabniškega vmesnika: </w:t>
                      </w:r>
                      <w:r>
                        <w:t>Nastavitve</w:t>
                      </w:r>
                    </w:p>
                  </w:txbxContent>
                </v:textbox>
                <w10:wrap type="square" anchorx="page"/>
              </v:shape>
            </w:pict>
          </mc:Fallback>
        </mc:AlternateContent>
      </w:r>
    </w:p>
    <w:p w14:paraId="02EA92FF" w14:textId="77777777" w:rsidR="00435FB0" w:rsidRDefault="00435FB0" w:rsidP="00435FB0">
      <w:pPr>
        <w:pStyle w:val="Caption"/>
        <w:jc w:val="both"/>
      </w:pPr>
    </w:p>
    <w:p w14:paraId="7309E081" w14:textId="3DA616C7" w:rsidR="00376A3B" w:rsidRPr="00CC7C54" w:rsidRDefault="006662A2" w:rsidP="00FE2824">
      <w:pPr>
        <w:pStyle w:val="Navadenodstavek"/>
        <w:numPr>
          <w:ilvl w:val="0"/>
          <w:numId w:val="6"/>
        </w:numPr>
      </w:pPr>
      <w:r w:rsidRPr="00CC7C54">
        <w:t>Četrti zavihek vsebuje opis in navodila za uporabo emulatorja</w:t>
      </w:r>
      <w:r w:rsidR="00066A88" w:rsidRPr="00CC7C54">
        <w:t>.</w:t>
      </w:r>
      <w:r w:rsidR="00376A3B" w:rsidRPr="00CC7C54">
        <w:t xml:space="preserve"> </w:t>
      </w:r>
    </w:p>
    <w:p w14:paraId="37FF4CA8" w14:textId="78DCCD94" w:rsidR="00376A3B" w:rsidRPr="00CC7C54" w:rsidRDefault="00435FB0" w:rsidP="00376A3B">
      <w:pPr>
        <w:pStyle w:val="Navadenodstavek"/>
        <w:keepNext/>
        <w:ind w:left="720"/>
      </w:pPr>
      <w:r w:rsidRPr="00CC7C54">
        <w:rPr>
          <w:noProof/>
          <w:lang w:eastAsia="sl-SI" w:bidi="ar-SA"/>
        </w:rPr>
        <w:drawing>
          <wp:anchor distT="0" distB="0" distL="114300" distR="114300" simplePos="0" relativeHeight="251671552" behindDoc="0" locked="0" layoutInCell="1" allowOverlap="1" wp14:anchorId="1D8A24B3" wp14:editId="49C78EB1">
            <wp:simplePos x="0" y="0"/>
            <wp:positionH relativeFrom="margin">
              <wp:align>center</wp:align>
            </wp:positionH>
            <wp:positionV relativeFrom="paragraph">
              <wp:posOffset>8626</wp:posOffset>
            </wp:positionV>
            <wp:extent cx="4353533" cy="1076475"/>
            <wp:effectExtent l="0" t="0" r="9525" b="9525"/>
            <wp:wrapSquare wrapText="bothSides"/>
            <wp:docPr id="113962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5055"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3533" cy="1076475"/>
                    </a:xfrm>
                    <a:prstGeom prst="rect">
                      <a:avLst/>
                    </a:prstGeom>
                  </pic:spPr>
                </pic:pic>
              </a:graphicData>
            </a:graphic>
          </wp:anchor>
        </w:drawing>
      </w:r>
      <w:r w:rsidR="00376A3B" w:rsidRPr="00CC7C54">
        <w:rPr>
          <w:noProof/>
          <w:lang w:eastAsia="sl-SI" w:bidi="ar-SA"/>
        </w:rPr>
        <mc:AlternateContent>
          <mc:Choice Requires="wps">
            <w:drawing>
              <wp:anchor distT="0" distB="0" distL="114300" distR="114300" simplePos="0" relativeHeight="251673600" behindDoc="0" locked="0" layoutInCell="1" allowOverlap="1" wp14:anchorId="2BBACCE2" wp14:editId="6E2DEAC7">
                <wp:simplePos x="0" y="0"/>
                <wp:positionH relativeFrom="column">
                  <wp:posOffset>453390</wp:posOffset>
                </wp:positionH>
                <wp:positionV relativeFrom="paragraph">
                  <wp:posOffset>1133475</wp:posOffset>
                </wp:positionV>
                <wp:extent cx="4352925" cy="635"/>
                <wp:effectExtent l="0" t="0" r="0" b="0"/>
                <wp:wrapSquare wrapText="bothSides"/>
                <wp:docPr id="642258653" name="Polje z besedilom 1"/>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2C38F79B" w14:textId="67D4C373" w:rsidR="00B304C6" w:rsidRPr="00376A3B" w:rsidRDefault="00B304C6" w:rsidP="00376A3B">
                            <w:pPr>
                              <w:pStyle w:val="Caption"/>
                            </w:pPr>
                            <w:r>
                              <w:t xml:space="preserve">Slika </w:t>
                            </w:r>
                            <w:r>
                              <w:rPr>
                                <w:noProof/>
                              </w:rPr>
                              <w:fldChar w:fldCharType="begin"/>
                            </w:r>
                            <w:r>
                              <w:rPr>
                                <w:noProof/>
                              </w:rPr>
                              <w:instrText xml:space="preserve"> SEQ Slika \* ARABIC </w:instrText>
                            </w:r>
                            <w:r>
                              <w:rPr>
                                <w:noProof/>
                              </w:rPr>
                              <w:fldChar w:fldCharType="separate"/>
                            </w:r>
                            <w:r w:rsidR="00C8501B">
                              <w:rPr>
                                <w:noProof/>
                              </w:rPr>
                              <w:t>17</w:t>
                            </w:r>
                            <w:r>
                              <w:rPr>
                                <w:noProof/>
                              </w:rPr>
                              <w:fldChar w:fldCharType="end"/>
                            </w:r>
                            <w:r>
                              <w:t xml:space="preserve">: </w:t>
                            </w:r>
                            <w:r w:rsidRPr="001A6FE6">
                              <w:t xml:space="preserve">Element uporabniškega vmesnika: </w:t>
                            </w:r>
                            <w:r>
                              <w:t>Informacije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ACCE2" id="_x0000_s1032" type="#_x0000_t202" style="position:absolute;left:0;text-align:left;margin-left:35.7pt;margin-top:89.25pt;width:342.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d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zubT2+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" stroked="f">
                <v:textbox style="mso-fit-shape-to-text:t" inset="0,0,0,0">
                  <w:txbxContent>
                    <w:p w14:paraId="2C38F79B" w14:textId="67D4C373" w:rsidR="00B304C6" w:rsidRPr="00376A3B" w:rsidRDefault="00B304C6" w:rsidP="00376A3B">
                      <w:pPr>
                        <w:pStyle w:val="Caption"/>
                      </w:pPr>
                      <w:r>
                        <w:t xml:space="preserve">Slika </w:t>
                      </w:r>
                      <w:r>
                        <w:rPr>
                          <w:noProof/>
                        </w:rPr>
                        <w:fldChar w:fldCharType="begin"/>
                      </w:r>
                      <w:r>
                        <w:rPr>
                          <w:noProof/>
                        </w:rPr>
                        <w:instrText xml:space="preserve"> SEQ Slika \* ARABIC </w:instrText>
                      </w:r>
                      <w:r>
                        <w:rPr>
                          <w:noProof/>
                        </w:rPr>
                        <w:fldChar w:fldCharType="separate"/>
                      </w:r>
                      <w:r w:rsidR="00C8501B">
                        <w:rPr>
                          <w:noProof/>
                        </w:rPr>
                        <w:t>17</w:t>
                      </w:r>
                      <w:r>
                        <w:rPr>
                          <w:noProof/>
                        </w:rPr>
                        <w:fldChar w:fldCharType="end"/>
                      </w:r>
                      <w:r>
                        <w:t xml:space="preserve">: </w:t>
                      </w:r>
                      <w:r w:rsidRPr="001A6FE6">
                        <w:t xml:space="preserve">Element uporabniškega vmesnika: </w:t>
                      </w:r>
                      <w:r>
                        <w:t>Informacije</w:t>
                      </w:r>
                    </w:p>
                  </w:txbxContent>
                </v:textbox>
                <w10:wrap type="square"/>
              </v:shape>
            </w:pict>
          </mc:Fallback>
        </mc:AlternateContent>
      </w:r>
    </w:p>
    <w:p w14:paraId="7EC10807" w14:textId="77777777" w:rsidR="00376A3B" w:rsidRPr="00CC7C54" w:rsidRDefault="00376A3B" w:rsidP="00376A3B">
      <w:pPr>
        <w:pStyle w:val="Navadenodstavek"/>
        <w:ind w:left="720"/>
      </w:pPr>
    </w:p>
    <w:p w14:paraId="1F6E4BFF" w14:textId="72BF45E3" w:rsidR="00B42D10" w:rsidRPr="00CC7C54" w:rsidRDefault="00B42D10" w:rsidP="00B42D10">
      <w:pPr>
        <w:pStyle w:val="Navadenodstavek"/>
        <w:keepNext/>
        <w:ind w:left="360"/>
      </w:pPr>
    </w:p>
    <w:p w14:paraId="6564DE0A" w14:textId="4335EA7F" w:rsidR="00917784" w:rsidRPr="00CC7C54" w:rsidRDefault="006662A2" w:rsidP="00FE2824">
      <w:pPr>
        <w:pStyle w:val="Navadenodstavek"/>
        <w:numPr>
          <w:ilvl w:val="0"/>
          <w:numId w:val="6"/>
        </w:numPr>
      </w:pPr>
      <w:r w:rsidRPr="00CC7C54">
        <w:t xml:space="preserve">Peti vsebuje </w:t>
      </w:r>
      <w:r w:rsidR="007232ED" w:rsidRPr="00CC7C54">
        <w:t xml:space="preserve">tabelo z vsemi ukazi mikroprocesorjev Motorola </w:t>
      </w:r>
      <w:r w:rsidR="00620DEE">
        <w:t>M6800</w:t>
      </w:r>
      <w:r w:rsidR="007232ED" w:rsidRPr="00CC7C54">
        <w:t xml:space="preserve"> in Motorola M6803. Ukazi, operacijske kode, število ciklov, velikost ter opisi zadnje omenjenega so obarvani rdeče.</w:t>
      </w:r>
      <w:r w:rsidR="00730D9C" w:rsidRPr="00CC7C54">
        <w:t xml:space="preserve"> </w:t>
      </w:r>
    </w:p>
    <w:p w14:paraId="4A1AC12A" w14:textId="0671F25E" w:rsidR="007232ED" w:rsidRPr="00CC7C54" w:rsidRDefault="00435FB0" w:rsidP="00917784">
      <w:pPr>
        <w:pStyle w:val="Navadenodstavek"/>
        <w:ind w:left="720"/>
      </w:pPr>
      <w:r w:rsidRPr="00CC7C54">
        <w:rPr>
          <w:noProof/>
          <w:lang w:eastAsia="sl-SI" w:bidi="ar-SA"/>
        </w:rPr>
        <mc:AlternateContent>
          <mc:Choice Requires="wps">
            <w:drawing>
              <wp:anchor distT="0" distB="0" distL="114300" distR="114300" simplePos="0" relativeHeight="251675648" behindDoc="0" locked="0" layoutInCell="1" allowOverlap="1" wp14:anchorId="455C61B8" wp14:editId="5C6BA6A9">
                <wp:simplePos x="0" y="0"/>
                <wp:positionH relativeFrom="margin">
                  <wp:align>center</wp:align>
                </wp:positionH>
                <wp:positionV relativeFrom="paragraph">
                  <wp:posOffset>1587261</wp:posOffset>
                </wp:positionV>
                <wp:extent cx="5334000" cy="635"/>
                <wp:effectExtent l="0" t="0" r="0" b="0"/>
                <wp:wrapSquare wrapText="bothSides"/>
                <wp:docPr id="355285979" name="Polje z besedilom 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59BA462" w14:textId="173D74F0" w:rsidR="00B304C6" w:rsidRPr="00376A3B" w:rsidRDefault="00B304C6" w:rsidP="00376A3B">
                            <w:pPr>
                              <w:pStyle w:val="Caption"/>
                            </w:pPr>
                            <w:r>
                              <w:t xml:space="preserve">Slika </w:t>
                            </w:r>
                            <w:r>
                              <w:rPr>
                                <w:noProof/>
                              </w:rPr>
                              <w:fldChar w:fldCharType="begin"/>
                            </w:r>
                            <w:r>
                              <w:rPr>
                                <w:noProof/>
                              </w:rPr>
                              <w:instrText xml:space="preserve"> SEQ Slika \* ARABIC </w:instrText>
                            </w:r>
                            <w:r>
                              <w:rPr>
                                <w:noProof/>
                              </w:rPr>
                              <w:fldChar w:fldCharType="separate"/>
                            </w:r>
                            <w:r w:rsidR="00C8501B">
                              <w:rPr>
                                <w:noProof/>
                              </w:rPr>
                              <w:t>18</w:t>
                            </w:r>
                            <w:r>
                              <w:rPr>
                                <w:noProof/>
                              </w:rPr>
                              <w:fldChar w:fldCharType="end"/>
                            </w:r>
                            <w:r>
                              <w:t xml:space="preserve">: </w:t>
                            </w:r>
                            <w:r w:rsidRPr="001A6FE6">
                              <w:t xml:space="preserve">Element uporabniškega vmesnika: </w:t>
                            </w:r>
                            <w:r>
                              <w:t>zavihek ukazov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C61B8" id="_x0000_s1033" type="#_x0000_t202" style="position:absolute;left:0;text-align:left;margin-left:0;margin-top:125pt;width:420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" stroked="f">
                <v:textbox style="mso-fit-shape-to-text:t" inset="0,0,0,0">
                  <w:txbxContent>
                    <w:p w14:paraId="559BA462" w14:textId="173D74F0" w:rsidR="00B304C6" w:rsidRPr="00376A3B" w:rsidRDefault="00B304C6" w:rsidP="00376A3B">
                      <w:pPr>
                        <w:pStyle w:val="Caption"/>
                      </w:pPr>
                      <w:r>
                        <w:t xml:space="preserve">Slika </w:t>
                      </w:r>
                      <w:r>
                        <w:rPr>
                          <w:noProof/>
                        </w:rPr>
                        <w:fldChar w:fldCharType="begin"/>
                      </w:r>
                      <w:r>
                        <w:rPr>
                          <w:noProof/>
                        </w:rPr>
                        <w:instrText xml:space="preserve"> SEQ Slika \* ARABIC </w:instrText>
                      </w:r>
                      <w:r>
                        <w:rPr>
                          <w:noProof/>
                        </w:rPr>
                        <w:fldChar w:fldCharType="separate"/>
                      </w:r>
                      <w:r w:rsidR="00C8501B">
                        <w:rPr>
                          <w:noProof/>
                        </w:rPr>
                        <w:t>18</w:t>
                      </w:r>
                      <w:r>
                        <w:rPr>
                          <w:noProof/>
                        </w:rPr>
                        <w:fldChar w:fldCharType="end"/>
                      </w:r>
                      <w:r>
                        <w:t xml:space="preserve">: </w:t>
                      </w:r>
                      <w:r w:rsidRPr="001A6FE6">
                        <w:t xml:space="preserve">Element uporabniškega vmesnika: </w:t>
                      </w:r>
                      <w:r>
                        <w:t>zavihek ukazov</w:t>
                      </w:r>
                    </w:p>
                  </w:txbxContent>
                </v:textbox>
                <w10:wrap type="square" anchorx="margin"/>
              </v:shape>
            </w:pict>
          </mc:Fallback>
        </mc:AlternateContent>
      </w:r>
      <w:r w:rsidRPr="00CC7C54">
        <w:rPr>
          <w:noProof/>
          <w:lang w:eastAsia="sl-SI" w:bidi="ar-SA"/>
        </w:rPr>
        <w:drawing>
          <wp:anchor distT="0" distB="0" distL="114300" distR="114300" simplePos="0" relativeHeight="251661312" behindDoc="0" locked="0" layoutInCell="1" allowOverlap="1" wp14:anchorId="40D6A820" wp14:editId="3B5DFFA3">
            <wp:simplePos x="0" y="0"/>
            <wp:positionH relativeFrom="page">
              <wp:align>center</wp:align>
            </wp:positionH>
            <wp:positionV relativeFrom="paragraph">
              <wp:posOffset>472224</wp:posOffset>
            </wp:positionV>
            <wp:extent cx="5516245" cy="1112520"/>
            <wp:effectExtent l="0" t="0" r="8255" b="0"/>
            <wp:wrapSquare wrapText="bothSides"/>
            <wp:docPr id="155547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7968"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16245" cy="1112520"/>
                    </a:xfrm>
                    <a:prstGeom prst="rect">
                      <a:avLst/>
                    </a:prstGeom>
                  </pic:spPr>
                </pic:pic>
              </a:graphicData>
            </a:graphic>
            <wp14:sizeRelH relativeFrom="margin">
              <wp14:pctWidth>0</wp14:pctWidth>
            </wp14:sizeRelH>
            <wp14:sizeRelV relativeFrom="margin">
              <wp14:pctHeight>0</wp14:pctHeight>
            </wp14:sizeRelV>
          </wp:anchor>
        </w:drawing>
      </w:r>
      <w:r w:rsidR="00730D9C" w:rsidRPr="00CC7C54">
        <w:t>Klik na ukaz bo odprl okence, ki bolj pregledno prikazuje opis in vse ostale informacije ustreznega ukaza</w:t>
      </w:r>
    </w:p>
    <w:p w14:paraId="1EC8FF97" w14:textId="2E46574A" w:rsidR="00376A3B" w:rsidRPr="00CC7C54" w:rsidRDefault="00376A3B" w:rsidP="00376A3B">
      <w:pPr>
        <w:pStyle w:val="Navadenodstavek"/>
        <w:keepNext/>
        <w:ind w:left="720"/>
      </w:pPr>
      <w:r w:rsidRPr="00CC7C54">
        <w:rPr>
          <w:noProof/>
          <w:lang w:eastAsia="sl-SI" w:bidi="ar-SA"/>
        </w:rPr>
        <mc:AlternateContent>
          <mc:Choice Requires="wps">
            <w:drawing>
              <wp:anchor distT="0" distB="0" distL="114300" distR="114300" simplePos="0" relativeHeight="251678720" behindDoc="0" locked="0" layoutInCell="1" allowOverlap="1" wp14:anchorId="5B8F7C36" wp14:editId="714EAA59">
                <wp:simplePos x="0" y="0"/>
                <wp:positionH relativeFrom="column">
                  <wp:posOffset>453390</wp:posOffset>
                </wp:positionH>
                <wp:positionV relativeFrom="paragraph">
                  <wp:posOffset>2809875</wp:posOffset>
                </wp:positionV>
                <wp:extent cx="4124325" cy="635"/>
                <wp:effectExtent l="0" t="0" r="0" b="0"/>
                <wp:wrapSquare wrapText="bothSides"/>
                <wp:docPr id="500577797" name="Polje z besedilom 1"/>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34EDA816" w14:textId="39804C13" w:rsidR="00B304C6" w:rsidRPr="00946E22" w:rsidRDefault="00B304C6" w:rsidP="00376A3B">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19</w:t>
                            </w:r>
                            <w:r>
                              <w:rPr>
                                <w:noProof/>
                              </w:rPr>
                              <w:fldChar w:fldCharType="end"/>
                            </w:r>
                            <w:r>
                              <w:t>: Okno informacij ukaza ABA</w:t>
                            </w:r>
                            <w:r w:rsidRPr="001A6FE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F7C36" id="_x0000_s1034" type="#_x0000_t202" style="position:absolute;left:0;text-align:left;margin-left:35.7pt;margin-top:221.25pt;width:324.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p8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" stroked="f">
                <v:textbox style="mso-fit-shape-to-text:t" inset="0,0,0,0">
                  <w:txbxContent>
                    <w:p w14:paraId="34EDA816" w14:textId="39804C13" w:rsidR="00B304C6" w:rsidRPr="00946E22" w:rsidRDefault="00B304C6" w:rsidP="00376A3B">
                      <w:pPr>
                        <w:pStyle w:val="Caption"/>
                        <w:rPr>
                          <w:noProof/>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19</w:t>
                      </w:r>
                      <w:r>
                        <w:rPr>
                          <w:noProof/>
                        </w:rPr>
                        <w:fldChar w:fldCharType="end"/>
                      </w:r>
                      <w:r>
                        <w:t>: Okno informacij ukaza ABA</w:t>
                      </w:r>
                      <w:r w:rsidRPr="001A6FE6">
                        <w:t xml:space="preserve"> </w:t>
                      </w:r>
                    </w:p>
                  </w:txbxContent>
                </v:textbox>
                <w10:wrap type="square"/>
              </v:shape>
            </w:pict>
          </mc:Fallback>
        </mc:AlternateContent>
      </w:r>
      <w:r w:rsidR="00917784" w:rsidRPr="00CC7C54">
        <w:rPr>
          <w:noProof/>
          <w:lang w:eastAsia="sl-SI" w:bidi="ar-SA"/>
        </w:rPr>
        <w:drawing>
          <wp:anchor distT="0" distB="0" distL="114300" distR="114300" simplePos="0" relativeHeight="251676672" behindDoc="0" locked="0" layoutInCell="1" allowOverlap="1" wp14:anchorId="2AEB4721" wp14:editId="58D03D0A">
            <wp:simplePos x="0" y="0"/>
            <wp:positionH relativeFrom="column">
              <wp:posOffset>453390</wp:posOffset>
            </wp:positionH>
            <wp:positionV relativeFrom="paragraph">
              <wp:posOffset>-3810</wp:posOffset>
            </wp:positionV>
            <wp:extent cx="4124325" cy="2756746"/>
            <wp:effectExtent l="0" t="0" r="0" b="5715"/>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24325" cy="2756746"/>
                    </a:xfrm>
                    <a:prstGeom prst="rect">
                      <a:avLst/>
                    </a:prstGeom>
                  </pic:spPr>
                </pic:pic>
              </a:graphicData>
            </a:graphic>
          </wp:anchor>
        </w:drawing>
      </w:r>
    </w:p>
    <w:p w14:paraId="2734548A" w14:textId="5118D05B" w:rsidR="00730D9C" w:rsidRPr="00CC7C54" w:rsidRDefault="00730D9C" w:rsidP="00730D9C">
      <w:pPr>
        <w:pStyle w:val="Heading3"/>
      </w:pPr>
      <w:bookmarkStart w:id="24" w:name="_Toc157272801"/>
      <w:r w:rsidRPr="00CC7C54">
        <w:t>Gumbi in kontrole</w:t>
      </w:r>
      <w:bookmarkEnd w:id="24"/>
    </w:p>
    <w:p w14:paraId="6B0D3113" w14:textId="189F2154" w:rsidR="00376A3B" w:rsidRPr="00CC7C54" w:rsidRDefault="00435FB0" w:rsidP="007232ED">
      <w:pPr>
        <w:pStyle w:val="Navadenodstavek"/>
      </w:pPr>
      <w:r w:rsidRPr="00CC7C54">
        <w:rPr>
          <w:noProof/>
          <w:lang w:eastAsia="sl-SI" w:bidi="ar-SA"/>
        </w:rPr>
        <mc:AlternateContent>
          <mc:Choice Requires="wps">
            <w:drawing>
              <wp:anchor distT="0" distB="0" distL="114300" distR="114300" simplePos="0" relativeHeight="251681792" behindDoc="0" locked="0" layoutInCell="1" allowOverlap="1" wp14:anchorId="5837C8FA" wp14:editId="67894814">
                <wp:simplePos x="0" y="0"/>
                <wp:positionH relativeFrom="margin">
                  <wp:align>left</wp:align>
                </wp:positionH>
                <wp:positionV relativeFrom="paragraph">
                  <wp:posOffset>920510</wp:posOffset>
                </wp:positionV>
                <wp:extent cx="5655310" cy="635"/>
                <wp:effectExtent l="0" t="0" r="2540" b="0"/>
                <wp:wrapSquare wrapText="bothSides"/>
                <wp:docPr id="694474029" name="Polje z besedilom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1FA609E0" w14:textId="1CDB9BB6" w:rsidR="00B304C6" w:rsidRPr="00E35E8C" w:rsidRDefault="00B304C6" w:rsidP="00376A3B">
                            <w:pPr>
                              <w:pStyle w:val="Caption"/>
                              <w:rPr>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20</w:t>
                            </w:r>
                            <w:r>
                              <w:rPr>
                                <w:noProof/>
                              </w:rPr>
                              <w:fldChar w:fldCharType="end"/>
                            </w:r>
                            <w:r>
                              <w:t xml:space="preserve">: </w:t>
                            </w:r>
                            <w:r w:rsidRPr="001A6FE6">
                              <w:t xml:space="preserve">Element uporabniškega vmesnika: </w:t>
                            </w:r>
                            <w:r>
                              <w:t>Gumbi in kontrole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7C8FA" id="_x0000_s1035" type="#_x0000_t202" style="position:absolute;left:0;text-align:left;margin-left:0;margin-top:72.5pt;width:445.3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" stroked="f">
                <v:textbox style="mso-fit-shape-to-text:t" inset="0,0,0,0">
                  <w:txbxContent>
                    <w:p w14:paraId="1FA609E0" w14:textId="1CDB9BB6" w:rsidR="00B304C6" w:rsidRPr="00E35E8C" w:rsidRDefault="00B304C6" w:rsidP="00376A3B">
                      <w:pPr>
                        <w:pStyle w:val="Caption"/>
                        <w:rPr>
                          <w:sz w:val="24"/>
                        </w:rPr>
                      </w:pPr>
                      <w:r>
                        <w:t xml:space="preserve">Slika </w:t>
                      </w:r>
                      <w:r>
                        <w:rPr>
                          <w:noProof/>
                        </w:rPr>
                        <w:fldChar w:fldCharType="begin"/>
                      </w:r>
                      <w:r>
                        <w:rPr>
                          <w:noProof/>
                        </w:rPr>
                        <w:instrText xml:space="preserve"> SEQ Slika \* ARABIC </w:instrText>
                      </w:r>
                      <w:r>
                        <w:rPr>
                          <w:noProof/>
                        </w:rPr>
                        <w:fldChar w:fldCharType="separate"/>
                      </w:r>
                      <w:r w:rsidR="00C8501B">
                        <w:rPr>
                          <w:noProof/>
                        </w:rPr>
                        <w:t>20</w:t>
                      </w:r>
                      <w:r>
                        <w:rPr>
                          <w:noProof/>
                        </w:rPr>
                        <w:fldChar w:fldCharType="end"/>
                      </w:r>
                      <w:r>
                        <w:t xml:space="preserve">: </w:t>
                      </w:r>
                      <w:r w:rsidRPr="001A6FE6">
                        <w:t xml:space="preserve">Element uporabniškega vmesnika: </w:t>
                      </w:r>
                      <w:r>
                        <w:t>Gumbi in kontrole</w:t>
                      </w:r>
                    </w:p>
                  </w:txbxContent>
                </v:textbox>
                <w10:wrap type="square" anchorx="margin"/>
              </v:shape>
            </w:pict>
          </mc:Fallback>
        </mc:AlternateContent>
      </w:r>
      <w:r w:rsidRPr="00CC7C54">
        <w:rPr>
          <w:noProof/>
          <w:lang w:eastAsia="sl-SI" w:bidi="ar-SA"/>
        </w:rPr>
        <w:drawing>
          <wp:anchor distT="0" distB="0" distL="114300" distR="114300" simplePos="0" relativeHeight="251679744" behindDoc="0" locked="0" layoutInCell="1" allowOverlap="1" wp14:anchorId="702307FF" wp14:editId="70A2E204">
            <wp:simplePos x="0" y="0"/>
            <wp:positionH relativeFrom="margin">
              <wp:align>left</wp:align>
            </wp:positionH>
            <wp:positionV relativeFrom="paragraph">
              <wp:posOffset>603646</wp:posOffset>
            </wp:positionV>
            <wp:extent cx="5655469" cy="285750"/>
            <wp:effectExtent l="0" t="0" r="2540" b="0"/>
            <wp:wrapSquare wrapText="bothSides"/>
            <wp:docPr id="93594234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2340" name=""/>
                    <pic:cNvPicPr/>
                  </pic:nvPicPr>
                  <pic:blipFill rotWithShape="1">
                    <a:blip r:embed="rId31">
                      <a:extLst>
                        <a:ext uri="{28A0092B-C50C-407E-A947-70E740481C1C}">
                          <a14:useLocalDpi xmlns:a14="http://schemas.microsoft.com/office/drawing/2010/main" val="0"/>
                        </a:ext>
                      </a:extLst>
                    </a:blip>
                    <a:srcRect r="18923" b="-13564"/>
                    <a:stretch/>
                  </pic:blipFill>
                  <pic:spPr bwMode="auto">
                    <a:xfrm>
                      <a:off x="0" y="0"/>
                      <a:ext cx="5655469" cy="285750"/>
                    </a:xfrm>
                    <a:prstGeom prst="rect">
                      <a:avLst/>
                    </a:prstGeom>
                    <a:ln>
                      <a:noFill/>
                    </a:ln>
                    <a:extLst>
                      <a:ext uri="{53640926-AAD7-44D8-BBD7-CCE9431645EC}">
                        <a14:shadowObscured xmlns:a14="http://schemas.microsoft.com/office/drawing/2010/main"/>
                      </a:ext>
                    </a:extLst>
                  </pic:spPr>
                </pic:pic>
              </a:graphicData>
            </a:graphic>
          </wp:anchor>
        </w:drawing>
      </w:r>
      <w:r w:rsidR="007232ED" w:rsidRPr="00CC7C54">
        <w:t xml:space="preserve">Na spodnji strani glavnega okna so gumbi ter izbirni meniji za olajšano in uporabniku prijaznejšo uporabo emulatorja. </w:t>
      </w:r>
    </w:p>
    <w:p w14:paraId="61FC2A4E" w14:textId="7594DDC8" w:rsidR="007232ED" w:rsidRPr="00CC7C54" w:rsidRDefault="007232ED" w:rsidP="007232ED">
      <w:pPr>
        <w:pStyle w:val="Navadenodstavek"/>
      </w:pPr>
      <w:r w:rsidRPr="00CC7C54">
        <w:t>Ti so:</w:t>
      </w:r>
    </w:p>
    <w:p w14:paraId="7CF42EB5" w14:textId="0E7C63FA" w:rsidR="007232ED" w:rsidRPr="00CC7C54" w:rsidRDefault="008450F8" w:rsidP="003017D3">
      <w:pPr>
        <w:pStyle w:val="Navadenodstavek"/>
        <w:numPr>
          <w:ilvl w:val="0"/>
          <w:numId w:val="8"/>
        </w:numPr>
      </w:pPr>
      <w:r w:rsidRPr="00CC7C54">
        <w:t>Gumb »S</w:t>
      </w:r>
      <w:r w:rsidR="007232ED" w:rsidRPr="00CC7C54">
        <w:t>estavi/Razstavi</w:t>
      </w:r>
      <w:r w:rsidRPr="00CC7C54">
        <w:t xml:space="preserve">« </w:t>
      </w:r>
      <w:r w:rsidR="00730D9C" w:rsidRPr="00CC7C54">
        <w:t>v</w:t>
      </w:r>
      <w:r w:rsidR="007232ED" w:rsidRPr="00CC7C54">
        <w:t xml:space="preserve"> način</w:t>
      </w:r>
      <w:r w:rsidR="00730D9C" w:rsidRPr="00CC7C54">
        <w:t>u</w:t>
      </w:r>
      <w:r w:rsidR="007232ED" w:rsidRPr="00CC7C54">
        <w:t xml:space="preserve"> pisanja </w:t>
      </w:r>
      <w:r w:rsidR="00BA02D7" w:rsidRPr="00CC7C54">
        <w:t>»pisanje kode«</w:t>
      </w:r>
      <w:r w:rsidR="00730D9C" w:rsidRPr="00CC7C54">
        <w:t xml:space="preserve"> bo</w:t>
      </w:r>
      <w:r w:rsidR="00BA02D7" w:rsidRPr="00CC7C54">
        <w:t xml:space="preserve"> ukaze, ki so trenutno napisani v polju za pisanje ukazov sestavil in prevedel v strojno kodo.</w:t>
      </w:r>
      <w:r w:rsidR="003017D3" w:rsidRPr="00CC7C54">
        <w:t xml:space="preserve"> Če pa je način pisanja nastavljen na pisanje v spomin, bo ta gumb razstavil strojno kodo zapisano v spominu ter jo zapisal v polj</w:t>
      </w:r>
      <w:r w:rsidR="00730D9C" w:rsidRPr="00CC7C54">
        <w:t>e</w:t>
      </w:r>
      <w:r w:rsidR="003017D3" w:rsidRPr="00CC7C54">
        <w:t xml:space="preserve"> za ukaze</w:t>
      </w:r>
      <w:r w:rsidRPr="00CC7C54">
        <w:t>.</w:t>
      </w:r>
    </w:p>
    <w:p w14:paraId="59B0C4AD" w14:textId="5FA548A8" w:rsidR="00025350" w:rsidRPr="00CC7C54" w:rsidRDefault="00025350" w:rsidP="003017D3">
      <w:pPr>
        <w:pStyle w:val="Navadenodstavek"/>
        <w:numPr>
          <w:ilvl w:val="0"/>
          <w:numId w:val="8"/>
        </w:numPr>
      </w:pPr>
      <w:r w:rsidRPr="00CC7C54">
        <w:t xml:space="preserve">Meni za izbiro različice Motorola procesorjev. Trenutno emulator podpira dve različici Motorola </w:t>
      </w:r>
      <w:r w:rsidR="00620DEE">
        <w:t>M6800</w:t>
      </w:r>
      <w:r w:rsidRPr="00CC7C54">
        <w:t xml:space="preserve"> in Motorola M6803, ampak je tako zasnovan da omogoča nadaljnjo razširitev ter dodajanje novih procesorjev</w:t>
      </w:r>
      <w:r w:rsidR="008450F8" w:rsidRPr="00CC7C54">
        <w:t>. Emulator bo se ravnal, sestavljal razstavljal ter izvajal ukaze glede na izbran procesor.</w:t>
      </w:r>
    </w:p>
    <w:p w14:paraId="50EBF062" w14:textId="2F888561" w:rsidR="008450F8" w:rsidRPr="00CC7C54" w:rsidRDefault="008450F8" w:rsidP="003017D3">
      <w:pPr>
        <w:pStyle w:val="Navadenodstavek"/>
        <w:numPr>
          <w:ilvl w:val="0"/>
          <w:numId w:val="8"/>
        </w:numPr>
      </w:pPr>
      <w:r w:rsidRPr="00CC7C54">
        <w:t>Gumb za nalaganje, bo glede na izbiro načina pisanja iz zunanje datoteke naložil assembly kodo ali pa spomin.</w:t>
      </w:r>
    </w:p>
    <w:p w14:paraId="33909CF4" w14:textId="2B3BEC4F" w:rsidR="008450F8" w:rsidRPr="00CC7C54" w:rsidRDefault="008450F8" w:rsidP="008450F8">
      <w:pPr>
        <w:pStyle w:val="Navadenodstavek"/>
        <w:numPr>
          <w:ilvl w:val="0"/>
          <w:numId w:val="8"/>
        </w:numPr>
      </w:pPr>
      <w:r w:rsidRPr="00CC7C54">
        <w:t xml:space="preserve">Gumb za shranjevanje, bo glede na izbiro načina pisanja </w:t>
      </w:r>
      <w:r w:rsidR="00B42D10" w:rsidRPr="00CC7C54">
        <w:t>shranil</w:t>
      </w:r>
      <w:r w:rsidRPr="00CC7C54">
        <w:t xml:space="preserve"> assembly kodo ali pa trenutni spomin v datoteko.</w:t>
      </w:r>
    </w:p>
    <w:p w14:paraId="5C31A64D" w14:textId="3BA7E2F0" w:rsidR="00DC0049" w:rsidRPr="00CC7C54" w:rsidRDefault="008450F8" w:rsidP="00DC0049">
      <w:pPr>
        <w:pStyle w:val="Navadenodstavek"/>
        <w:numPr>
          <w:ilvl w:val="0"/>
          <w:numId w:val="8"/>
        </w:numPr>
      </w:pPr>
      <w:r w:rsidRPr="00CC7C54">
        <w:t xml:space="preserve">Gumb za zamenjavo načina </w:t>
      </w:r>
      <w:r w:rsidR="00435FB0" w:rsidRPr="00CC7C54">
        <w:t>pisanja</w:t>
      </w:r>
      <w:r w:rsidRPr="00CC7C54">
        <w:t>. Privzeto je ta gumb nedosegljiv</w:t>
      </w:r>
      <w:r w:rsidR="00730D9C" w:rsidRPr="00CC7C54">
        <w:t xml:space="preserve">, </w:t>
      </w:r>
      <w:r w:rsidRPr="00CC7C54">
        <w:t>lahko se pa prikaže s nastavitvijo »dovoli zamenjavo načina pisanja«.</w:t>
      </w:r>
      <w:r w:rsidR="00DC0049" w:rsidRPr="00CC7C54">
        <w:t xml:space="preserve"> Desno od</w:t>
      </w:r>
      <w:r w:rsidR="00730D9C" w:rsidRPr="00CC7C54">
        <w:t xml:space="preserve"> tega</w:t>
      </w:r>
      <w:r w:rsidR="00DC0049" w:rsidRPr="00CC7C54">
        <w:t xml:space="preserve"> gumba je </w:t>
      </w:r>
      <w:r w:rsidR="00435FB0">
        <w:t>izpisan</w:t>
      </w:r>
      <w:r w:rsidR="00DC0049" w:rsidRPr="00CC7C54">
        <w:t xml:space="preserve"> </w:t>
      </w:r>
      <w:r w:rsidR="00435FB0">
        <w:t xml:space="preserve">trenutni </w:t>
      </w:r>
      <w:r w:rsidR="00DC0049" w:rsidRPr="00CC7C54">
        <w:t>način</w:t>
      </w:r>
      <w:r w:rsidR="00435FB0">
        <w:t xml:space="preserve"> </w:t>
      </w:r>
      <w:r w:rsidR="00435FB0" w:rsidRPr="00CC7C54">
        <w:t>pisanja</w:t>
      </w:r>
      <w:r w:rsidR="00DC0049" w:rsidRPr="00CC7C54">
        <w:t>.</w:t>
      </w:r>
    </w:p>
    <w:p w14:paraId="46A39F42" w14:textId="32479DE8" w:rsidR="00DC0049" w:rsidRPr="00CC7C54" w:rsidRDefault="00DC0049" w:rsidP="00DC0049">
      <w:pPr>
        <w:pStyle w:val="Navadenodstavek"/>
        <w:numPr>
          <w:ilvl w:val="0"/>
          <w:numId w:val="8"/>
        </w:numPr>
      </w:pPr>
      <w:r w:rsidRPr="00CC7C54">
        <w:t>Gumb za ponastavitev ponastavi emulator na stanje kakšnega je bil po zadnjem sestavljanju ali pred zadnjim izvajanjem.</w:t>
      </w:r>
      <w:r w:rsidR="007418DD" w:rsidRPr="00CC7C54">
        <w:t xml:space="preserve"> </w:t>
      </w:r>
    </w:p>
    <w:p w14:paraId="08068CAC" w14:textId="6C401D39" w:rsidR="007418DD" w:rsidRPr="00CC7C54" w:rsidRDefault="007418DD" w:rsidP="00DC0049">
      <w:pPr>
        <w:pStyle w:val="Navadenodstavek"/>
        <w:numPr>
          <w:ilvl w:val="0"/>
          <w:numId w:val="8"/>
        </w:numPr>
      </w:pPr>
      <w:r w:rsidRPr="00CC7C54">
        <w:t>Gumb »korak« ki izvede en ukaz z procesorjem izbranim v meniju za izbiro različice procesorja.</w:t>
      </w:r>
    </w:p>
    <w:p w14:paraId="3FAB289C" w14:textId="5F0EEC7C" w:rsidR="007418DD" w:rsidRPr="00CC7C54" w:rsidRDefault="007418DD" w:rsidP="00DC0049">
      <w:pPr>
        <w:pStyle w:val="Navadenodstavek"/>
        <w:numPr>
          <w:ilvl w:val="0"/>
          <w:numId w:val="8"/>
        </w:numPr>
      </w:pPr>
      <w:r w:rsidRPr="00CC7C54">
        <w:t xml:space="preserve">Gumb »Zaženi/Ustavi« v primeru, da procesor trenutno ne izvaja ukazov zažene samodejno izvajanje ukazov. V primeru, da procesor trenutno izvaja ukaze pa ga ta gumb začasno ustavi. Uporabnik lahko izvajanje vedno nadaljuje z vnovičnim pritiskom na ta gumb. Gumb deluje v skladu z menijem hitrosti ter nastavitvijo za izbiro načina izvajanja. Procesor bo samodejno prenehal izvajanje kadar naleti na strojni kod 0x00. Če programski števec(PC) trenutno vsebuje pomnilniško lokacijo, </w:t>
      </w:r>
      <w:r w:rsidR="00730D9C" w:rsidRPr="00CC7C54">
        <w:t xml:space="preserve">na kateri se nahaja </w:t>
      </w:r>
      <w:r w:rsidR="00B42D10" w:rsidRPr="00CC7C54">
        <w:t>vrednost</w:t>
      </w:r>
      <w:r w:rsidR="00730D9C" w:rsidRPr="00CC7C54">
        <w:t xml:space="preserve"> </w:t>
      </w:r>
      <w:r w:rsidRPr="00CC7C54">
        <w:t>0x00 in če je nastavitev »samodejna ponastavitev« vklopljena bo se emulator ponastavil.</w:t>
      </w:r>
    </w:p>
    <w:p w14:paraId="0CCF528A" w14:textId="288E27A9" w:rsidR="00FE2824" w:rsidRPr="00CC7C54" w:rsidRDefault="007418DD" w:rsidP="00FE2824">
      <w:pPr>
        <w:pStyle w:val="Navadenodstavek"/>
        <w:numPr>
          <w:ilvl w:val="0"/>
          <w:numId w:val="8"/>
        </w:numPr>
      </w:pPr>
      <w:r w:rsidRPr="00CC7C54">
        <w:t xml:space="preserve">Meni za nastavitev hitrosti izvajanja. Prikazuje število ukazov ali ciklov </w:t>
      </w:r>
      <w:r w:rsidR="00B03076" w:rsidRPr="00CC7C54">
        <w:t>na sekundo. Možn</w:t>
      </w:r>
      <w:r w:rsidR="00F825DC" w:rsidRPr="00CC7C54">
        <w:t xml:space="preserve">e hitrosti so potence števila dva </w:t>
      </w:r>
      <w:r w:rsidR="00B03076" w:rsidRPr="00CC7C54">
        <w:t xml:space="preserve">od 1 do </w:t>
      </w:r>
      <w:r w:rsidR="002C6F62" w:rsidRPr="00CC7C54">
        <w:t>1048576</w:t>
      </w:r>
      <w:r w:rsidR="00F825DC" w:rsidRPr="00CC7C54">
        <w:t>. Najvišja možna</w:t>
      </w:r>
      <w:r w:rsidR="00B03076" w:rsidRPr="00CC7C54">
        <w:t xml:space="preserve"> hitrost </w:t>
      </w:r>
      <w:r w:rsidR="00F825DC" w:rsidRPr="00CC7C54">
        <w:t xml:space="preserve">je </w:t>
      </w:r>
      <w:r w:rsidR="00B03076" w:rsidRPr="00CC7C54">
        <w:t>odvisna od</w:t>
      </w:r>
      <w:r w:rsidR="004A4883" w:rsidRPr="00CC7C54">
        <w:t xml:space="preserve"> zmogljivosti</w:t>
      </w:r>
      <w:r w:rsidR="00B03076" w:rsidRPr="00CC7C54">
        <w:t xml:space="preserve"> uporabnikovega računalnika. </w:t>
      </w:r>
    </w:p>
    <w:p w14:paraId="21F5039F" w14:textId="77777777" w:rsidR="000D2A6C" w:rsidRPr="00CC7C54" w:rsidRDefault="000D2A6C" w:rsidP="000D2A6C">
      <w:pPr>
        <w:pStyle w:val="Heading2"/>
      </w:pPr>
      <w:bookmarkStart w:id="25" w:name="_Toc157272802"/>
      <w:r w:rsidRPr="00CC7C54">
        <w:t>Notranje komponente emulatorja.</w:t>
      </w:r>
      <w:bookmarkEnd w:id="25"/>
    </w:p>
    <w:p w14:paraId="4F98A701" w14:textId="7112AB4A" w:rsidR="000D2A6C" w:rsidRPr="00CC7C54" w:rsidRDefault="000D2A6C" w:rsidP="000D2A6C">
      <w:pPr>
        <w:pStyle w:val="Heading3"/>
      </w:pPr>
      <w:bookmarkStart w:id="26" w:name="_Toc157272803"/>
      <w:r w:rsidRPr="00CC7C54">
        <w:t>Assembler(</w:t>
      </w:r>
      <w:r w:rsidR="00B42D10" w:rsidRPr="00CC7C54">
        <w:t>Sestavljavec</w:t>
      </w:r>
      <w:r w:rsidRPr="00CC7C54">
        <w:t>)</w:t>
      </w:r>
      <w:bookmarkEnd w:id="26"/>
    </w:p>
    <w:p w14:paraId="2E4BACB4" w14:textId="186C33A2" w:rsidR="000D2A6C" w:rsidRPr="00CC7C54" w:rsidRDefault="000D2A6C" w:rsidP="000D2A6C">
      <w:pPr>
        <w:pStyle w:val="Navadenodstavek"/>
      </w:pPr>
      <w:r w:rsidRPr="00CC7C54">
        <w:t xml:space="preserve">Assembler je programska </w:t>
      </w:r>
      <w:r w:rsidR="00B42D10" w:rsidRPr="00CC7C54">
        <w:t>oprema</w:t>
      </w:r>
      <w:r w:rsidRPr="00CC7C54">
        <w:t xml:space="preserve">, ki prevaja ukaze, operacije, načine </w:t>
      </w:r>
      <w:r w:rsidR="00B42D10" w:rsidRPr="00CC7C54">
        <w:t>naslavljanja</w:t>
      </w:r>
      <w:r w:rsidRPr="00CC7C54">
        <w:t xml:space="preserve"> ter operande v njihove številske vrednosti(strojno kodo) določenega assembly jezika. Kot mnogi drugi assemblerji, uporablja in prepozna simbolične reference. To je način poimenovanja določenih </w:t>
      </w:r>
      <w:bookmarkStart w:id="27" w:name="_Hlk155633060"/>
      <w:r w:rsidRPr="00CC7C54">
        <w:t xml:space="preserve">pomnilniških </w:t>
      </w:r>
      <w:bookmarkEnd w:id="27"/>
      <w:r w:rsidRPr="00CC7C54">
        <w:t xml:space="preserve">lokacij ali ukazov, katere uporaba nadomesti ročne izračune in posodobitve pomnilniških naslovov po spremembah programa ter olajšajo uporabo spremenljivk. Moj assembler za M680X je »One-pass assembler«, to pomeni da gre skozi kodo samo enkrat in rezervira prostor za simbole, ki še niso bili definirani. Na koncu pa assembler preide skozi rezervirane pomnilniške naslove in jih nadomesti s vrednostjo nazivov. </w:t>
      </w:r>
    </w:p>
    <w:p w14:paraId="309D130A" w14:textId="23B6E95A" w:rsidR="007C4C53" w:rsidRPr="00CC7C54" w:rsidRDefault="00693901" w:rsidP="00435FB0">
      <w:pPr>
        <w:pStyle w:val="Navadenodstavek"/>
      </w:pPr>
      <w:r w:rsidRPr="00CC7C54">
        <w:t>Moj sestavljalec deluje tako da gre v zanki skozi vsako vrstico kode. Za vsako vrstico si naredi kopijo katero nato manipulira, krajša in si jo pripravlja da jo lahko razume.</w:t>
      </w:r>
      <w:r w:rsidR="004A7B41" w:rsidRPr="00CC7C54">
        <w:t xml:space="preserve"> Ta proces ima v glavnem 3 dele. Na začetku odstrani vse komentarje(komentarji se začnejo s podpičjem) . Nato pride v prvi del, ki izvleče naziv ukaza, če je podan.</w:t>
      </w:r>
      <w:r w:rsidR="00FC7868" w:rsidRPr="00CC7C54">
        <w:t xml:space="preserve"> Njegov obstoj preveri tako da preveri, če je prvi znak vrstice črka. Nato s pomočjo variable »charNum« preglada vrstico in zabeleži kdaj se pojavi znak, ki ni črka, število ali podčrtaj. Nato preveri še nekaj </w:t>
      </w:r>
      <w:r w:rsidR="00E24B91" w:rsidRPr="00CC7C54">
        <w:t>samoumevnih</w:t>
      </w:r>
      <w:r w:rsidR="00FC7868" w:rsidRPr="00CC7C54">
        <w:t xml:space="preserve"> stvari, </w:t>
      </w:r>
      <w:r w:rsidR="00E24B91" w:rsidRPr="00CC7C54">
        <w:t>na primer</w:t>
      </w:r>
      <w:r w:rsidR="00FC7868" w:rsidRPr="00CC7C54">
        <w:t>, če je vrstica prazna, če so v nazivu nedovoljeni znaki in podobno. V drugem delu se vrstica razdeli na ukaz in operand ter se razveljavi, če ta nista pravilno podana. Podobno kot prej »charNum« gre skozi vrstico in gleda kdaj se skupek črk začne in konča. Operandu preveri tudi validnost. V tretjem in zadnjem delu pa identificira in prevede ukaz. Na podlagi operanda ugotovi katero naslavljanje je primerno in če je operand za tak ukaz primere</w:t>
      </w:r>
      <w:r w:rsidR="007C4C53" w:rsidRPr="00CC7C54">
        <w:t>n</w:t>
      </w:r>
      <w:r w:rsidR="00FC7868" w:rsidRPr="00CC7C54">
        <w:t>.</w:t>
      </w:r>
      <w:r w:rsidR="007C4C53" w:rsidRPr="00CC7C54">
        <w:t xml:space="preserve"> Če je operand že definiran naziv bo v lokacijo operanda vstavljena njegova vrednost. V primeru da pa operand še ni definiran pa bo ukaz zapisan z največjim primernim naslavljanjem in prostor </w:t>
      </w:r>
      <w:r w:rsidR="00E24B91" w:rsidRPr="00CC7C54">
        <w:t>operanda bo</w:t>
      </w:r>
      <w:r w:rsidR="007C4C53" w:rsidRPr="00CC7C54">
        <w:t xml:space="preserve"> ostal prazen. </w:t>
      </w:r>
      <w:r w:rsidR="00E24B91" w:rsidRPr="00CC7C54">
        <w:t>Sestavljavec</w:t>
      </w:r>
      <w:r w:rsidR="007C4C53" w:rsidRPr="00CC7C54">
        <w:t xml:space="preserve"> ima tri sezname, ki beležijo nedefinirane nazive in lokacije v katere sodijo. Nato, če se vsaka vrstica prevede brez težav bo emulator pregledal vse sezname in zapolnil manjkajoča mesta s vrednostmi, katere ti nazivi vsebujejo. Na koncu se preveri če je šlo vse po maslu in emulator si zabeleži da je zadnje sestavljanje bilo uspešno ter to sporoči tudi uporabniku. V primeru sintaktične napake bo sestavljanje neuspešno, pomnilnik bo </w:t>
      </w:r>
      <w:r w:rsidR="00E24B91" w:rsidRPr="00CC7C54">
        <w:t>ponastavljen</w:t>
      </w:r>
      <w:r w:rsidR="007C4C53" w:rsidRPr="00CC7C54">
        <w:t xml:space="preserve"> in vrstica kjer se je napak pojavila bo označena, če je težava v specifičnem znaku vrstice bo označen tudi ta znak. Opis napake pa bo zapisan v konzoli.</w:t>
      </w:r>
    </w:p>
    <w:p w14:paraId="52238F8A" w14:textId="403AA3DF" w:rsidR="00FE2824" w:rsidRPr="00CC7C54" w:rsidRDefault="00B2157D" w:rsidP="00EC3154">
      <w:pPr>
        <w:pStyle w:val="Heading3"/>
      </w:pPr>
      <w:bookmarkStart w:id="28" w:name="_Toc157272804"/>
      <w:r w:rsidRPr="00CC7C54">
        <w:t>Izvajanje ukazov</w:t>
      </w:r>
      <w:bookmarkEnd w:id="28"/>
    </w:p>
    <w:p w14:paraId="15375E31" w14:textId="08E6BDC0" w:rsidR="00B2157D" w:rsidRPr="00CC7C54" w:rsidRDefault="00B2157D" w:rsidP="0047727A">
      <w:pPr>
        <w:widowControl/>
        <w:spacing w:after="160" w:line="259" w:lineRule="auto"/>
      </w:pPr>
      <w:r w:rsidRPr="00CC7C54">
        <w:t xml:space="preserve">V tem </w:t>
      </w:r>
      <w:r w:rsidR="00E24B91" w:rsidRPr="00CC7C54">
        <w:t>poglavju</w:t>
      </w:r>
      <w:r w:rsidRPr="00CC7C54">
        <w:t xml:space="preserve"> je opis delovanja najpomembnejšega dela mojega emulatorja. To je izvajanje ukazov.</w:t>
      </w:r>
    </w:p>
    <w:p w14:paraId="1A84AC43" w14:textId="1BD427A9" w:rsidR="005168B6" w:rsidRPr="00CC7C54" w:rsidRDefault="00C23236" w:rsidP="005168B6">
      <w:pPr>
        <w:pStyle w:val="Heading4"/>
      </w:pPr>
      <w:bookmarkStart w:id="29" w:name="_Ref156236700"/>
      <w:bookmarkStart w:id="30" w:name="_Ref156236702"/>
      <w:bookmarkStart w:id="31" w:name="_Ref156236709"/>
      <w:bookmarkStart w:id="32" w:name="_Ref156236741"/>
      <w:bookmarkStart w:id="33" w:name="_Toc157272805"/>
      <w:r w:rsidRPr="00CC7C54">
        <w:t xml:space="preserve">Funkcija </w:t>
      </w:r>
      <w:r w:rsidR="005168B6" w:rsidRPr="00CC7C54">
        <w:t>executeInstruction</w:t>
      </w:r>
      <w:bookmarkEnd w:id="29"/>
      <w:bookmarkEnd w:id="30"/>
      <w:bookmarkEnd w:id="31"/>
      <w:bookmarkEnd w:id="32"/>
      <w:bookmarkEnd w:id="33"/>
      <w:r w:rsidR="005168B6" w:rsidRPr="00CC7C54">
        <w:t xml:space="preserve"> </w:t>
      </w:r>
    </w:p>
    <w:p w14:paraId="65608AAF" w14:textId="3168FDD9" w:rsidR="00C23236" w:rsidRPr="00CC7C54" w:rsidRDefault="00C23236" w:rsidP="00C23236">
      <w:pPr>
        <w:pStyle w:val="Navadenodstavek"/>
      </w:pPr>
      <w:r w:rsidRPr="00CC7C54">
        <w:t>To je glavna funkcija za izvajanje ukazov. Ko je klicana si rezervira nekaj začasnih variabel s katerimi si pomaga pri izvajanju posameznega ukaza. Nato naloži operacijsko kodo ukaza na katerega trenutno kaže programski števec. S uporabo c++ switch stavka emulator ve kako naj izvede ukaz. Tu je nekaj primerov izvedbe:</w:t>
      </w:r>
    </w:p>
    <w:p w14:paraId="45CADA4E" w14:textId="7D791E17" w:rsidR="00C23236" w:rsidRPr="00CC7C54" w:rsidRDefault="00E24B91" w:rsidP="00C23236">
      <w:pPr>
        <w:pStyle w:val="Navadenodstavek"/>
        <w:numPr>
          <w:ilvl w:val="0"/>
          <w:numId w:val="15"/>
        </w:numPr>
      </w:pPr>
      <w:r w:rsidRPr="00CC7C54">
        <w:t>Operacijska</w:t>
      </w:r>
      <w:r w:rsidR="00C23236" w:rsidRPr="00CC7C54">
        <w:t xml:space="preserve"> koda je 0x1B ali 27: To je operacijska koda za ukaz ABA. V prvo začasno neznanko se shrani</w:t>
      </w:r>
      <w:r w:rsidR="00D33BC6" w:rsidRPr="00CC7C54">
        <w:t xml:space="preserve"> vsota akumulatorjev A in B. Nato procesor primerja razlike med ACCA, ACCB in vsoto ter primerno posodobi zastavice. Na koncu se vsota shrani v ACCA in PC se inkrementira.</w:t>
      </w:r>
    </w:p>
    <w:p w14:paraId="58636D32" w14:textId="16B27169" w:rsidR="00C23236" w:rsidRPr="00CC7C54" w:rsidRDefault="00D33BC6" w:rsidP="00C23236">
      <w:pPr>
        <w:pStyle w:val="Navadenodstavek"/>
        <w:numPr>
          <w:ilvl w:val="0"/>
          <w:numId w:val="15"/>
        </w:numPr>
      </w:pPr>
      <w:r w:rsidRPr="00CC7C54">
        <w:t>Operacijska koda 0: Če je funkcija bila klicana z samodejnim izvajanjem bo se samodejno izvajanje ustavilo, drugače bo se PC inkrementiral.</w:t>
      </w:r>
    </w:p>
    <w:p w14:paraId="0DF0351D" w14:textId="055B2318" w:rsidR="00D33BC6" w:rsidRPr="00CC7C54" w:rsidRDefault="00D33BC6" w:rsidP="00C23236">
      <w:pPr>
        <w:pStyle w:val="Navadenodstavek"/>
        <w:numPr>
          <w:ilvl w:val="0"/>
          <w:numId w:val="15"/>
        </w:numPr>
      </w:pPr>
      <w:r w:rsidRPr="00CC7C54">
        <w:t>Operacijske kode ne podpira izbrana različica procesorja: Če je šesta nastavitev vklopljena bo se PC inkrementiral. Če pa je ta nastavitev izklopljena in je funkcija bila klicana z samodejnim izvajanjem bo se samodejno izvajanje ustavilo.</w:t>
      </w:r>
    </w:p>
    <w:p w14:paraId="210913D8" w14:textId="2F617DF9" w:rsidR="00EB4D1F" w:rsidRPr="00CC7C54" w:rsidRDefault="00EB4D1F" w:rsidP="00EB4D1F">
      <w:pPr>
        <w:pStyle w:val="Heading4"/>
      </w:pPr>
      <w:bookmarkStart w:id="34" w:name="_Toc157272806"/>
      <w:r w:rsidRPr="00CC7C54">
        <w:t>Izvedba posameznega ukaza</w:t>
      </w:r>
      <w:bookmarkEnd w:id="34"/>
    </w:p>
    <w:p w14:paraId="1A1BF1B6" w14:textId="3974B9CB" w:rsidR="00B2157D" w:rsidRPr="00CC7C54" w:rsidRDefault="00EB4D1F" w:rsidP="006B3DF9">
      <w:pPr>
        <w:pStyle w:val="Navadenodstavek"/>
      </w:pPr>
      <w:r w:rsidRPr="00CC7C54">
        <w:t xml:space="preserve">S gumbom »korak« bo emulator izvedel en ukaz. Najprej se izklopi samodejno izvajanje. Program se bo samodejno sestavil, če je nastavitev »sestavi ob izvajanju« </w:t>
      </w:r>
      <w:r w:rsidR="00E24B91" w:rsidRPr="00CC7C54">
        <w:t>vklopljena</w:t>
      </w:r>
      <w:r w:rsidRPr="00CC7C54">
        <w:t xml:space="preserve"> in program še ni sestavljen. Po </w:t>
      </w:r>
      <w:r w:rsidR="000A6861">
        <w:t>potrjenem stanju</w:t>
      </w:r>
      <w:r w:rsidRPr="00CC7C54">
        <w:t xml:space="preserve"> sestavlj</w:t>
      </w:r>
      <w:r w:rsidR="000A6861">
        <w:t>enosti</w:t>
      </w:r>
      <w:r w:rsidRPr="00CC7C54">
        <w:t xml:space="preserve"> bo </w:t>
      </w:r>
      <w:r w:rsidR="000A6861">
        <w:t>se izvršil en korak procesorja</w:t>
      </w:r>
      <w:r w:rsidRPr="00CC7C54">
        <w:t>.</w:t>
      </w:r>
      <w:r w:rsidR="000A6861">
        <w:t xml:space="preserve"> </w:t>
      </w:r>
      <w:r w:rsidR="006B3DF9">
        <w:t>Korak</w:t>
      </w:r>
      <w:r w:rsidR="000A6861">
        <w:t xml:space="preserve"> ni </w:t>
      </w:r>
      <w:r w:rsidR="006B3DF9">
        <w:t xml:space="preserve">en procesorski </w:t>
      </w:r>
      <w:r w:rsidR="000A6861">
        <w:t>cikel,</w:t>
      </w:r>
      <w:r w:rsidR="006B3DF9">
        <w:t xml:space="preserve"> ampak</w:t>
      </w:r>
      <w:r w:rsidR="000A6861">
        <w:t xml:space="preserve"> je </w:t>
      </w:r>
      <w:r w:rsidR="006B3DF9">
        <w:t xml:space="preserve">le </w:t>
      </w:r>
      <w:r w:rsidR="000A6861">
        <w:t>en ukaz</w:t>
      </w:r>
      <w:r w:rsidR="006B3DF9">
        <w:t xml:space="preserve"> ali odziv na prekinitev. Potek izvajanja koraka je podoben izvajanju funkcije executeInstructionTick prikazane v diagramu</w:t>
      </w:r>
      <w:r w:rsidR="000A6861">
        <w:t xml:space="preserve"> slik</w:t>
      </w:r>
      <w:r w:rsidR="006B3DF9">
        <w:t>e</w:t>
      </w:r>
      <w:r w:rsidR="000A6861">
        <w:t xml:space="preserve"> 17. Edina razlika je, da se ta del programa konča pred preverjanjem prekinitvenih točk. </w:t>
      </w:r>
      <w:r w:rsidR="005168B6" w:rsidRPr="00CC7C54">
        <w:t>Če prekinitev ni bila klicana, bo klicana funkcija za izvršitev ukaza na katerega kaže PC</w:t>
      </w:r>
      <w:r w:rsidR="005B2C09">
        <w:t xml:space="preserve">(poglavje </w:t>
      </w:r>
      <w:r w:rsidR="005168B6" w:rsidRPr="00CC7C54">
        <w:fldChar w:fldCharType="begin"/>
      </w:r>
      <w:r w:rsidR="005168B6" w:rsidRPr="00CC7C54">
        <w:instrText xml:space="preserve"> REF _Ref156236741 \w \h </w:instrText>
      </w:r>
      <w:r w:rsidR="006B3DF9">
        <w:instrText xml:space="preserve"> \* MERGEFORMAT </w:instrText>
      </w:r>
      <w:r w:rsidR="005168B6" w:rsidRPr="00CC7C54">
        <w:fldChar w:fldCharType="separate"/>
      </w:r>
      <w:r w:rsidR="005168B6" w:rsidRPr="00CC7C54">
        <w:t>5.2.2.1</w:t>
      </w:r>
      <w:r w:rsidR="005168B6" w:rsidRPr="00CC7C54">
        <w:fldChar w:fldCharType="end"/>
      </w:r>
      <w:r w:rsidR="005168B6" w:rsidRPr="00CC7C54">
        <w:t>.</w:t>
      </w:r>
      <w:r w:rsidR="005B2C09">
        <w:t xml:space="preserve">). </w:t>
      </w:r>
      <w:r w:rsidR="005168B6" w:rsidRPr="00CC7C54">
        <w:t xml:space="preserve">Po izvršitvi ukaza je klicana </w:t>
      </w:r>
      <w:r w:rsidR="00E24B91" w:rsidRPr="00CC7C54">
        <w:t>posodobitev</w:t>
      </w:r>
      <w:r w:rsidR="005168B6" w:rsidRPr="00CC7C54">
        <w:t xml:space="preserve"> trenutnih elementov UI.</w:t>
      </w:r>
    </w:p>
    <w:p w14:paraId="2BDE929D" w14:textId="4B4BF884" w:rsidR="005168B6" w:rsidRPr="00CC7C54" w:rsidRDefault="008901D1" w:rsidP="005168B6">
      <w:pPr>
        <w:pStyle w:val="Heading4"/>
      </w:pPr>
      <w:bookmarkStart w:id="35" w:name="_Ref156840045"/>
      <w:bookmarkStart w:id="36" w:name="_Toc157272807"/>
      <w:r w:rsidRPr="00CC7C54">
        <w:t>Samodejno izvajanje ukazov</w:t>
      </w:r>
      <w:bookmarkEnd w:id="35"/>
      <w:bookmarkEnd w:id="36"/>
    </w:p>
    <w:p w14:paraId="02EE6960" w14:textId="3B22ECD9" w:rsidR="00E24B91" w:rsidRPr="00CC7C54" w:rsidRDefault="008901D1" w:rsidP="008901D1">
      <w:pPr>
        <w:pStyle w:val="Navadenodstavek"/>
      </w:pPr>
      <w:r w:rsidRPr="00CC7C54">
        <w:t>Samodejno izvajanje se zažene in ustavi s gumbom »zaženi/ustavi«.</w:t>
      </w:r>
      <w:r w:rsidR="00441C16" w:rsidRPr="00CC7C54">
        <w:t xml:space="preserve"> Glavna spremenljivka ki določa stanje samodejnega izvajanja se imenuje »running«. Ko ima running vrednost 1 ali »true«, procesor samodejno izvaja ukaze. Ko pa ima running vrednost 0 ali »false« pa je samodejno izvajanje ustavljeno. Ko uporabnik pritisne gumb »zaženi/ustavi« in je vrednost »running« enaka 0, se bo program samodejno sestavil, če je nastavitev »sestavi ob izvajanju« </w:t>
      </w:r>
      <w:r w:rsidR="00E24B91" w:rsidRPr="00CC7C54">
        <w:t>vklopljena</w:t>
      </w:r>
      <w:r w:rsidR="00441C16" w:rsidRPr="00CC7C54">
        <w:t xml:space="preserve"> in program še ni sestavljen. Nato bo emulator preveril, če je hkrati operacijska koda naslednjega ukaza enaka 0 in je vklopljena nastavitev »samodejno ponastavljanje«. Takrat bo se emulator ponastavil. Potem bo klicana funkcija startExecution.</w:t>
      </w:r>
      <w:r w:rsidR="007C5AF9">
        <w:t xml:space="preserve"> </w:t>
      </w:r>
    </w:p>
    <w:p w14:paraId="59CEA6FA" w14:textId="0B34F691" w:rsidR="00441C16" w:rsidRPr="00CC7C54" w:rsidRDefault="00441C16" w:rsidP="00435FB0">
      <w:pPr>
        <w:pStyle w:val="Heading5"/>
      </w:pPr>
      <w:bookmarkStart w:id="37" w:name="_Toc157272808"/>
      <w:r w:rsidRPr="00435FB0">
        <w:t>Funkcija</w:t>
      </w:r>
      <w:r w:rsidRPr="00CC7C54">
        <w:t xml:space="preserve"> </w:t>
      </w:r>
      <w:r w:rsidRPr="00435FB0">
        <w:t>startExecution</w:t>
      </w:r>
      <w:bookmarkEnd w:id="37"/>
    </w:p>
    <w:p w14:paraId="316E6E74" w14:textId="05F49AB4" w:rsidR="00EB7354" w:rsidRPr="00CC7C54" w:rsidRDefault="00893233" w:rsidP="00E24B91">
      <w:pPr>
        <w:pStyle w:val="Navadenodstavek"/>
      </w:pPr>
      <w:r w:rsidRPr="00CC7C54">
        <w:t xml:space="preserve">Ta funkcija najprej nastavi spremenljivko running na 1. </w:t>
      </w:r>
      <w:r w:rsidR="00D625E8" w:rsidRPr="00CC7C54">
        <w:t xml:space="preserve">Sočasno požene </w:t>
      </w:r>
      <w:r w:rsidR="00F524B5">
        <w:t>časovnik</w:t>
      </w:r>
      <w:r w:rsidR="00D625E8" w:rsidRPr="00CC7C54">
        <w:t xml:space="preserve"> iz razreda »QTimer«, ki po intervalih izvršuje funkcijo »updateIfReady«. Nato prikaže UI elemente, ki uporabniku sporočajo da emulator trenutno samodejno izvaja ukaze. Na zadnje zažene novo nit, ki je namenjena neprestanemu izvrševanju ukazov. To sem dosegel s razredoma »QFutureWatcher« in »QtConcurrent«. Nova nit je potrebna</w:t>
      </w:r>
      <w:r w:rsidR="00E05C50" w:rsidRPr="00CC7C54">
        <w:t>,</w:t>
      </w:r>
      <w:r w:rsidR="00D625E8" w:rsidRPr="00CC7C54">
        <w:t xml:space="preserve"> saj je neprestano izvrševanje ukazov v višjih hitrostih zelo težavno za procesor uporabnikovega računalnika</w:t>
      </w:r>
      <w:r w:rsidR="00E05C50" w:rsidRPr="00CC7C54">
        <w:t xml:space="preserve"> in bi povzročilo veliko težav kot so neodzivni uporabniški vmesnik, počasno posodabljanje zaslona in podobno. </w:t>
      </w:r>
    </w:p>
    <w:p w14:paraId="02688280" w14:textId="32AC80FC" w:rsidR="00284F1F" w:rsidRDefault="002D14FD" w:rsidP="00E24B91">
      <w:pPr>
        <w:pStyle w:val="Navadenodstavek"/>
      </w:pPr>
      <w:r w:rsidRPr="00EB7354">
        <w:t xml:space="preserve">Izvajanje ukazov </w:t>
      </w:r>
      <w:r w:rsidR="00EB7354" w:rsidRPr="00EB7354">
        <w:t>poteka</w:t>
      </w:r>
      <w:r w:rsidR="00EB7354">
        <w:t xml:space="preserve"> v zanki. Ko je čas primeren se</w:t>
      </w:r>
      <w:r w:rsidR="0029282B">
        <w:t xml:space="preserve"> koraki(odvisno od nastavitev</w:t>
      </w:r>
      <w:r w:rsidR="004D2ED7">
        <w:t xml:space="preserve"> je korak</w:t>
      </w:r>
      <w:r w:rsidR="0029282B">
        <w:t xml:space="preserve"> cikel ali ukaz)</w:t>
      </w:r>
      <w:r w:rsidR="00EB7354">
        <w:t xml:space="preserve"> izvajajo</w:t>
      </w:r>
      <w:r w:rsidR="00EB7354" w:rsidRPr="00EB7354">
        <w:t xml:space="preserve"> </w:t>
      </w:r>
      <w:r w:rsidR="00EB7354">
        <w:t xml:space="preserve">serijsko. To pomeni da se v eni seriji izvede nekaj </w:t>
      </w:r>
      <w:r w:rsidR="0029282B">
        <w:t xml:space="preserve">korakov </w:t>
      </w:r>
      <w:r w:rsidR="00EB7354">
        <w:t xml:space="preserve">zaporedoma. V prvih različicah emulatorja so se </w:t>
      </w:r>
      <w:r w:rsidR="0029282B">
        <w:t xml:space="preserve">koraki </w:t>
      </w:r>
      <w:r w:rsidR="00EB7354">
        <w:t xml:space="preserve">izvajali zaporedoma z kosntantnim intervalom. Ko sem pa želel dodati večje hitrosti sem ugotovil, da zaradi prestopov med iteracijami v zanki in nenehnega merjenja časa na nanosekunde natančno je izvajanje </w:t>
      </w:r>
      <w:r w:rsidR="0029282B">
        <w:t xml:space="preserve">korakov </w:t>
      </w:r>
      <w:r w:rsidR="00EB7354">
        <w:t>s konstantnim intervalom neizvedljivo. Na teh operacijah se porabi preveč časa in tudi zmogljivejši gostiteljski procesorji niso sposobni izvajanja na tak način.</w:t>
      </w:r>
      <w:r w:rsidR="00EB7354" w:rsidRPr="00EB7354">
        <w:t xml:space="preserve"> Mojo rešitev</w:t>
      </w:r>
      <w:r w:rsidR="00EB7354">
        <w:t xml:space="preserve"> z serijskim izvajanjem</w:t>
      </w:r>
      <w:r w:rsidR="00F45594">
        <w:t xml:space="preserve"> </w:t>
      </w:r>
      <w:r w:rsidR="00EB7354" w:rsidRPr="00EB7354">
        <w:t>podpirajo tudi dejstva, da večina zaslonov podpira le 60 posodobitev na sekundo in višja meja za povprečnega uporabnika bi bila okoli 240 posodobitev na sekundo. Zato je posodabljanje uporabniškega vmesnika več kot 240 krat na sekundo nepotrebno in za povprečen procesor prezahtevno.</w:t>
      </w:r>
      <w:r w:rsidR="0029282B">
        <w:t xml:space="preserve"> Tako sem</w:t>
      </w:r>
      <w:r w:rsidR="00930C44" w:rsidRPr="00F45594">
        <w:t xml:space="preserve"> </w:t>
      </w:r>
      <w:r w:rsidR="0029282B">
        <w:t>d</w:t>
      </w:r>
      <w:r w:rsidR="00930C44" w:rsidRPr="00F45594">
        <w:t>oločil</w:t>
      </w:r>
      <w:r w:rsidR="0029282B">
        <w:t>,</w:t>
      </w:r>
      <w:r w:rsidR="00930C44" w:rsidRPr="00F45594">
        <w:t xml:space="preserve"> da je maksimalno število posodobitev zaslona 256 posodobitev na sekundo. To pomeni</w:t>
      </w:r>
      <w:r w:rsidR="00760C3E" w:rsidRPr="00CC7C54">
        <w:t>,</w:t>
      </w:r>
      <w:r w:rsidR="00930C44" w:rsidRPr="00CC7C54">
        <w:t xml:space="preserve"> da</w:t>
      </w:r>
      <w:r w:rsidR="00760C3E" w:rsidRPr="00CC7C54">
        <w:t xml:space="preserve"> je</w:t>
      </w:r>
      <w:r w:rsidR="00930C44" w:rsidRPr="00CC7C54">
        <w:t xml:space="preserve"> do hitrosti </w:t>
      </w:r>
      <w:r w:rsidR="00760C3E" w:rsidRPr="00CC7C54">
        <w:t xml:space="preserve">256 </w:t>
      </w:r>
      <w:r w:rsidR="0029282B">
        <w:t>korak</w:t>
      </w:r>
      <w:r w:rsidR="00760C3E" w:rsidRPr="00CC7C54">
        <w:t xml:space="preserve">ov na sekundo serijsko izvajanje nepotrebno. Pri hitrostih od 512 </w:t>
      </w:r>
      <w:r w:rsidR="0029282B">
        <w:t>korakov</w:t>
      </w:r>
      <w:r w:rsidR="00760C3E" w:rsidRPr="00CC7C54">
        <w:t xml:space="preserve"> na sekundo naprej pa se postopno zvišuje število </w:t>
      </w:r>
      <w:r w:rsidR="0029282B">
        <w:t>korakov</w:t>
      </w:r>
      <w:r w:rsidR="00760C3E" w:rsidRPr="00CC7C54">
        <w:t>, ki se izvajajo v serijah</w:t>
      </w:r>
      <w:r w:rsidR="00CC7C54">
        <w:t xml:space="preserve">. </w:t>
      </w:r>
      <w:r w:rsidR="00F524B5">
        <w:t>V tabeli 1</w:t>
      </w:r>
      <w:r w:rsidR="00CC7C54">
        <w:t xml:space="preserve"> so prikazane vse možne hitrosti izvajanja, koliko </w:t>
      </w:r>
      <w:r w:rsidR="0029282B">
        <w:t>korakov</w:t>
      </w:r>
      <w:r w:rsidR="0029282B" w:rsidRPr="00CC7C54">
        <w:t xml:space="preserve"> </w:t>
      </w:r>
      <w:r w:rsidR="00CC7C54">
        <w:t xml:space="preserve">je v vsaki </w:t>
      </w:r>
      <w:r w:rsidR="00F524B5">
        <w:t>seriji</w:t>
      </w:r>
      <w:r w:rsidR="00CC7C54">
        <w:t xml:space="preserve">, kolikšen bi bil časovni zamik med posameznimi </w:t>
      </w:r>
      <w:r w:rsidR="0029282B">
        <w:t>koraki</w:t>
      </w:r>
      <w:r w:rsidR="00CC7C54">
        <w:t xml:space="preserve"> in časovni zamik med serijami.</w:t>
      </w:r>
    </w:p>
    <w:p w14:paraId="30A367E6" w14:textId="257D9833" w:rsidR="0029282B" w:rsidRDefault="0029282B" w:rsidP="004D2ED7">
      <w:pPr>
        <w:pStyle w:val="Navadenodstavek"/>
      </w:pPr>
      <w:r>
        <w:t>Zanka deluje tako, da si vedno zabeleži čas prejšnjega izvajanja koraka. Ta spremenljivka se shrani na začetku izvajanja serije korakov. Takrat se spremeljivki prišteje tudi zmnožek števila serijsko klicanih zaporednih korakov</w:t>
      </w:r>
      <w:r w:rsidRPr="00CC7C54">
        <w:t xml:space="preserve"> </w:t>
      </w:r>
      <w:r>
        <w:t>in čakalnega časa enega koraka. Tako dobimo spremenljivko, ki vsebuje čas naslednjega izvajanja. Tako zanka nenehno preverja če je trenuten čas večji od te spremenljivke in če je temu res, izvede naslednjo serijo ukazov ali ciklov.</w:t>
      </w:r>
      <w:r w:rsidR="004D2ED7">
        <w:t xml:space="preserve"> Izveda koraka se precej razlikuje v načinu izvajanja po ciklih in po ukazih. To delovanje je prikazano v diagramih na Slikah 15, 16 in 17.</w:t>
      </w:r>
    </w:p>
    <w:p w14:paraId="54F9BD26" w14:textId="024E1DE0" w:rsidR="00CC7C54" w:rsidRPr="00CC7C54" w:rsidRDefault="005B2C09" w:rsidP="00435FB0">
      <w:pPr>
        <w:pStyle w:val="Navadenodstavek"/>
      </w:pPr>
      <w:r>
        <w:t xml:space="preserve">Po izvedbi </w:t>
      </w:r>
      <w:r w:rsidR="0029282B">
        <w:t>koraka</w:t>
      </w:r>
      <w:r>
        <w:t xml:space="preserve"> ali odziva na prekinitev se preverijo stanja </w:t>
      </w:r>
      <w:r w:rsidR="004D2ED7">
        <w:t>razhroščevalne</w:t>
      </w:r>
      <w:r>
        <w:t xml:space="preserve"> prekinitve. Te uporabnik nastavi v zavihku za razhroščevanje. Če </w:t>
      </w:r>
      <w:r w:rsidR="002F1ADF">
        <w:t>stanje procesorja ustreza danemu pogoju, bo spremenljivka running bila nastavljena na 0, kar bo povzročilo da bo se samodejno izvajanje ustavilo.</w:t>
      </w:r>
    </w:p>
    <w:p w14:paraId="7A1A6AC2" w14:textId="7BEA3A5B" w:rsidR="00F524B5" w:rsidRDefault="00F524B5" w:rsidP="00F524B5">
      <w:pPr>
        <w:pStyle w:val="Caption"/>
        <w:keepNext/>
      </w:pPr>
      <w:r>
        <w:t xml:space="preserve">Tabela </w:t>
      </w:r>
      <w:r w:rsidR="00B304C6">
        <w:rPr>
          <w:noProof/>
        </w:rPr>
        <w:fldChar w:fldCharType="begin"/>
      </w:r>
      <w:r w:rsidR="00B304C6">
        <w:rPr>
          <w:noProof/>
        </w:rPr>
        <w:instrText xml:space="preserve"> SEQ Tabela \* ARABIC </w:instrText>
      </w:r>
      <w:r w:rsidR="00B304C6">
        <w:rPr>
          <w:noProof/>
        </w:rPr>
        <w:fldChar w:fldCharType="separate"/>
      </w:r>
      <w:r>
        <w:rPr>
          <w:noProof/>
        </w:rPr>
        <w:t>1</w:t>
      </w:r>
      <w:r w:rsidR="00B304C6">
        <w:rPr>
          <w:noProof/>
        </w:rPr>
        <w:fldChar w:fldCharType="end"/>
      </w:r>
      <w:r>
        <w:t>: Časi serijskega izvajanja</w:t>
      </w:r>
    </w:p>
    <w:tbl>
      <w:tblPr>
        <w:tblStyle w:val="GridTable4-Accent3"/>
        <w:tblW w:w="8635" w:type="dxa"/>
        <w:tblLook w:val="04A0" w:firstRow="1" w:lastRow="0" w:firstColumn="1" w:lastColumn="0" w:noHBand="0" w:noVBand="1"/>
      </w:tblPr>
      <w:tblGrid>
        <w:gridCol w:w="1795"/>
        <w:gridCol w:w="1440"/>
        <w:gridCol w:w="2520"/>
        <w:gridCol w:w="2880"/>
      </w:tblGrid>
      <w:tr w:rsidR="00CC7C54" w14:paraId="5127FD7B" w14:textId="77777777" w:rsidTr="00F524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E631AA0" w14:textId="77777777" w:rsidR="00CC7C54" w:rsidRPr="00CC7C54" w:rsidRDefault="00CC7C54">
            <w:pPr>
              <w:widowControl/>
              <w:rPr>
                <w:rFonts w:eastAsia="Times New Roman" w:cs="Times New Roman"/>
                <w:color w:val="FFFFFF"/>
                <w:sz w:val="22"/>
                <w:szCs w:val="22"/>
                <w:lang w:eastAsia="en-US" w:bidi="ar-SA"/>
              </w:rPr>
            </w:pPr>
            <w:r w:rsidRPr="00CC7C54">
              <w:rPr>
                <w:rFonts w:cs="Times New Roman"/>
                <w:b w:val="0"/>
                <w:bCs w:val="0"/>
                <w:color w:val="FFFFFF"/>
                <w:sz w:val="22"/>
                <w:szCs w:val="22"/>
              </w:rPr>
              <w:t>Cikli na sekundo</w:t>
            </w:r>
          </w:p>
        </w:tc>
        <w:tc>
          <w:tcPr>
            <w:tcW w:w="1440" w:type="dxa"/>
            <w:noWrap/>
            <w:hideMark/>
          </w:tcPr>
          <w:p w14:paraId="3B0159D3" w14:textId="77777777"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Cikli v seriji</w:t>
            </w:r>
          </w:p>
        </w:tc>
        <w:tc>
          <w:tcPr>
            <w:tcW w:w="2520" w:type="dxa"/>
            <w:noWrap/>
            <w:hideMark/>
          </w:tcPr>
          <w:p w14:paraId="3DDFBB36" w14:textId="77777777"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Časovni zamik med cikli</w:t>
            </w:r>
          </w:p>
        </w:tc>
        <w:tc>
          <w:tcPr>
            <w:tcW w:w="2880" w:type="dxa"/>
            <w:noWrap/>
            <w:hideMark/>
          </w:tcPr>
          <w:p w14:paraId="4B1DCC00" w14:textId="6F95CD46" w:rsidR="00CC7C54" w:rsidRPr="00CC7C54" w:rsidRDefault="00CC7C54">
            <w:pPr>
              <w:cnfStyle w:val="100000000000" w:firstRow="1" w:lastRow="0" w:firstColumn="0" w:lastColumn="0" w:oddVBand="0" w:evenVBand="0" w:oddHBand="0" w:evenHBand="0" w:firstRowFirstColumn="0" w:firstRowLastColumn="0" w:lastRowFirstColumn="0" w:lastRowLastColumn="0"/>
              <w:rPr>
                <w:rFonts w:cs="Times New Roman"/>
                <w:color w:val="FFFFFF"/>
                <w:sz w:val="22"/>
                <w:szCs w:val="22"/>
              </w:rPr>
            </w:pPr>
            <w:r w:rsidRPr="00CC7C54">
              <w:rPr>
                <w:rFonts w:cs="Times New Roman"/>
                <w:color w:val="FFFFFF"/>
                <w:sz w:val="22"/>
                <w:szCs w:val="22"/>
              </w:rPr>
              <w:t>časovni zamik med serijami</w:t>
            </w:r>
          </w:p>
        </w:tc>
      </w:tr>
      <w:tr w:rsidR="00CC7C54" w14:paraId="5FC5198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06343D97"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w:t>
            </w:r>
          </w:p>
        </w:tc>
        <w:tc>
          <w:tcPr>
            <w:tcW w:w="1440" w:type="dxa"/>
            <w:noWrap/>
            <w:hideMark/>
          </w:tcPr>
          <w:p w14:paraId="1D2B7E88"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8A1F57C" w14:textId="4B5A87DE"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1000000000</w:t>
            </w:r>
            <w:r w:rsidR="007C5AF9">
              <w:rPr>
                <w:rFonts w:cs="Times New Roman"/>
                <w:color w:val="000000"/>
                <w:sz w:val="22"/>
                <w:szCs w:val="22"/>
              </w:rPr>
              <w:t>ns</w:t>
            </w:r>
          </w:p>
        </w:tc>
        <w:tc>
          <w:tcPr>
            <w:tcW w:w="2880" w:type="dxa"/>
            <w:noWrap/>
            <w:hideMark/>
          </w:tcPr>
          <w:p w14:paraId="685353DC" w14:textId="3A8AE425"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1000000000</w:t>
            </w:r>
            <w:r w:rsidR="007C5AF9">
              <w:rPr>
                <w:rFonts w:cs="Times New Roman"/>
                <w:color w:val="000000"/>
                <w:sz w:val="22"/>
                <w:szCs w:val="22"/>
              </w:rPr>
              <w:t>ns</w:t>
            </w:r>
          </w:p>
        </w:tc>
      </w:tr>
      <w:tr w:rsidR="00F524B5" w14:paraId="5B7FABA5"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7704A0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w:t>
            </w:r>
          </w:p>
        </w:tc>
        <w:tc>
          <w:tcPr>
            <w:tcW w:w="1440" w:type="dxa"/>
            <w:noWrap/>
            <w:hideMark/>
          </w:tcPr>
          <w:p w14:paraId="19D39734"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655C5804" w14:textId="0DB9FF13"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500000000</w:t>
            </w:r>
            <w:r w:rsidR="007C5AF9">
              <w:rPr>
                <w:rFonts w:cs="Times New Roman"/>
                <w:color w:val="000000"/>
                <w:sz w:val="22"/>
                <w:szCs w:val="22"/>
              </w:rPr>
              <w:t>ns</w:t>
            </w:r>
          </w:p>
        </w:tc>
        <w:tc>
          <w:tcPr>
            <w:tcW w:w="2880" w:type="dxa"/>
            <w:noWrap/>
            <w:hideMark/>
          </w:tcPr>
          <w:p w14:paraId="22A97F26" w14:textId="519675DD"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500000000</w:t>
            </w:r>
            <w:r w:rsidR="007C5AF9">
              <w:rPr>
                <w:rFonts w:cs="Times New Roman"/>
                <w:color w:val="000000"/>
                <w:sz w:val="22"/>
                <w:szCs w:val="22"/>
              </w:rPr>
              <w:t>ns</w:t>
            </w:r>
          </w:p>
        </w:tc>
      </w:tr>
      <w:tr w:rsidR="00CC7C54" w14:paraId="1FFD5B8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BE8C6C9"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4</w:t>
            </w:r>
          </w:p>
        </w:tc>
        <w:tc>
          <w:tcPr>
            <w:tcW w:w="1440" w:type="dxa"/>
            <w:noWrap/>
            <w:hideMark/>
          </w:tcPr>
          <w:p w14:paraId="3C1EF1CC"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0A2F04B7" w14:textId="18FAA0B9"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250000000</w:t>
            </w:r>
            <w:r w:rsidR="007C5AF9">
              <w:rPr>
                <w:rFonts w:cs="Times New Roman"/>
                <w:color w:val="000000"/>
                <w:sz w:val="22"/>
                <w:szCs w:val="22"/>
              </w:rPr>
              <w:t>ns</w:t>
            </w:r>
          </w:p>
        </w:tc>
        <w:tc>
          <w:tcPr>
            <w:tcW w:w="2880" w:type="dxa"/>
            <w:noWrap/>
            <w:hideMark/>
          </w:tcPr>
          <w:p w14:paraId="48D49FA5" w14:textId="34BEC06F"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250000000</w:t>
            </w:r>
            <w:r w:rsidR="007C5AF9">
              <w:rPr>
                <w:rFonts w:cs="Times New Roman"/>
                <w:color w:val="000000"/>
                <w:sz w:val="22"/>
                <w:szCs w:val="22"/>
              </w:rPr>
              <w:t>ns</w:t>
            </w:r>
          </w:p>
        </w:tc>
      </w:tr>
      <w:tr w:rsidR="00F524B5" w14:paraId="1BBAA345"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5AC202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8</w:t>
            </w:r>
          </w:p>
        </w:tc>
        <w:tc>
          <w:tcPr>
            <w:tcW w:w="1440" w:type="dxa"/>
            <w:noWrap/>
            <w:hideMark/>
          </w:tcPr>
          <w:p w14:paraId="475B6704"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188BEA49" w14:textId="7DF3E52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125000000</w:t>
            </w:r>
            <w:r w:rsidR="007C5AF9">
              <w:rPr>
                <w:rFonts w:cs="Times New Roman"/>
                <w:color w:val="000000"/>
                <w:sz w:val="22"/>
                <w:szCs w:val="22"/>
              </w:rPr>
              <w:t>ns</w:t>
            </w:r>
          </w:p>
        </w:tc>
        <w:tc>
          <w:tcPr>
            <w:tcW w:w="2880" w:type="dxa"/>
            <w:noWrap/>
            <w:hideMark/>
          </w:tcPr>
          <w:p w14:paraId="4AA7A03A" w14:textId="6FDDE230"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125000000</w:t>
            </w:r>
            <w:r w:rsidR="007C5AF9">
              <w:rPr>
                <w:rFonts w:cs="Times New Roman"/>
                <w:color w:val="000000"/>
                <w:sz w:val="22"/>
                <w:szCs w:val="22"/>
              </w:rPr>
              <w:t>ns</w:t>
            </w:r>
          </w:p>
        </w:tc>
      </w:tr>
      <w:tr w:rsidR="00CC7C54" w14:paraId="194EA242"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2164B8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16</w:t>
            </w:r>
          </w:p>
        </w:tc>
        <w:tc>
          <w:tcPr>
            <w:tcW w:w="1440" w:type="dxa"/>
            <w:noWrap/>
            <w:hideMark/>
          </w:tcPr>
          <w:p w14:paraId="0C5B91F9"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FFBA578" w14:textId="2ADEB65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62500000</w:t>
            </w:r>
            <w:r w:rsidR="007C5AF9">
              <w:rPr>
                <w:rFonts w:cs="Times New Roman"/>
                <w:color w:val="000000"/>
                <w:sz w:val="22"/>
                <w:szCs w:val="22"/>
              </w:rPr>
              <w:t>ns</w:t>
            </w:r>
          </w:p>
        </w:tc>
        <w:tc>
          <w:tcPr>
            <w:tcW w:w="2880" w:type="dxa"/>
            <w:noWrap/>
            <w:hideMark/>
          </w:tcPr>
          <w:p w14:paraId="6407C648" w14:textId="033C226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62500000</w:t>
            </w:r>
            <w:r w:rsidR="007C5AF9">
              <w:rPr>
                <w:rFonts w:cs="Times New Roman"/>
                <w:color w:val="000000"/>
                <w:sz w:val="22"/>
                <w:szCs w:val="22"/>
              </w:rPr>
              <w:t>ns</w:t>
            </w:r>
          </w:p>
        </w:tc>
      </w:tr>
      <w:tr w:rsidR="00F524B5" w14:paraId="33DDEC8F"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8B3793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32</w:t>
            </w:r>
          </w:p>
        </w:tc>
        <w:tc>
          <w:tcPr>
            <w:tcW w:w="1440" w:type="dxa"/>
            <w:noWrap/>
            <w:hideMark/>
          </w:tcPr>
          <w:p w14:paraId="183F335E"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4BA249BB" w14:textId="26AF4F69"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31250000</w:t>
            </w:r>
            <w:r w:rsidR="007C5AF9">
              <w:rPr>
                <w:rFonts w:cs="Times New Roman"/>
                <w:color w:val="000000"/>
                <w:sz w:val="22"/>
                <w:szCs w:val="22"/>
              </w:rPr>
              <w:t>ns</w:t>
            </w:r>
          </w:p>
        </w:tc>
        <w:tc>
          <w:tcPr>
            <w:tcW w:w="2880" w:type="dxa"/>
            <w:noWrap/>
            <w:hideMark/>
          </w:tcPr>
          <w:p w14:paraId="2BF367B2" w14:textId="67CC022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31250000</w:t>
            </w:r>
            <w:r w:rsidR="007C5AF9">
              <w:rPr>
                <w:rFonts w:cs="Times New Roman"/>
                <w:color w:val="000000"/>
                <w:sz w:val="22"/>
                <w:szCs w:val="22"/>
              </w:rPr>
              <w:t>ns</w:t>
            </w:r>
          </w:p>
        </w:tc>
      </w:tr>
      <w:tr w:rsidR="00CC7C54" w14:paraId="1B8005AF"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63C8FC12"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64</w:t>
            </w:r>
          </w:p>
        </w:tc>
        <w:tc>
          <w:tcPr>
            <w:tcW w:w="1440" w:type="dxa"/>
            <w:noWrap/>
            <w:hideMark/>
          </w:tcPr>
          <w:p w14:paraId="307B1B60"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7DD60DBC" w14:textId="0E1ED1E6"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15625000</w:t>
            </w:r>
            <w:r w:rsidR="007C5AF9">
              <w:rPr>
                <w:rFonts w:cs="Times New Roman"/>
                <w:color w:val="000000"/>
                <w:sz w:val="22"/>
                <w:szCs w:val="22"/>
              </w:rPr>
              <w:t>ns</w:t>
            </w:r>
          </w:p>
        </w:tc>
        <w:tc>
          <w:tcPr>
            <w:tcW w:w="2880" w:type="dxa"/>
            <w:noWrap/>
            <w:hideMark/>
          </w:tcPr>
          <w:p w14:paraId="17D9D9AA" w14:textId="501FF02D"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15625000</w:t>
            </w:r>
            <w:r w:rsidR="007C5AF9">
              <w:rPr>
                <w:rFonts w:cs="Times New Roman"/>
                <w:color w:val="000000"/>
                <w:sz w:val="22"/>
                <w:szCs w:val="22"/>
              </w:rPr>
              <w:t>ns</w:t>
            </w:r>
          </w:p>
        </w:tc>
      </w:tr>
      <w:tr w:rsidR="00F524B5" w14:paraId="17AA1C40"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966C386"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128</w:t>
            </w:r>
          </w:p>
        </w:tc>
        <w:tc>
          <w:tcPr>
            <w:tcW w:w="1440" w:type="dxa"/>
            <w:noWrap/>
            <w:hideMark/>
          </w:tcPr>
          <w:p w14:paraId="1667A0F5"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096901A" w14:textId="6A27962A"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7812500</w:t>
            </w:r>
            <w:r w:rsidR="007C5AF9">
              <w:rPr>
                <w:rFonts w:cs="Times New Roman"/>
                <w:color w:val="000000"/>
                <w:sz w:val="22"/>
                <w:szCs w:val="22"/>
              </w:rPr>
              <w:t>ns</w:t>
            </w:r>
          </w:p>
        </w:tc>
        <w:tc>
          <w:tcPr>
            <w:tcW w:w="2880" w:type="dxa"/>
            <w:noWrap/>
            <w:hideMark/>
          </w:tcPr>
          <w:p w14:paraId="4B22F8A8" w14:textId="1A0027A2"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7812500</w:t>
            </w:r>
            <w:r w:rsidR="007C5AF9">
              <w:rPr>
                <w:rFonts w:cs="Times New Roman"/>
                <w:color w:val="000000"/>
                <w:sz w:val="22"/>
                <w:szCs w:val="22"/>
              </w:rPr>
              <w:t>ns</w:t>
            </w:r>
          </w:p>
        </w:tc>
      </w:tr>
      <w:tr w:rsidR="00CC7C54" w14:paraId="45A9FB82"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40A8735"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256</w:t>
            </w:r>
          </w:p>
        </w:tc>
        <w:tc>
          <w:tcPr>
            <w:tcW w:w="1440" w:type="dxa"/>
            <w:noWrap/>
            <w:hideMark/>
          </w:tcPr>
          <w:p w14:paraId="52F1F2CA"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w:t>
            </w:r>
          </w:p>
        </w:tc>
        <w:tc>
          <w:tcPr>
            <w:tcW w:w="2520" w:type="dxa"/>
            <w:noWrap/>
            <w:hideMark/>
          </w:tcPr>
          <w:p w14:paraId="26FC1703" w14:textId="43771E1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c>
          <w:tcPr>
            <w:tcW w:w="2880" w:type="dxa"/>
            <w:noWrap/>
            <w:hideMark/>
          </w:tcPr>
          <w:p w14:paraId="300B8996" w14:textId="1934CB72"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r>
      <w:tr w:rsidR="00F524B5" w14:paraId="0439CFF0"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5229706"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512</w:t>
            </w:r>
          </w:p>
        </w:tc>
        <w:tc>
          <w:tcPr>
            <w:tcW w:w="1440" w:type="dxa"/>
            <w:noWrap/>
            <w:hideMark/>
          </w:tcPr>
          <w:p w14:paraId="3B089121"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w:t>
            </w:r>
          </w:p>
        </w:tc>
        <w:tc>
          <w:tcPr>
            <w:tcW w:w="2520" w:type="dxa"/>
            <w:noWrap/>
            <w:hideMark/>
          </w:tcPr>
          <w:p w14:paraId="52B4718F" w14:textId="0DE1BAA0"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1953125</w:t>
            </w:r>
            <w:r w:rsidR="007C5AF9">
              <w:rPr>
                <w:rFonts w:cs="Times New Roman"/>
                <w:color w:val="000000"/>
                <w:sz w:val="22"/>
                <w:szCs w:val="22"/>
              </w:rPr>
              <w:t>ns</w:t>
            </w:r>
          </w:p>
        </w:tc>
        <w:tc>
          <w:tcPr>
            <w:tcW w:w="2880" w:type="dxa"/>
            <w:noWrap/>
            <w:hideMark/>
          </w:tcPr>
          <w:p w14:paraId="6F755B3B" w14:textId="4FC857A9"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3906250</w:t>
            </w:r>
            <w:r w:rsidR="007C5AF9">
              <w:rPr>
                <w:rFonts w:cs="Times New Roman"/>
                <w:color w:val="000000"/>
                <w:sz w:val="22"/>
                <w:szCs w:val="22"/>
              </w:rPr>
              <w:t>ns</w:t>
            </w:r>
          </w:p>
        </w:tc>
      </w:tr>
      <w:tr w:rsidR="00CC7C54" w14:paraId="4116FD41"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8EAD413"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1024</w:t>
            </w:r>
          </w:p>
        </w:tc>
        <w:tc>
          <w:tcPr>
            <w:tcW w:w="1440" w:type="dxa"/>
            <w:noWrap/>
            <w:hideMark/>
          </w:tcPr>
          <w:p w14:paraId="23D6A4FC"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w:t>
            </w:r>
          </w:p>
        </w:tc>
        <w:tc>
          <w:tcPr>
            <w:tcW w:w="2520" w:type="dxa"/>
            <w:noWrap/>
            <w:hideMark/>
          </w:tcPr>
          <w:p w14:paraId="7C842758" w14:textId="3AE5B1CD"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976563</w:t>
            </w:r>
            <w:r w:rsidR="007C5AF9">
              <w:rPr>
                <w:rFonts w:cs="Times New Roman"/>
                <w:color w:val="000000"/>
                <w:sz w:val="22"/>
                <w:szCs w:val="22"/>
              </w:rPr>
              <w:t>ns</w:t>
            </w:r>
          </w:p>
        </w:tc>
        <w:tc>
          <w:tcPr>
            <w:tcW w:w="2880" w:type="dxa"/>
            <w:noWrap/>
            <w:hideMark/>
          </w:tcPr>
          <w:p w14:paraId="74E645F7" w14:textId="5B072F8B"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3906252</w:t>
            </w:r>
            <w:r w:rsidR="007C5AF9">
              <w:rPr>
                <w:rFonts w:cs="Times New Roman"/>
                <w:color w:val="000000"/>
                <w:sz w:val="22"/>
                <w:szCs w:val="22"/>
              </w:rPr>
              <w:t>ns</w:t>
            </w:r>
          </w:p>
        </w:tc>
      </w:tr>
      <w:tr w:rsidR="00F524B5" w14:paraId="24F21B34"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29FE8F7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2048</w:t>
            </w:r>
          </w:p>
        </w:tc>
        <w:tc>
          <w:tcPr>
            <w:tcW w:w="1440" w:type="dxa"/>
            <w:noWrap/>
            <w:hideMark/>
          </w:tcPr>
          <w:p w14:paraId="25D199F3"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8</w:t>
            </w:r>
          </w:p>
        </w:tc>
        <w:tc>
          <w:tcPr>
            <w:tcW w:w="2520" w:type="dxa"/>
            <w:noWrap/>
            <w:hideMark/>
          </w:tcPr>
          <w:p w14:paraId="750BC615" w14:textId="50678B36"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488282</w:t>
            </w:r>
            <w:r w:rsidR="007C5AF9">
              <w:rPr>
                <w:rFonts w:cs="Times New Roman"/>
                <w:color w:val="000000"/>
                <w:sz w:val="22"/>
                <w:szCs w:val="22"/>
              </w:rPr>
              <w:t>ns</w:t>
            </w:r>
          </w:p>
        </w:tc>
        <w:tc>
          <w:tcPr>
            <w:tcW w:w="2880" w:type="dxa"/>
            <w:noWrap/>
            <w:hideMark/>
          </w:tcPr>
          <w:p w14:paraId="5FBB066B" w14:textId="307A5A2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3906256</w:t>
            </w:r>
            <w:r w:rsidR="007C5AF9">
              <w:rPr>
                <w:rFonts w:cs="Times New Roman"/>
                <w:color w:val="000000"/>
                <w:sz w:val="22"/>
                <w:szCs w:val="22"/>
              </w:rPr>
              <w:t>ns</w:t>
            </w:r>
          </w:p>
        </w:tc>
      </w:tr>
      <w:tr w:rsidR="00CC7C54" w14:paraId="6DA21649"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70A55AE"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4096</w:t>
            </w:r>
          </w:p>
        </w:tc>
        <w:tc>
          <w:tcPr>
            <w:tcW w:w="1440" w:type="dxa"/>
            <w:noWrap/>
            <w:hideMark/>
          </w:tcPr>
          <w:p w14:paraId="6285F277"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16</w:t>
            </w:r>
          </w:p>
        </w:tc>
        <w:tc>
          <w:tcPr>
            <w:tcW w:w="2520" w:type="dxa"/>
            <w:noWrap/>
            <w:hideMark/>
          </w:tcPr>
          <w:p w14:paraId="47B39B9E" w14:textId="5648603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244141</w:t>
            </w:r>
            <w:r w:rsidR="007C5AF9">
              <w:rPr>
                <w:rFonts w:cs="Times New Roman"/>
                <w:color w:val="000000"/>
                <w:sz w:val="22"/>
                <w:szCs w:val="22"/>
              </w:rPr>
              <w:t>ns</w:t>
            </w:r>
          </w:p>
        </w:tc>
        <w:tc>
          <w:tcPr>
            <w:tcW w:w="2880" w:type="dxa"/>
            <w:noWrap/>
            <w:hideMark/>
          </w:tcPr>
          <w:p w14:paraId="5065D4D0" w14:textId="3E9CE60B"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3906256</w:t>
            </w:r>
            <w:r w:rsidR="007C5AF9">
              <w:rPr>
                <w:rFonts w:cs="Times New Roman"/>
                <w:color w:val="000000"/>
                <w:sz w:val="22"/>
                <w:szCs w:val="22"/>
              </w:rPr>
              <w:t>ns</w:t>
            </w:r>
          </w:p>
        </w:tc>
      </w:tr>
      <w:tr w:rsidR="00F524B5" w14:paraId="7FDC4B8F"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E3DEFD8"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8192</w:t>
            </w:r>
          </w:p>
        </w:tc>
        <w:tc>
          <w:tcPr>
            <w:tcW w:w="1440" w:type="dxa"/>
            <w:noWrap/>
            <w:hideMark/>
          </w:tcPr>
          <w:p w14:paraId="29271F17"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32</w:t>
            </w:r>
          </w:p>
        </w:tc>
        <w:tc>
          <w:tcPr>
            <w:tcW w:w="2520" w:type="dxa"/>
            <w:noWrap/>
            <w:hideMark/>
          </w:tcPr>
          <w:p w14:paraId="5CE0854D" w14:textId="6511F57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122071</w:t>
            </w:r>
            <w:r w:rsidR="007C5AF9">
              <w:rPr>
                <w:rFonts w:cs="Times New Roman"/>
                <w:color w:val="000000"/>
                <w:sz w:val="22"/>
                <w:szCs w:val="22"/>
              </w:rPr>
              <w:t>ns</w:t>
            </w:r>
          </w:p>
        </w:tc>
        <w:tc>
          <w:tcPr>
            <w:tcW w:w="2880" w:type="dxa"/>
            <w:noWrap/>
            <w:hideMark/>
          </w:tcPr>
          <w:p w14:paraId="2C66D3E9" w14:textId="11C302DF"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3906272</w:t>
            </w:r>
            <w:r w:rsidR="007C5AF9">
              <w:rPr>
                <w:rFonts w:cs="Times New Roman"/>
                <w:color w:val="000000"/>
                <w:sz w:val="22"/>
                <w:szCs w:val="22"/>
              </w:rPr>
              <w:t>ns</w:t>
            </w:r>
          </w:p>
        </w:tc>
      </w:tr>
      <w:tr w:rsidR="00CC7C54" w14:paraId="2B7730BC"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414BBCD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16384</w:t>
            </w:r>
          </w:p>
        </w:tc>
        <w:tc>
          <w:tcPr>
            <w:tcW w:w="1440" w:type="dxa"/>
            <w:noWrap/>
            <w:hideMark/>
          </w:tcPr>
          <w:p w14:paraId="119747D0"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64</w:t>
            </w:r>
          </w:p>
        </w:tc>
        <w:tc>
          <w:tcPr>
            <w:tcW w:w="2520" w:type="dxa"/>
            <w:noWrap/>
            <w:hideMark/>
          </w:tcPr>
          <w:p w14:paraId="73AABEA4" w14:textId="1C661D1F"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61036</w:t>
            </w:r>
            <w:r w:rsidR="007C5AF9">
              <w:rPr>
                <w:rFonts w:cs="Times New Roman"/>
                <w:color w:val="000000"/>
                <w:sz w:val="22"/>
                <w:szCs w:val="22"/>
              </w:rPr>
              <w:t>ns</w:t>
            </w:r>
          </w:p>
        </w:tc>
        <w:tc>
          <w:tcPr>
            <w:tcW w:w="2880" w:type="dxa"/>
            <w:noWrap/>
            <w:hideMark/>
          </w:tcPr>
          <w:p w14:paraId="78608FBD" w14:textId="7C55B41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F524B5" w14:paraId="1149F23B"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1695658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32768</w:t>
            </w:r>
          </w:p>
        </w:tc>
        <w:tc>
          <w:tcPr>
            <w:tcW w:w="1440" w:type="dxa"/>
            <w:noWrap/>
            <w:hideMark/>
          </w:tcPr>
          <w:p w14:paraId="7C63CB18"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128</w:t>
            </w:r>
          </w:p>
        </w:tc>
        <w:tc>
          <w:tcPr>
            <w:tcW w:w="2520" w:type="dxa"/>
            <w:noWrap/>
            <w:hideMark/>
          </w:tcPr>
          <w:p w14:paraId="1B7351A1" w14:textId="55CB64F4"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30518</w:t>
            </w:r>
            <w:r w:rsidR="007C5AF9">
              <w:rPr>
                <w:rFonts w:cs="Times New Roman"/>
                <w:color w:val="000000"/>
                <w:sz w:val="22"/>
                <w:szCs w:val="22"/>
              </w:rPr>
              <w:t>ns</w:t>
            </w:r>
          </w:p>
        </w:tc>
        <w:tc>
          <w:tcPr>
            <w:tcW w:w="2880" w:type="dxa"/>
            <w:noWrap/>
            <w:hideMark/>
          </w:tcPr>
          <w:p w14:paraId="320F5558" w14:textId="3B9BB595"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CC7C54" w14:paraId="4E783A87"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CDE6C11"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65536</w:t>
            </w:r>
          </w:p>
        </w:tc>
        <w:tc>
          <w:tcPr>
            <w:tcW w:w="1440" w:type="dxa"/>
            <w:noWrap/>
            <w:hideMark/>
          </w:tcPr>
          <w:p w14:paraId="5BE4AF93"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256</w:t>
            </w:r>
          </w:p>
        </w:tc>
        <w:tc>
          <w:tcPr>
            <w:tcW w:w="2520" w:type="dxa"/>
            <w:noWrap/>
            <w:hideMark/>
          </w:tcPr>
          <w:p w14:paraId="6F308DB7" w14:textId="734E869C"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15259</w:t>
            </w:r>
            <w:r w:rsidR="007C5AF9">
              <w:rPr>
                <w:rFonts w:cs="Times New Roman"/>
                <w:color w:val="000000"/>
                <w:sz w:val="22"/>
                <w:szCs w:val="22"/>
              </w:rPr>
              <w:t>ns</w:t>
            </w:r>
          </w:p>
        </w:tc>
        <w:tc>
          <w:tcPr>
            <w:tcW w:w="2880" w:type="dxa"/>
            <w:noWrap/>
            <w:hideMark/>
          </w:tcPr>
          <w:p w14:paraId="34B9943A" w14:textId="1751CDD4"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3906304</w:t>
            </w:r>
            <w:r w:rsidR="007C5AF9">
              <w:rPr>
                <w:rFonts w:cs="Times New Roman"/>
                <w:color w:val="000000"/>
                <w:sz w:val="22"/>
                <w:szCs w:val="22"/>
              </w:rPr>
              <w:t>ns</w:t>
            </w:r>
          </w:p>
        </w:tc>
      </w:tr>
      <w:tr w:rsidR="00F524B5" w14:paraId="29AD720D"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56A357D"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131072</w:t>
            </w:r>
          </w:p>
        </w:tc>
        <w:tc>
          <w:tcPr>
            <w:tcW w:w="1440" w:type="dxa"/>
            <w:noWrap/>
            <w:hideMark/>
          </w:tcPr>
          <w:p w14:paraId="0693048F"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512</w:t>
            </w:r>
          </w:p>
        </w:tc>
        <w:tc>
          <w:tcPr>
            <w:tcW w:w="2520" w:type="dxa"/>
            <w:noWrap/>
            <w:hideMark/>
          </w:tcPr>
          <w:p w14:paraId="51229713" w14:textId="5A656BAC"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7630</w:t>
            </w:r>
            <w:r w:rsidR="007C5AF9">
              <w:rPr>
                <w:rFonts w:cs="Times New Roman"/>
                <w:color w:val="000000"/>
                <w:sz w:val="22"/>
                <w:szCs w:val="22"/>
              </w:rPr>
              <w:t>ns</w:t>
            </w:r>
          </w:p>
        </w:tc>
        <w:tc>
          <w:tcPr>
            <w:tcW w:w="2880" w:type="dxa"/>
            <w:noWrap/>
            <w:hideMark/>
          </w:tcPr>
          <w:p w14:paraId="370A856D" w14:textId="2EB2C83E"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3906560</w:t>
            </w:r>
            <w:r w:rsidR="007C5AF9">
              <w:rPr>
                <w:rFonts w:cs="Times New Roman"/>
                <w:color w:val="000000"/>
                <w:sz w:val="22"/>
                <w:szCs w:val="22"/>
              </w:rPr>
              <w:t>ns</w:t>
            </w:r>
          </w:p>
        </w:tc>
      </w:tr>
      <w:tr w:rsidR="00CC7C54" w14:paraId="3B05386B"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7DFD3330"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262144</w:t>
            </w:r>
          </w:p>
        </w:tc>
        <w:tc>
          <w:tcPr>
            <w:tcW w:w="1440" w:type="dxa"/>
            <w:noWrap/>
            <w:hideMark/>
          </w:tcPr>
          <w:p w14:paraId="75A1A9CD"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1024</w:t>
            </w:r>
          </w:p>
        </w:tc>
        <w:tc>
          <w:tcPr>
            <w:tcW w:w="2520" w:type="dxa"/>
            <w:noWrap/>
            <w:hideMark/>
          </w:tcPr>
          <w:p w14:paraId="55FC16EE" w14:textId="627E84F4"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3815</w:t>
            </w:r>
            <w:r w:rsidR="007C5AF9">
              <w:rPr>
                <w:rFonts w:cs="Times New Roman"/>
                <w:color w:val="000000"/>
                <w:sz w:val="22"/>
                <w:szCs w:val="22"/>
              </w:rPr>
              <w:t>ns</w:t>
            </w:r>
          </w:p>
        </w:tc>
        <w:tc>
          <w:tcPr>
            <w:tcW w:w="2880" w:type="dxa"/>
            <w:noWrap/>
            <w:hideMark/>
          </w:tcPr>
          <w:p w14:paraId="4308933C" w14:textId="03C325D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3906560</w:t>
            </w:r>
            <w:r w:rsidR="007C5AF9">
              <w:rPr>
                <w:rFonts w:cs="Times New Roman"/>
                <w:color w:val="000000"/>
                <w:sz w:val="22"/>
                <w:szCs w:val="22"/>
              </w:rPr>
              <w:t>ns</w:t>
            </w:r>
          </w:p>
        </w:tc>
      </w:tr>
      <w:tr w:rsidR="00F524B5" w14:paraId="57D8F4AC" w14:textId="77777777" w:rsidTr="00F524B5">
        <w:trPr>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52522F9F"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524288</w:t>
            </w:r>
          </w:p>
        </w:tc>
        <w:tc>
          <w:tcPr>
            <w:tcW w:w="1440" w:type="dxa"/>
            <w:noWrap/>
            <w:hideMark/>
          </w:tcPr>
          <w:p w14:paraId="35F9BCEE" w14:textId="77777777"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2048</w:t>
            </w:r>
          </w:p>
        </w:tc>
        <w:tc>
          <w:tcPr>
            <w:tcW w:w="2520" w:type="dxa"/>
            <w:noWrap/>
            <w:hideMark/>
          </w:tcPr>
          <w:p w14:paraId="48D1CBF4" w14:textId="0B281FE5"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1908</w:t>
            </w:r>
            <w:r w:rsidR="007C5AF9">
              <w:rPr>
                <w:rFonts w:cs="Times New Roman"/>
                <w:color w:val="000000"/>
                <w:sz w:val="22"/>
                <w:szCs w:val="22"/>
              </w:rPr>
              <w:t>ns</w:t>
            </w:r>
          </w:p>
        </w:tc>
        <w:tc>
          <w:tcPr>
            <w:tcW w:w="2880" w:type="dxa"/>
            <w:noWrap/>
            <w:hideMark/>
          </w:tcPr>
          <w:p w14:paraId="338A3325" w14:textId="71A1128A" w:rsidR="00CC7C54" w:rsidRPr="00CC7C54" w:rsidRDefault="00CC7C54" w:rsidP="00CC7C54">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3907584</w:t>
            </w:r>
            <w:r w:rsidR="007C5AF9">
              <w:rPr>
                <w:rFonts w:cs="Times New Roman"/>
                <w:color w:val="000000"/>
                <w:sz w:val="22"/>
                <w:szCs w:val="22"/>
              </w:rPr>
              <w:t>ns</w:t>
            </w:r>
          </w:p>
        </w:tc>
      </w:tr>
      <w:tr w:rsidR="00CC7C54" w14:paraId="0C60D930" w14:textId="77777777" w:rsidTr="00F524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14:paraId="392F4958" w14:textId="77777777" w:rsidR="00CC7C54" w:rsidRPr="00CC7C54" w:rsidRDefault="00CC7C54" w:rsidP="00CC7C54">
            <w:pPr>
              <w:jc w:val="center"/>
              <w:rPr>
                <w:rFonts w:cs="Times New Roman"/>
                <w:color w:val="000000"/>
                <w:sz w:val="22"/>
                <w:szCs w:val="22"/>
              </w:rPr>
            </w:pPr>
            <w:r w:rsidRPr="00CC7C54">
              <w:rPr>
                <w:rFonts w:cs="Times New Roman"/>
                <w:color w:val="000000"/>
                <w:sz w:val="22"/>
                <w:szCs w:val="22"/>
              </w:rPr>
              <w:t>1048576</w:t>
            </w:r>
          </w:p>
        </w:tc>
        <w:tc>
          <w:tcPr>
            <w:tcW w:w="1440" w:type="dxa"/>
            <w:noWrap/>
            <w:hideMark/>
          </w:tcPr>
          <w:p w14:paraId="661D8D28" w14:textId="7777777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4096</w:t>
            </w:r>
          </w:p>
        </w:tc>
        <w:tc>
          <w:tcPr>
            <w:tcW w:w="2520" w:type="dxa"/>
            <w:noWrap/>
            <w:hideMark/>
          </w:tcPr>
          <w:p w14:paraId="16BD2FB8" w14:textId="7602D623"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954</w:t>
            </w:r>
            <w:r w:rsidR="007C5AF9">
              <w:rPr>
                <w:rFonts w:cs="Times New Roman"/>
                <w:color w:val="000000"/>
                <w:sz w:val="22"/>
                <w:szCs w:val="22"/>
              </w:rPr>
              <w:t>ns</w:t>
            </w:r>
          </w:p>
        </w:tc>
        <w:tc>
          <w:tcPr>
            <w:tcW w:w="2880" w:type="dxa"/>
            <w:noWrap/>
            <w:hideMark/>
          </w:tcPr>
          <w:p w14:paraId="72DC66CE" w14:textId="107BD247" w:rsidR="00CC7C54" w:rsidRPr="00CC7C54" w:rsidRDefault="00CC7C54" w:rsidP="00CC7C54">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2"/>
                <w:szCs w:val="22"/>
              </w:rPr>
            </w:pPr>
            <w:r w:rsidRPr="00CC7C54">
              <w:rPr>
                <w:rFonts w:cs="Times New Roman"/>
                <w:color w:val="000000"/>
                <w:sz w:val="22"/>
                <w:szCs w:val="22"/>
              </w:rPr>
              <w:t>3907584</w:t>
            </w:r>
            <w:r w:rsidR="007C5AF9">
              <w:rPr>
                <w:rFonts w:cs="Times New Roman"/>
                <w:color w:val="000000"/>
                <w:sz w:val="22"/>
                <w:szCs w:val="22"/>
              </w:rPr>
              <w:t>ns</w:t>
            </w:r>
          </w:p>
        </w:tc>
      </w:tr>
    </w:tbl>
    <w:p w14:paraId="76678CC7" w14:textId="7FDB0AB2" w:rsidR="00F524B5" w:rsidRDefault="00CC7C54" w:rsidP="00E24B91">
      <w:pPr>
        <w:pStyle w:val="Navadenodstavek"/>
      </w:pPr>
      <w:r w:rsidRPr="00CC7C54">
        <w:t xml:space="preserve"> </w:t>
      </w:r>
      <w:r w:rsidR="00F524B5">
        <w:t xml:space="preserve">Po zadnjem izvršenem </w:t>
      </w:r>
      <w:r w:rsidR="004D2ED7">
        <w:t>koraku</w:t>
      </w:r>
      <w:r w:rsidR="00F524B5">
        <w:t xml:space="preserve"> v seriji je v iz izvrševalne niti poslano trenutno stanje procesorja v glavno nit. Ob naslednjem utripu časovnika(QTimer) bo se v glavni niti posodobil </w:t>
      </w:r>
      <w:r w:rsidR="00E24B91">
        <w:t>uporabniški</w:t>
      </w:r>
      <w:r w:rsidR="00F524B5">
        <w:t xml:space="preserve"> vmesnik na zadnje stanje, ki ga je glavna nit prejela iz izvajalne niti.</w:t>
      </w:r>
    </w:p>
    <w:p w14:paraId="7D6C3FB8" w14:textId="1F4A4C2C" w:rsidR="00435FB0" w:rsidRDefault="00F524B5" w:rsidP="00E24B91">
      <w:pPr>
        <w:pStyle w:val="Navadenodstavek"/>
      </w:pPr>
      <w:r>
        <w:t>Spodaj so podani diagrami poteka, ki podrobnejše opisujejo delovanje funkcije »startExecution«.</w:t>
      </w:r>
    </w:p>
    <w:p w14:paraId="7592E439" w14:textId="6D97ACD4" w:rsidR="00F524B5" w:rsidRDefault="00435FB0" w:rsidP="00435FB0">
      <w:pPr>
        <w:widowControl/>
        <w:spacing w:after="160" w:line="259" w:lineRule="auto"/>
      </w:pPr>
      <w:r>
        <w:br w:type="page"/>
      </w:r>
    </w:p>
    <w:p w14:paraId="07B5F208" w14:textId="323F0B03" w:rsidR="00F524B5" w:rsidRDefault="009F3C6A" w:rsidP="00F524B5">
      <w:pPr>
        <w:keepNext/>
        <w:widowControl/>
        <w:spacing w:after="160" w:line="259" w:lineRule="auto"/>
      </w:pPr>
      <w:r>
        <w:rPr>
          <w:noProof/>
          <w:lang w:eastAsia="sl-SI" w:bidi="ar-SA"/>
        </w:rPr>
        <w:drawing>
          <wp:inline distT="0" distB="0" distL="0" distR="0" wp14:anchorId="0C420D95" wp14:editId="5BED1B59">
            <wp:extent cx="5572760" cy="8160385"/>
            <wp:effectExtent l="0" t="0" r="8890" b="0"/>
            <wp:docPr id="1455735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8160385"/>
                    </a:xfrm>
                    <a:prstGeom prst="rect">
                      <a:avLst/>
                    </a:prstGeom>
                    <a:noFill/>
                    <a:ln>
                      <a:noFill/>
                    </a:ln>
                  </pic:spPr>
                </pic:pic>
              </a:graphicData>
            </a:graphic>
          </wp:inline>
        </w:drawing>
      </w:r>
    </w:p>
    <w:p w14:paraId="3275FCAA" w14:textId="2E10EDDA" w:rsidR="00F524B5" w:rsidRDefault="00F524B5" w:rsidP="00F524B5">
      <w:pPr>
        <w:pStyle w:val="Caption"/>
        <w:keepNext/>
        <w:jc w:val="left"/>
      </w:pPr>
      <w:bookmarkStart w:id="38" w:name="_Ref156850639"/>
      <w:r>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21</w:t>
      </w:r>
      <w:r w:rsidR="00B304C6">
        <w:rPr>
          <w:noProof/>
        </w:rPr>
        <w:fldChar w:fldCharType="end"/>
      </w:r>
      <w:r>
        <w:t xml:space="preserve">: </w:t>
      </w:r>
      <w:bookmarkStart w:id="39" w:name="_Ref156850650"/>
      <w:r>
        <w:t>Diagram poteka: funkcija StartExecution</w:t>
      </w:r>
      <w:r>
        <w:rPr>
          <w:noProof/>
          <w:lang w:eastAsia="sl-SI" w:bidi="ar-SA"/>
        </w:rPr>
        <w:drawing>
          <wp:inline distT="0" distB="0" distL="0" distR="0" wp14:anchorId="5BA99C64" wp14:editId="581FC3E4">
            <wp:extent cx="5638800" cy="7353300"/>
            <wp:effectExtent l="0" t="0" r="0" b="0"/>
            <wp:docPr id="211246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7353300"/>
                    </a:xfrm>
                    <a:prstGeom prst="rect">
                      <a:avLst/>
                    </a:prstGeom>
                    <a:noFill/>
                    <a:ln>
                      <a:noFill/>
                    </a:ln>
                  </pic:spPr>
                </pic:pic>
              </a:graphicData>
            </a:graphic>
          </wp:inline>
        </w:drawing>
      </w:r>
      <w:bookmarkEnd w:id="38"/>
      <w:bookmarkEnd w:id="39"/>
    </w:p>
    <w:p w14:paraId="36ED5177" w14:textId="467FFE2E" w:rsidR="00F524B5" w:rsidRDefault="00F524B5" w:rsidP="00F524B5">
      <w:pPr>
        <w:pStyle w:val="Caption"/>
        <w:keepNext/>
        <w:jc w:val="left"/>
      </w:pPr>
      <w:r>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22</w:t>
      </w:r>
      <w:r w:rsidR="00B304C6">
        <w:rPr>
          <w:noProof/>
        </w:rPr>
        <w:fldChar w:fldCharType="end"/>
      </w:r>
      <w:r>
        <w:t>: Diagram poteka: funkcija StartExecution: executeCycleTick</w:t>
      </w:r>
      <w:r>
        <w:rPr>
          <w:noProof/>
          <w:lang w:eastAsia="sl-SI" w:bidi="ar-SA"/>
        </w:rPr>
        <w:drawing>
          <wp:inline distT="0" distB="0" distL="0" distR="0" wp14:anchorId="69EFD6A8" wp14:editId="00D4A2FB">
            <wp:extent cx="5572125" cy="5219700"/>
            <wp:effectExtent l="0" t="0" r="9525" b="0"/>
            <wp:docPr id="64679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5219700"/>
                    </a:xfrm>
                    <a:prstGeom prst="rect">
                      <a:avLst/>
                    </a:prstGeom>
                    <a:noFill/>
                    <a:ln>
                      <a:noFill/>
                    </a:ln>
                  </pic:spPr>
                </pic:pic>
              </a:graphicData>
            </a:graphic>
          </wp:inline>
        </w:drawing>
      </w:r>
    </w:p>
    <w:p w14:paraId="73A4F6E8" w14:textId="31ACB0AE" w:rsidR="00F524B5" w:rsidRPr="00F524B5" w:rsidRDefault="00F524B5" w:rsidP="00F524B5">
      <w:pPr>
        <w:pStyle w:val="Caption"/>
        <w:jc w:val="left"/>
      </w:pPr>
      <w:r>
        <w:t xml:space="preserve">Slika </w:t>
      </w:r>
      <w:r w:rsidR="00B304C6">
        <w:rPr>
          <w:noProof/>
        </w:rPr>
        <w:fldChar w:fldCharType="begin"/>
      </w:r>
      <w:r w:rsidR="00B304C6">
        <w:rPr>
          <w:noProof/>
        </w:rPr>
        <w:instrText xml:space="preserve"> SEQ Slika \* ARABIC </w:instrText>
      </w:r>
      <w:r w:rsidR="00B304C6">
        <w:rPr>
          <w:noProof/>
        </w:rPr>
        <w:fldChar w:fldCharType="separate"/>
      </w:r>
      <w:r w:rsidR="00C8501B">
        <w:rPr>
          <w:noProof/>
        </w:rPr>
        <w:t>23</w:t>
      </w:r>
      <w:r w:rsidR="00B304C6">
        <w:rPr>
          <w:noProof/>
        </w:rPr>
        <w:fldChar w:fldCharType="end"/>
      </w:r>
      <w:r>
        <w:t>:</w:t>
      </w:r>
      <w:r w:rsidRPr="00F524B5">
        <w:t xml:space="preserve"> </w:t>
      </w:r>
      <w:r>
        <w:t xml:space="preserve">Diagram poteka: funkcija </w:t>
      </w:r>
      <w:r w:rsidR="00284F1F">
        <w:t>s</w:t>
      </w:r>
      <w:r>
        <w:t>tartExecution: execute</w:t>
      </w:r>
      <w:r w:rsidR="00605DC4">
        <w:t>Instruction</w:t>
      </w:r>
      <w:r>
        <w:t>Tick</w:t>
      </w:r>
    </w:p>
    <w:p w14:paraId="4483E610" w14:textId="0218B659" w:rsidR="00284F1F" w:rsidRDefault="00B652E6" w:rsidP="00435FB0">
      <w:pPr>
        <w:pStyle w:val="Heading5"/>
      </w:pPr>
      <w:bookmarkStart w:id="40" w:name="_Toc157272809"/>
      <w:r>
        <w:t>Funckija stopExecution</w:t>
      </w:r>
      <w:bookmarkEnd w:id="40"/>
    </w:p>
    <w:p w14:paraId="7908759B" w14:textId="7F173482" w:rsidR="00284F1F" w:rsidRDefault="00513710" w:rsidP="00E24B91">
      <w:pPr>
        <w:pStyle w:val="Navadenodstavek"/>
      </w:pPr>
      <w:r>
        <w:t>Ta funkcija je odgovorna za ustavljanje samodejnega izvajanja. Klicana je na zahtevo uporabnika</w:t>
      </w:r>
      <w:r w:rsidR="007D214F">
        <w:t>. Vse kar ta funkcija naredi je da spremeni vrednost spremenljivke running na 0.</w:t>
      </w:r>
    </w:p>
    <w:p w14:paraId="7E045980" w14:textId="7872C61E" w:rsidR="007D214F" w:rsidRDefault="00E915F6" w:rsidP="00E24B91">
      <w:pPr>
        <w:pStyle w:val="Navadenodstavek"/>
      </w:pPr>
      <w:r>
        <w:t xml:space="preserve">Po </w:t>
      </w:r>
      <w:r w:rsidR="007D214F">
        <w:t>končanem ciklu ali med čakanjem na izvajanje bo se zanka v funkciji startExecution končala in klicala funkcijo »stopUiUpdateTimer«</w:t>
      </w:r>
      <w:r>
        <w:t xml:space="preserve"> v glavni niti</w:t>
      </w:r>
      <w:r w:rsidR="007D214F">
        <w:t>.</w:t>
      </w:r>
    </w:p>
    <w:p w14:paraId="663B612B" w14:textId="6371198D" w:rsidR="00284F1F" w:rsidRDefault="007D214F" w:rsidP="00435FB0">
      <w:pPr>
        <w:pStyle w:val="Heading5"/>
      </w:pPr>
      <w:bookmarkStart w:id="41" w:name="_Toc157272810"/>
      <w:r>
        <w:t>Funkcija stopUiUpdateTimer</w:t>
      </w:r>
      <w:bookmarkEnd w:id="41"/>
    </w:p>
    <w:p w14:paraId="32ADD25B" w14:textId="447EB7D9" w:rsidR="00E915F6" w:rsidRDefault="00FF6D3E" w:rsidP="00E24B91">
      <w:pPr>
        <w:pStyle w:val="Navadenodstavek"/>
      </w:pPr>
      <w:r>
        <w:t xml:space="preserve">Ta funkcija ustavi časovnik uiUpdateTimer. Nato skrije elemente UI, ki uporabniku sporočajo da je samodejno izvajanje v teku. Na koncu pa posodobi vse elemente na trenutno stanje </w:t>
      </w:r>
      <w:r w:rsidR="00386704">
        <w:t>procesorja</w:t>
      </w:r>
      <w:r>
        <w:t>.</w:t>
      </w:r>
    </w:p>
    <w:p w14:paraId="0C07FA2A" w14:textId="4B2DA331" w:rsidR="00386704" w:rsidRDefault="00386704" w:rsidP="00435FB0">
      <w:pPr>
        <w:pStyle w:val="Heading5"/>
      </w:pPr>
      <w:bookmarkStart w:id="42" w:name="_Toc157272811"/>
      <w:r>
        <w:t>Posodabljanje UI med samodejnim izvajanjem</w:t>
      </w:r>
      <w:bookmarkEnd w:id="42"/>
    </w:p>
    <w:p w14:paraId="5C681272" w14:textId="3415541A" w:rsidR="00FF6D3E" w:rsidRDefault="00CB0A0E" w:rsidP="00E24B91">
      <w:pPr>
        <w:pStyle w:val="Navadenodstavek"/>
      </w:pPr>
      <w:r>
        <w:t>V</w:t>
      </w:r>
      <w:r w:rsidR="00386704">
        <w:t xml:space="preserve"> izvajaln</w:t>
      </w:r>
      <w:r>
        <w:t xml:space="preserve">i zanki </w:t>
      </w:r>
      <w:r w:rsidR="00386704">
        <w:t>je na koncu vsake serije, v glavni niti klicana funkcija setUiUpdateData</w:t>
      </w:r>
      <w:r>
        <w:t>. Ta funkcija shrani trenutno stanje procesorja v c++ strukturo podatkov(struct).</w:t>
      </w:r>
    </w:p>
    <w:p w14:paraId="3BA64090" w14:textId="4CE8BB0D" w:rsidR="00CB0A0E" w:rsidRPr="00E24B91" w:rsidRDefault="00DD0710" w:rsidP="00E24B91">
      <w:pPr>
        <w:pStyle w:val="Navadenodstavek"/>
      </w:pPr>
      <w:r w:rsidRPr="00E24B91">
        <w:t>Utripi č</w:t>
      </w:r>
      <w:r w:rsidR="00CB0A0E" w:rsidRPr="00E24B91">
        <w:t>asovnik</w:t>
      </w:r>
      <w:r w:rsidRPr="00E24B91">
        <w:t>a</w:t>
      </w:r>
      <w:r w:rsidR="00CB0A0E" w:rsidRPr="00E24B91">
        <w:t xml:space="preserve"> uiUpdateTimer </w:t>
      </w:r>
      <w:r w:rsidRPr="00E24B91">
        <w:t xml:space="preserve">so povezani s funkcijo updateIfReady. Ta funkcija ob vsakem utripu preveri, če je od zadnjega utripa bila posodobljeno stanje procesorja. V takem primeru pa posodobi vse elemente UI na prejeto stanje procesorja. </w:t>
      </w:r>
    </w:p>
    <w:p w14:paraId="1BB0D231" w14:textId="6606F02A" w:rsidR="00E24B91" w:rsidRDefault="00E24B91" w:rsidP="00E24B91">
      <w:pPr>
        <w:pStyle w:val="Heading3"/>
      </w:pPr>
      <w:bookmarkStart w:id="43" w:name="_Toc157272812"/>
      <w:r>
        <w:t>Razstavljavec</w:t>
      </w:r>
      <w:bookmarkEnd w:id="43"/>
    </w:p>
    <w:p w14:paraId="42BDEF2D" w14:textId="5F5C1EAF" w:rsidR="00E24B91" w:rsidRDefault="00E24B91" w:rsidP="00620DEE">
      <w:pPr>
        <w:pStyle w:val="Navadenodstavek"/>
      </w:pPr>
      <w:r>
        <w:t>V emulator sem vključil tudi primitiven razstavljavec. To je program, ki strojno kodo prevede oz. razstavi v assembly ukaze. Ko je emulator v načinu pisanja v spomin, bo namesto gumba »Sestavi« prikazan gumb »Razstavi«</w:t>
      </w:r>
      <w:r w:rsidR="00605DC4">
        <w:t>.</w:t>
      </w:r>
      <w:r w:rsidR="00272284">
        <w:t xml:space="preserve"> Pred razstavljanjem bo uporabnik določil kje se program začne. </w:t>
      </w:r>
      <w:r w:rsidR="00225E49">
        <w:t>Vrednosti</w:t>
      </w:r>
      <w:r w:rsidR="00272284">
        <w:t xml:space="preserve"> pred podanim naslovom bo program prepisal z ».BYTE« ukazom.</w:t>
      </w:r>
      <w:r w:rsidR="00225E49">
        <w:t xml:space="preserve"> Nato bo razstavljavec v zanki šel skozi vse pomnilniške naslove, ki nimajo ničelne vrednosti.</w:t>
      </w:r>
      <w:r w:rsidR="00272284">
        <w:t xml:space="preserve"> </w:t>
      </w:r>
      <w:r w:rsidR="00225E49" w:rsidRPr="00CC7C54">
        <w:t>Če dissasembler naleti na neznan ali ne podpiran ukaz bo uporabnik vprašan kje naj se razstavljanje nadaljuje. Tudi tu bodo manjkajoči podatki zapisani z ukazom ».BYTE«.</w:t>
      </w:r>
    </w:p>
    <w:p w14:paraId="6BFCCD9E" w14:textId="0FAE6EF0" w:rsidR="00AE11E6" w:rsidRDefault="00AE11E6" w:rsidP="00AE11E6">
      <w:pPr>
        <w:widowControl/>
        <w:spacing w:after="160" w:line="259" w:lineRule="auto"/>
      </w:pPr>
      <w:r>
        <w:br w:type="page"/>
      </w:r>
    </w:p>
    <w:p w14:paraId="00F08125" w14:textId="108F691F" w:rsidR="00620DEE" w:rsidRDefault="00AD5499" w:rsidP="00620DEE">
      <w:pPr>
        <w:pStyle w:val="Heading1"/>
      </w:pPr>
      <w:bookmarkStart w:id="44" w:name="_Toc157272813"/>
      <w:r>
        <w:t>Primerjava in potrditev napredka</w:t>
      </w:r>
      <w:bookmarkEnd w:id="44"/>
    </w:p>
    <w:p w14:paraId="5A94F527" w14:textId="2928327F" w:rsidR="00661425" w:rsidRDefault="00661425" w:rsidP="00661425">
      <w:pPr>
        <w:pStyle w:val="Heading2"/>
      </w:pPr>
      <w:bookmarkStart w:id="45" w:name="_Toc157272814"/>
      <w:r>
        <w:t>Evalvacija</w:t>
      </w:r>
      <w:r w:rsidR="00304DEF">
        <w:t xml:space="preserve"> </w:t>
      </w:r>
      <w:r>
        <w:t>lastnega emulatorja</w:t>
      </w:r>
      <w:bookmarkEnd w:id="45"/>
    </w:p>
    <w:p w14:paraId="7B9813A5" w14:textId="17F956CC" w:rsidR="00661425" w:rsidRDefault="00661425" w:rsidP="00661425">
      <w:pPr>
        <w:pStyle w:val="Navadenodstavek"/>
      </w:pPr>
      <w:r>
        <w:t>Menim, da moj emulator dosega in presega vse prej zastavljene kriterje.</w:t>
      </w:r>
    </w:p>
    <w:p w14:paraId="14F57B08" w14:textId="13660CF6" w:rsidR="00661425" w:rsidRDefault="00661425" w:rsidP="00661425">
      <w:pPr>
        <w:pStyle w:val="Navadenodstavek"/>
        <w:numPr>
          <w:ilvl w:val="0"/>
          <w:numId w:val="18"/>
        </w:numPr>
      </w:pPr>
      <w:r>
        <w:t>Brezhiben sestavljavec. Moj emulator brezhibno in učinkovito sestavlja ukaze za M6800 in za M6803.</w:t>
      </w:r>
      <w:r w:rsidR="00A47E2E">
        <w:t xml:space="preserve"> Ročno sem preizkusil sestavljanje vsakega ukaza, </w:t>
      </w:r>
      <w:r w:rsidR="004C2A23">
        <w:t>vključujoč</w:t>
      </w:r>
      <w:r w:rsidR="009B401F">
        <w:t xml:space="preserve"> z vsako možno vrsto naslavljanja</w:t>
      </w:r>
      <w:r w:rsidR="00A47E2E">
        <w:t>.</w:t>
      </w:r>
    </w:p>
    <w:p w14:paraId="757190E6" w14:textId="4EAD302A" w:rsidR="00B304C6" w:rsidRDefault="00B304C6" w:rsidP="00AA0996">
      <w:pPr>
        <w:pStyle w:val="Navadenodstavek"/>
        <w:numPr>
          <w:ilvl w:val="0"/>
          <w:numId w:val="18"/>
        </w:numPr>
      </w:pPr>
      <w:r>
        <w:t xml:space="preserve">Prikaz spomina je pregleden in prikaže več kot 512 spominskih celic na enkrat. Vsebine registrov so </w:t>
      </w:r>
      <w:r w:rsidR="00C20AC2">
        <w:t xml:space="preserve">pregledno </w:t>
      </w:r>
      <w:r>
        <w:t>prikazane</w:t>
      </w:r>
      <w:r w:rsidR="00C20AC2">
        <w:t xml:space="preserve"> v temu namenjenem polju. Vsak register je kratko in jasno označen. V tem polju pišejo tudi podatki delovanja procesorja kot je hitrost izvajanja in trenutni cikel izvajanja ukaza.</w:t>
      </w:r>
      <w:r w:rsidR="00E76624">
        <w:t xml:space="preserve"> </w:t>
      </w:r>
    </w:p>
    <w:p w14:paraId="205CDC30" w14:textId="6444F9F1" w:rsidR="009B3E23" w:rsidRDefault="009B3E23" w:rsidP="00AA0996">
      <w:pPr>
        <w:pStyle w:val="Navadenodstavek"/>
        <w:numPr>
          <w:ilvl w:val="0"/>
          <w:numId w:val="18"/>
        </w:numPr>
      </w:pPr>
      <w:r>
        <w:t>Emulator omogoča ročno pisanje v spomin. Na voljo je tudi razstavljavec.</w:t>
      </w:r>
    </w:p>
    <w:p w14:paraId="7F13EE68" w14:textId="59E94AEA" w:rsidR="00AA0996" w:rsidRDefault="00850365" w:rsidP="00AA0996">
      <w:pPr>
        <w:pStyle w:val="Navadenodstavek"/>
        <w:numPr>
          <w:ilvl w:val="0"/>
          <w:numId w:val="18"/>
        </w:numPr>
      </w:pPr>
      <w:r>
        <w:t xml:space="preserve">V emulator sem vključil vsak ukaz in vsako vrsto prekinitev. </w:t>
      </w:r>
      <w:r w:rsidR="004D30D9">
        <w:t>Omogočeno je tudi ciklično izvajanje. Najvišja možna hitrost je 1Mhz.</w:t>
      </w:r>
    </w:p>
    <w:p w14:paraId="01302EC1" w14:textId="277D06AE" w:rsidR="00C20AC2" w:rsidRDefault="004D7126" w:rsidP="00661425">
      <w:pPr>
        <w:pStyle w:val="Navadenodstavek"/>
        <w:numPr>
          <w:ilvl w:val="0"/>
          <w:numId w:val="18"/>
        </w:numPr>
      </w:pPr>
      <w:r>
        <w:t>Dostopna razhroščevalna orodja so: sistem pogojne ustavitve izvajanja, pretvornik številskih sistemov, konzolno okno, sistem</w:t>
      </w:r>
      <w:r w:rsidR="009B3E23">
        <w:t xml:space="preserve"> označevanja ukazov in pomnilniških celic za boljšo preglednost.</w:t>
      </w:r>
    </w:p>
    <w:p w14:paraId="05B3ED86" w14:textId="666C517D" w:rsidR="009B3E23" w:rsidRDefault="009B3E23" w:rsidP="00661425">
      <w:pPr>
        <w:pStyle w:val="Navadenodstavek"/>
        <w:numPr>
          <w:ilvl w:val="0"/>
          <w:numId w:val="18"/>
        </w:numPr>
      </w:pPr>
      <w:r>
        <w:t>Emulator ponuja tudi uporabo vhodnih in izhodnih naprav. Ima zaslon, ki se posodablja s pomočjo medpomnilnika. Ta zaslon tudi sprejema lokacijo miškinega kazalca, miškine gumbe in tipke na tipkovnici.</w:t>
      </w:r>
    </w:p>
    <w:p w14:paraId="7AF2DB79" w14:textId="099A25E0" w:rsidR="009B3E23" w:rsidRPr="00661425" w:rsidRDefault="009B3E23" w:rsidP="00661425">
      <w:pPr>
        <w:pStyle w:val="Navadenodstavek"/>
        <w:numPr>
          <w:ilvl w:val="0"/>
          <w:numId w:val="18"/>
        </w:numPr>
      </w:pPr>
      <w:r>
        <w:t>Uporabniku so ponujene tudi razne nastavitve za osebno prilagoditev emulatorja.</w:t>
      </w:r>
    </w:p>
    <w:p w14:paraId="259718C6" w14:textId="77777777" w:rsidR="00620DEE" w:rsidRPr="00CC7C54" w:rsidRDefault="00620DEE" w:rsidP="00AE11E6">
      <w:pPr>
        <w:pStyle w:val="Heading2"/>
      </w:pPr>
      <w:bookmarkStart w:id="46" w:name="_Toc157272815"/>
      <w:r w:rsidRPr="00CC7C54">
        <w:t>Motorola 6800 Simulator različica 1.33p 2.cR</w:t>
      </w:r>
      <w:bookmarkEnd w:id="46"/>
    </w:p>
    <w:p w14:paraId="5DFA2CAA" w14:textId="77777777" w:rsidR="009C39A1" w:rsidRDefault="00314073" w:rsidP="009C39A1">
      <w:pPr>
        <w:pStyle w:val="Navadenodstavek"/>
      </w:pPr>
      <w:r>
        <w:t>To je prvi emulator Motorolinega mikroprocesorja M6800, katerega sem uporabljal</w:t>
      </w:r>
      <w:r w:rsidR="006F11EF">
        <w:t>.</w:t>
      </w:r>
      <w:r>
        <w:t xml:space="preserve"> </w:t>
      </w:r>
      <w:r w:rsidR="00620DEE" w:rsidRPr="00CC7C54">
        <w:t xml:space="preserve"> </w:t>
      </w:r>
      <w:bookmarkStart w:id="47" w:name="_Hlk156990351"/>
      <w:r w:rsidR="00304DEF">
        <w:t xml:space="preserve">Prvič mi ga je predstavil profesor računalništva in z njim smo delali pri pouku računalništva. </w:t>
      </w:r>
    </w:p>
    <w:p w14:paraId="167F15C8" w14:textId="77777777" w:rsidR="009C39A1" w:rsidRPr="00CC7C54" w:rsidRDefault="009C39A1" w:rsidP="009C39A1">
      <w:pPr>
        <w:pStyle w:val="Navadenodstavek"/>
      </w:pPr>
      <w:r>
        <w:t xml:space="preserve">Njegovo ime je </w:t>
      </w:r>
      <w:r w:rsidRPr="00CC7C54">
        <w:t>»Motorola 6800 Simulator različica 1.33p 2.cR«</w:t>
      </w:r>
      <w:r>
        <w:t>. Ustvaril ga pa je</w:t>
      </w:r>
      <w:r w:rsidRPr="00CC7C54">
        <w:t xml:space="preserve"> Darko Kropf</w:t>
      </w:r>
      <w:r>
        <w:t xml:space="preserve"> leta 1995</w:t>
      </w:r>
      <w:r w:rsidRPr="00CC7C54">
        <w:t xml:space="preserve">. </w:t>
      </w:r>
    </w:p>
    <w:p w14:paraId="78C32CD2" w14:textId="77777777" w:rsidR="009C39A1" w:rsidRDefault="009C39A1" w:rsidP="009C39A1">
      <w:pPr>
        <w:pStyle w:val="Navadenodstavek"/>
      </w:pPr>
    </w:p>
    <w:p w14:paraId="4DCE7A2E" w14:textId="77777777" w:rsidR="009C39A1" w:rsidRDefault="009C39A1" w:rsidP="009C39A1">
      <w:pPr>
        <w:pStyle w:val="Navadenodstavek"/>
      </w:pPr>
    </w:p>
    <w:p w14:paraId="6C78457B" w14:textId="77777777" w:rsidR="009C39A1" w:rsidRDefault="009C39A1" w:rsidP="009C39A1">
      <w:pPr>
        <w:pStyle w:val="Navadenodstavek"/>
      </w:pPr>
    </w:p>
    <w:p w14:paraId="0B567261" w14:textId="77777777" w:rsidR="009C39A1" w:rsidRDefault="009C39A1" w:rsidP="009C39A1">
      <w:pPr>
        <w:pStyle w:val="Navadenodstavek"/>
      </w:pPr>
    </w:p>
    <w:p w14:paraId="43FC034D" w14:textId="77777777" w:rsidR="009C39A1" w:rsidRDefault="009C39A1" w:rsidP="009C39A1">
      <w:pPr>
        <w:pStyle w:val="Navadenodstavek"/>
      </w:pPr>
    </w:p>
    <w:p w14:paraId="3F0E60E1" w14:textId="77777777" w:rsidR="009C39A1" w:rsidRDefault="009C39A1" w:rsidP="009C39A1">
      <w:pPr>
        <w:pStyle w:val="Navadenodstavek"/>
      </w:pPr>
    </w:p>
    <w:p w14:paraId="241BE82C" w14:textId="77777777" w:rsidR="009C39A1" w:rsidRDefault="009C39A1" w:rsidP="009C39A1">
      <w:pPr>
        <w:pStyle w:val="Navadenodstavek"/>
      </w:pPr>
    </w:p>
    <w:p w14:paraId="5D006A2E" w14:textId="6D662FB1" w:rsidR="009C39A1" w:rsidRDefault="009C39A1" w:rsidP="009C39A1">
      <w:pPr>
        <w:pStyle w:val="Navadenodstavek"/>
      </w:pPr>
      <w:r>
        <w:rPr>
          <w:noProof/>
        </w:rPr>
        <mc:AlternateContent>
          <mc:Choice Requires="wps">
            <w:drawing>
              <wp:anchor distT="0" distB="0" distL="114300" distR="114300" simplePos="0" relativeHeight="251695104" behindDoc="0" locked="0" layoutInCell="1" allowOverlap="1" wp14:anchorId="04408055" wp14:editId="6FA62C3B">
                <wp:simplePos x="0" y="0"/>
                <wp:positionH relativeFrom="column">
                  <wp:posOffset>639445</wp:posOffset>
                </wp:positionH>
                <wp:positionV relativeFrom="paragraph">
                  <wp:posOffset>3312160</wp:posOffset>
                </wp:positionV>
                <wp:extent cx="4121785" cy="635"/>
                <wp:effectExtent l="0" t="0" r="0" b="0"/>
                <wp:wrapSquare wrapText="bothSides"/>
                <wp:docPr id="1386121500" name="Text Box 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3E196DBD" w14:textId="133DBA71" w:rsidR="009C39A1" w:rsidRPr="00F548F2" w:rsidRDefault="009C39A1" w:rsidP="009C39A1">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24</w:t>
                            </w:r>
                            <w:r>
                              <w:fldChar w:fldCharType="end"/>
                            </w:r>
                            <w:r>
                              <w:t xml:space="preserve">: </w:t>
                            </w:r>
                            <w:r w:rsidRPr="009C39A1">
                              <w:t>Uporabniški vmesnik emulatorja »Motorola 6800 Simulator različica 1.33p 2.cR«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08055" id="_x0000_s1036" type="#_x0000_t202" style="position:absolute;left:0;text-align:left;margin-left:50.35pt;margin-top:260.8pt;width:324.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hWDGgIAAEAEAAAOAAAAZHJzL2Uyb0RvYy54bWysU8Fu2zAMvQ/YPwi6L06ytS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" stroked="f">
                <v:textbox style="mso-fit-shape-to-text:t" inset="0,0,0,0">
                  <w:txbxContent>
                    <w:p w14:paraId="3E196DBD" w14:textId="133DBA71" w:rsidR="009C39A1" w:rsidRPr="00F548F2" w:rsidRDefault="009C39A1" w:rsidP="009C39A1">
                      <w:pPr>
                        <w:pStyle w:val="Caption"/>
                        <w:rPr>
                          <w:noProof/>
                          <w:sz w:val="24"/>
                          <w:lang w:eastAsia="sl-SI"/>
                        </w:rPr>
                      </w:pPr>
                      <w:r>
                        <w:t xml:space="preserve">Slika </w:t>
                      </w:r>
                      <w:r>
                        <w:fldChar w:fldCharType="begin"/>
                      </w:r>
                      <w:r>
                        <w:instrText xml:space="preserve"> SEQ Slika \* ARABIC </w:instrText>
                      </w:r>
                      <w:r>
                        <w:fldChar w:fldCharType="separate"/>
                      </w:r>
                      <w:r w:rsidR="00C8501B">
                        <w:rPr>
                          <w:noProof/>
                        </w:rPr>
                        <w:t>24</w:t>
                      </w:r>
                      <w:r>
                        <w:fldChar w:fldCharType="end"/>
                      </w:r>
                      <w:r>
                        <w:t xml:space="preserve">: </w:t>
                      </w:r>
                      <w:r w:rsidRPr="009C39A1">
                        <w:t>Uporabniški vmesnik emulatorja »Motorola 6800 Simulator različica 1.33p 2.cR«</w:t>
                      </w:r>
                    </w:p>
                  </w:txbxContent>
                </v:textbox>
                <w10:wrap type="square"/>
              </v:shape>
            </w:pict>
          </mc:Fallback>
        </mc:AlternateContent>
      </w:r>
      <w:r w:rsidRPr="00CC7C54">
        <w:rPr>
          <w:noProof/>
          <w:lang w:eastAsia="sl-SI" w:bidi="ar-SA"/>
        </w:rPr>
        <w:drawing>
          <wp:anchor distT="0" distB="0" distL="114300" distR="114300" simplePos="0" relativeHeight="251693056" behindDoc="0" locked="0" layoutInCell="1" allowOverlap="1" wp14:anchorId="37EE4F2E" wp14:editId="2F5C9AD3">
            <wp:simplePos x="0" y="0"/>
            <wp:positionH relativeFrom="page">
              <wp:align>center</wp:align>
            </wp:positionH>
            <wp:positionV relativeFrom="paragraph">
              <wp:posOffset>457</wp:posOffset>
            </wp:positionV>
            <wp:extent cx="4122085" cy="3255264"/>
            <wp:effectExtent l="0" t="0" r="0" b="2540"/>
            <wp:wrapSquare wrapText="bothSides"/>
            <wp:docPr id="19361271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27170" name="Picture 1" descr="A computer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22085" cy="3255264"/>
                    </a:xfrm>
                    <a:prstGeom prst="rect">
                      <a:avLst/>
                    </a:prstGeom>
                  </pic:spPr>
                </pic:pic>
              </a:graphicData>
            </a:graphic>
          </wp:anchor>
        </w:drawing>
      </w:r>
    </w:p>
    <w:p w14:paraId="4C8F6AEF" w14:textId="7ABCB917" w:rsidR="009C39A1" w:rsidRDefault="009C39A1" w:rsidP="009C39A1">
      <w:pPr>
        <w:pStyle w:val="Navadenodstavek"/>
      </w:pPr>
    </w:p>
    <w:p w14:paraId="47C154E1" w14:textId="00DDA7B9" w:rsidR="009C39A1" w:rsidRDefault="009C39A1" w:rsidP="009C39A1">
      <w:pPr>
        <w:pStyle w:val="Navadenodstavek"/>
      </w:pPr>
    </w:p>
    <w:p w14:paraId="234E55D6" w14:textId="77777777" w:rsidR="009C39A1" w:rsidRDefault="009C39A1" w:rsidP="009C39A1">
      <w:pPr>
        <w:pStyle w:val="Navadenodstavek"/>
      </w:pPr>
    </w:p>
    <w:p w14:paraId="18E0F81F" w14:textId="62951032" w:rsidR="009C39A1" w:rsidRDefault="009C39A1" w:rsidP="009C39A1">
      <w:pPr>
        <w:pStyle w:val="Navadenodstavek"/>
      </w:pPr>
    </w:p>
    <w:p w14:paraId="2BDC0D5A" w14:textId="2BED315C" w:rsidR="009C39A1" w:rsidRDefault="009C39A1" w:rsidP="009C39A1">
      <w:pPr>
        <w:pStyle w:val="Navadenodstavek"/>
      </w:pPr>
    </w:p>
    <w:p w14:paraId="702A023D" w14:textId="4F22926A" w:rsidR="009C39A1" w:rsidRDefault="009C39A1" w:rsidP="009C39A1">
      <w:pPr>
        <w:pStyle w:val="Navadenodstavek"/>
      </w:pPr>
    </w:p>
    <w:p w14:paraId="4C163D00" w14:textId="3ACBC244" w:rsidR="009C39A1" w:rsidRDefault="009C39A1" w:rsidP="009C39A1">
      <w:pPr>
        <w:pStyle w:val="Navadenodstavek"/>
      </w:pPr>
    </w:p>
    <w:p w14:paraId="028FA3A7" w14:textId="6DF75D9E" w:rsidR="009C39A1" w:rsidRDefault="009C39A1" w:rsidP="009C39A1">
      <w:pPr>
        <w:pStyle w:val="Navadenodstavek"/>
      </w:pPr>
    </w:p>
    <w:p w14:paraId="3BD19201" w14:textId="42933F8B" w:rsidR="009C39A1" w:rsidRDefault="009C39A1" w:rsidP="009C39A1">
      <w:pPr>
        <w:pStyle w:val="Navadenodstavek"/>
      </w:pPr>
    </w:p>
    <w:p w14:paraId="02D54B1F" w14:textId="77777777" w:rsidR="009C39A1" w:rsidRDefault="009C39A1" w:rsidP="009C39A1">
      <w:pPr>
        <w:pStyle w:val="Navadenodstavek"/>
      </w:pPr>
    </w:p>
    <w:p w14:paraId="27E1BBEB" w14:textId="77777777" w:rsidR="009C39A1" w:rsidRDefault="009C39A1" w:rsidP="009C39A1">
      <w:pPr>
        <w:pStyle w:val="Navadenodstavek"/>
      </w:pPr>
    </w:p>
    <w:p w14:paraId="0D19886D" w14:textId="77777777" w:rsidR="00620DEE" w:rsidRPr="00CC7C54" w:rsidRDefault="00620DEE" w:rsidP="008B3ADF">
      <w:pPr>
        <w:pStyle w:val="Heading2"/>
      </w:pPr>
      <w:bookmarkStart w:id="48" w:name="_Ref157195050"/>
      <w:bookmarkStart w:id="49" w:name="_Ref157195117"/>
      <w:bookmarkStart w:id="50" w:name="_Ref157195118"/>
      <w:bookmarkStart w:id="51" w:name="_Ref157195119"/>
      <w:bookmarkStart w:id="52" w:name="_Ref157195138"/>
      <w:bookmarkStart w:id="53" w:name="_Toc157272816"/>
      <w:bookmarkEnd w:id="47"/>
      <w:r w:rsidRPr="00CC7C54">
        <w:t>SDK6800/6811 Emulator v1.14 (</w:t>
      </w:r>
      <w:hyperlink r:id="rId36" w:history="1">
        <w:r w:rsidRPr="00CC7C54">
          <w:rPr>
            <w:rStyle w:val="Hyperlink"/>
          </w:rPr>
          <w:t>www.HVR</w:t>
        </w:r>
        <w:r w:rsidRPr="00CC7C54">
          <w:rPr>
            <w:rStyle w:val="Hyperlink"/>
          </w:rPr>
          <w:t>S</w:t>
        </w:r>
        <w:r w:rsidRPr="00CC7C54">
          <w:rPr>
            <w:rStyle w:val="Hyperlink"/>
          </w:rPr>
          <w:t>oftware.com</w:t>
        </w:r>
      </w:hyperlink>
      <w:r w:rsidRPr="00CC7C54">
        <w:t>)</w:t>
      </w:r>
      <w:bookmarkEnd w:id="48"/>
      <w:bookmarkEnd w:id="49"/>
      <w:bookmarkEnd w:id="50"/>
      <w:bookmarkEnd w:id="51"/>
      <w:bookmarkEnd w:id="52"/>
      <w:bookmarkEnd w:id="53"/>
    </w:p>
    <w:p w14:paraId="27937605" w14:textId="77777777" w:rsidR="00620DEE" w:rsidRPr="00CC7C54" w:rsidRDefault="00620DEE" w:rsidP="00620DEE">
      <w:pPr>
        <w:pStyle w:val="Navadenodstavek"/>
      </w:pPr>
      <w:r w:rsidRPr="00CC7C54">
        <w:t xml:space="preserve">Ta emulator sem našel sam, je velik napredek od prej omenjenega saj tudi naravno deluje na OS Windows 10. Ukazi se izvršujejo veliko hitreje. Ima tudi možnost da ne prikazuje vseh informacij o trenutnem izvajanju, ki pospeši izvrševanje. Ko prikazuje vse informacije izvaja približno 256 ukazov na sekundo. Ko pa ne prikazuje informacij(razen zaslona in polja za prikaz spomina) pa približno 1500 ukazov na sekundo. </w:t>
      </w:r>
    </w:p>
    <w:p w14:paraId="5F236F09" w14:textId="77777777" w:rsidR="00620DEE" w:rsidRPr="00CC7C54" w:rsidRDefault="00620DEE" w:rsidP="00620DEE">
      <w:pPr>
        <w:pStyle w:val="Navadenodstavek"/>
        <w:numPr>
          <w:ilvl w:val="0"/>
          <w:numId w:val="14"/>
        </w:numPr>
      </w:pPr>
      <w:r w:rsidRPr="00CC7C54">
        <w:t xml:space="preserve">Ta emulator je tudi dokaj nepredvidljiv, saj pod neznanimi pogoji samodejno izvajanje ne deluje. </w:t>
      </w:r>
    </w:p>
    <w:p w14:paraId="6D67A893" w14:textId="77777777" w:rsidR="00620DEE" w:rsidRPr="00CC7C54" w:rsidRDefault="00620DEE" w:rsidP="00620DEE">
      <w:pPr>
        <w:pStyle w:val="Navadenodstavek"/>
        <w:numPr>
          <w:ilvl w:val="0"/>
          <w:numId w:val="14"/>
        </w:numPr>
      </w:pPr>
      <w:r w:rsidRPr="00CC7C54">
        <w:t xml:space="preserve">Na koncu samodejnega izvajanja se tudi emulator samodejno ponastavi kar onemogoči pregled spremenljivk ali registrov po izvajanju nekega programa. </w:t>
      </w:r>
    </w:p>
    <w:p w14:paraId="3CBAF65B" w14:textId="77777777" w:rsidR="00620DEE" w:rsidRPr="00CC7C54" w:rsidRDefault="00620DEE" w:rsidP="00620DEE">
      <w:pPr>
        <w:pStyle w:val="Navadenodstavek"/>
        <w:numPr>
          <w:ilvl w:val="0"/>
          <w:numId w:val="14"/>
        </w:numPr>
      </w:pPr>
      <w:r w:rsidRPr="00CC7C54">
        <w:t>Ta emulator tudi ne podpira izvrševanje po ciklih. In njegova hitrost je naključna in neenakomerna</w:t>
      </w:r>
    </w:p>
    <w:p w14:paraId="6B89CAB6" w14:textId="77777777" w:rsidR="00620DEE" w:rsidRPr="00CC7C54" w:rsidRDefault="00620DEE" w:rsidP="00620DEE">
      <w:pPr>
        <w:pStyle w:val="Navadenodstavek"/>
        <w:numPr>
          <w:ilvl w:val="0"/>
          <w:numId w:val="14"/>
        </w:numPr>
      </w:pPr>
      <w:r w:rsidRPr="00CC7C54">
        <w:t>Nekateri ukazi ne delujejo pravilno, npr. ukaz STS ki lahko uporablja direktno indeksirano ter razširjeno naslavljanje je v tem programu označen kot ukaz.</w:t>
      </w:r>
    </w:p>
    <w:p w14:paraId="2032972A" w14:textId="77777777" w:rsidR="00620DEE" w:rsidRPr="00CC7C54" w:rsidRDefault="00620DEE" w:rsidP="00620DEE">
      <w:pPr>
        <w:pStyle w:val="Navadenodstavek"/>
        <w:numPr>
          <w:ilvl w:val="0"/>
          <w:numId w:val="14"/>
        </w:numPr>
      </w:pPr>
      <w:r w:rsidRPr="00CC7C54">
        <w:t>Emulator ne podpira prekinitve.</w:t>
      </w:r>
    </w:p>
    <w:p w14:paraId="7A2A8BC8" w14:textId="5B26CFE6" w:rsidR="00C8501B" w:rsidRDefault="00C8501B" w:rsidP="00C8501B">
      <w:pPr>
        <w:pStyle w:val="Navadenodstavek"/>
        <w:keepNext/>
      </w:pPr>
      <w:r>
        <w:rPr>
          <w:noProof/>
        </w:rPr>
        <mc:AlternateContent>
          <mc:Choice Requires="wps">
            <w:drawing>
              <wp:anchor distT="0" distB="0" distL="114300" distR="114300" simplePos="0" relativeHeight="251698176" behindDoc="0" locked="0" layoutInCell="1" allowOverlap="1" wp14:anchorId="7B02885D" wp14:editId="155A089B">
                <wp:simplePos x="0" y="0"/>
                <wp:positionH relativeFrom="column">
                  <wp:posOffset>1905</wp:posOffset>
                </wp:positionH>
                <wp:positionV relativeFrom="paragraph">
                  <wp:posOffset>2925445</wp:posOffset>
                </wp:positionV>
                <wp:extent cx="5580380" cy="635"/>
                <wp:effectExtent l="0" t="0" r="0" b="0"/>
                <wp:wrapSquare wrapText="bothSides"/>
                <wp:docPr id="185641946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32A25E7" w14:textId="396A6BB2" w:rsidR="00C8501B" w:rsidRPr="00C8501B" w:rsidRDefault="00C8501B" w:rsidP="00C8501B">
                            <w:pPr>
                              <w:pStyle w:val="Caption"/>
                              <w:jc w:val="both"/>
                            </w:pPr>
                            <w:r>
                              <w:t xml:space="preserve">Slika </w:t>
                            </w:r>
                            <w:r>
                              <w:fldChar w:fldCharType="begin"/>
                            </w:r>
                            <w:r>
                              <w:instrText xml:space="preserve"> SEQ Slika \* ARABIC </w:instrText>
                            </w:r>
                            <w:r>
                              <w:fldChar w:fldCharType="separate"/>
                            </w:r>
                            <w:r>
                              <w:rPr>
                                <w:noProof/>
                              </w:rPr>
                              <w:t>25</w:t>
                            </w:r>
                            <w:r>
                              <w:fldChar w:fldCharType="end"/>
                            </w:r>
                            <w:r>
                              <w:t>: Uporabniški vmesnik emulatorja »</w:t>
                            </w:r>
                            <w:r w:rsidRPr="00CC7C54">
                              <w:t>SDK6800/6811 Emulator v1.14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2885D" id="_x0000_s1037" type="#_x0000_t202" style="position:absolute;left:0;text-align:left;margin-left:.15pt;margin-top:230.35pt;width:439.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q5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L6a3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" stroked="f">
                <v:textbox style="mso-fit-shape-to-text:t" inset="0,0,0,0">
                  <w:txbxContent>
                    <w:p w14:paraId="232A25E7" w14:textId="396A6BB2" w:rsidR="00C8501B" w:rsidRPr="00C8501B" w:rsidRDefault="00C8501B" w:rsidP="00C8501B">
                      <w:pPr>
                        <w:pStyle w:val="Caption"/>
                        <w:jc w:val="both"/>
                      </w:pPr>
                      <w:r>
                        <w:t xml:space="preserve">Slika </w:t>
                      </w:r>
                      <w:r>
                        <w:fldChar w:fldCharType="begin"/>
                      </w:r>
                      <w:r>
                        <w:instrText xml:space="preserve"> SEQ Slika \* ARABIC </w:instrText>
                      </w:r>
                      <w:r>
                        <w:fldChar w:fldCharType="separate"/>
                      </w:r>
                      <w:r>
                        <w:rPr>
                          <w:noProof/>
                        </w:rPr>
                        <w:t>25</w:t>
                      </w:r>
                      <w:r>
                        <w:fldChar w:fldCharType="end"/>
                      </w:r>
                      <w:r>
                        <w:t>: Uporabniški vmesnik emulatorja »</w:t>
                      </w:r>
                      <w:r w:rsidRPr="00CC7C54">
                        <w:t>SDK6800/6811 Emulator v1.14</w:t>
                      </w:r>
                      <w:r>
                        <w:t>«</w:t>
                      </w:r>
                    </w:p>
                  </w:txbxContent>
                </v:textbox>
                <w10:wrap type="square"/>
              </v:shape>
            </w:pict>
          </mc:Fallback>
        </mc:AlternateContent>
      </w:r>
      <w:r w:rsidR="00620DEE" w:rsidRPr="00CC7C54">
        <w:rPr>
          <w:noProof/>
          <w:lang w:eastAsia="sl-SI" w:bidi="ar-SA"/>
        </w:rPr>
        <w:drawing>
          <wp:anchor distT="0" distB="0" distL="114300" distR="114300" simplePos="0" relativeHeight="251696128" behindDoc="0" locked="0" layoutInCell="1" allowOverlap="1" wp14:anchorId="29739A24" wp14:editId="5F44A982">
            <wp:simplePos x="0" y="0"/>
            <wp:positionH relativeFrom="column">
              <wp:posOffset>2515</wp:posOffset>
            </wp:positionH>
            <wp:positionV relativeFrom="paragraph">
              <wp:posOffset>279</wp:posOffset>
            </wp:positionV>
            <wp:extent cx="5580380" cy="2868295"/>
            <wp:effectExtent l="0" t="0" r="1270" b="8255"/>
            <wp:wrapSquare wrapText="bothSides"/>
            <wp:docPr id="126999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91307"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68295"/>
                    </a:xfrm>
                    <a:prstGeom prst="rect">
                      <a:avLst/>
                    </a:prstGeom>
                  </pic:spPr>
                </pic:pic>
              </a:graphicData>
            </a:graphic>
          </wp:anchor>
        </w:drawing>
      </w:r>
    </w:p>
    <w:p w14:paraId="0E16460A" w14:textId="77777777" w:rsidR="00620DEE" w:rsidRPr="00CC7C54" w:rsidRDefault="00620DEE" w:rsidP="00620DEE">
      <w:pPr>
        <w:widowControl/>
        <w:spacing w:after="160" w:line="259" w:lineRule="auto"/>
      </w:pPr>
      <w:r w:rsidRPr="00CC7C54">
        <w:br w:type="page"/>
      </w:r>
    </w:p>
    <w:p w14:paraId="0789AA8E" w14:textId="77777777" w:rsidR="00620DEE" w:rsidRPr="00CC7C54" w:rsidRDefault="00620DEE" w:rsidP="008B3ADF">
      <w:pPr>
        <w:pStyle w:val="Heading2"/>
      </w:pPr>
      <w:bookmarkStart w:id="54" w:name="_Toc157272817"/>
      <w:r w:rsidRPr="00CC7C54">
        <w:t>Ostale alternative</w:t>
      </w:r>
      <w:bookmarkEnd w:id="54"/>
    </w:p>
    <w:p w14:paraId="4760B08C" w14:textId="77777777" w:rsidR="00620DEE" w:rsidRPr="00CC7C54" w:rsidRDefault="00620DEE" w:rsidP="00620DEE">
      <w:pPr>
        <w:pStyle w:val="Navadenodstavek"/>
      </w:pPr>
      <w:r w:rsidRPr="00CC7C54">
        <w:t>Našel sem še nekaj emulatorov, ki jih nisem uspel niti zagnat. Našel sem pa enega ki deluje preko spletne strani. Ta nima assemblerja saj deluje tako, da uporabnik s klikom na operacijsko kodo vstavi ukaz v spomin in ga izvrši.</w:t>
      </w:r>
    </w:p>
    <w:p w14:paraId="6611C5E6" w14:textId="77777777" w:rsidR="00C8501B" w:rsidRDefault="00620DEE" w:rsidP="00C8501B">
      <w:pPr>
        <w:pStyle w:val="Navadenodstavek"/>
        <w:keepNext/>
      </w:pPr>
      <w:r w:rsidRPr="00CC7C54">
        <w:t xml:space="preserve"> </w:t>
      </w:r>
      <w:r w:rsidRPr="00CC7C54">
        <w:rPr>
          <w:noProof/>
          <w:lang w:eastAsia="sl-SI" w:bidi="ar-SA"/>
        </w:rPr>
        <w:drawing>
          <wp:inline distT="0" distB="0" distL="0" distR="0" wp14:anchorId="6CA92503" wp14:editId="2FFDD190">
            <wp:extent cx="5450321" cy="2581275"/>
            <wp:effectExtent l="0" t="0" r="0" b="0"/>
            <wp:docPr id="854554037" name="Slika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4037" name="Slika 1" descr="A screenshot of a computer&#10;&#10;Description automatically generated"/>
                    <pic:cNvPicPr/>
                  </pic:nvPicPr>
                  <pic:blipFill>
                    <a:blip r:embed="rId38"/>
                    <a:stretch>
                      <a:fillRect/>
                    </a:stretch>
                  </pic:blipFill>
                  <pic:spPr>
                    <a:xfrm>
                      <a:off x="0" y="0"/>
                      <a:ext cx="5503756" cy="2606582"/>
                    </a:xfrm>
                    <a:prstGeom prst="rect">
                      <a:avLst/>
                    </a:prstGeom>
                  </pic:spPr>
                </pic:pic>
              </a:graphicData>
            </a:graphic>
          </wp:inline>
        </w:drawing>
      </w:r>
    </w:p>
    <w:p w14:paraId="6361D614" w14:textId="67E91664" w:rsidR="00620DEE" w:rsidRPr="00CC7C54" w:rsidRDefault="00C8501B" w:rsidP="00C8501B">
      <w:pPr>
        <w:pStyle w:val="Caption"/>
        <w:jc w:val="both"/>
      </w:pPr>
      <w:r>
        <w:t xml:space="preserve">Slika </w:t>
      </w:r>
      <w:r>
        <w:fldChar w:fldCharType="begin"/>
      </w:r>
      <w:r>
        <w:instrText xml:space="preserve"> SEQ Slika \* ARABIC </w:instrText>
      </w:r>
      <w:r>
        <w:fldChar w:fldCharType="separate"/>
      </w:r>
      <w:r>
        <w:rPr>
          <w:noProof/>
        </w:rPr>
        <w:t>26</w:t>
      </w:r>
      <w:r>
        <w:fldChar w:fldCharType="end"/>
      </w:r>
      <w:r>
        <w:t xml:space="preserve">: Uporabniški vmesnik spletnega emulatorja m6800 </w:t>
      </w:r>
      <w:r w:rsidR="005C646E" w:rsidRPr="005C646E">
        <w:t>mypluribus.github.io/m6800/</w:t>
      </w:r>
    </w:p>
    <w:p w14:paraId="563FFD75" w14:textId="77777777" w:rsidR="004C2A23" w:rsidRDefault="004C2A23" w:rsidP="004C2A23">
      <w:pPr>
        <w:pStyle w:val="Heading1"/>
      </w:pPr>
      <w:r>
        <w:t>Družbena odgovornost</w:t>
      </w:r>
    </w:p>
    <w:p w14:paraId="3AA505CE" w14:textId="70DE3AFD" w:rsidR="009C39A1" w:rsidRDefault="009C39A1" w:rsidP="004C2A23">
      <w:pPr>
        <w:pStyle w:val="Navadenodstavek"/>
      </w:pPr>
      <w:r>
        <w:t xml:space="preserve">Pri umeščanju moje inovacije </w:t>
      </w:r>
      <w:r w:rsidR="00012C2B">
        <w:t>glede na trajnost</w:t>
      </w:r>
      <w:r w:rsidR="00012C2B" w:rsidRPr="00012C2B">
        <w:t xml:space="preserve"> </w:t>
      </w:r>
      <w:r w:rsidR="00012C2B">
        <w:t>je</w:t>
      </w:r>
      <w:r w:rsidR="00012C2B">
        <w:t xml:space="preserve"> </w:t>
      </w:r>
      <w:r>
        <w:t xml:space="preserve">najpomembnejši vidik, da emulator deluje v digitalni obliki. Zaradi tega ni potreben nakup dodatnih komponent. Uporabnik ga zgolj namesti na svoj računalnik. Ne rabi kupiti mikroprocesorja, niti ni potrebna namestitev dodatnih izvirov napajanja. Zato dodatno ne obremenjuje okolja in ne ustvarja </w:t>
      </w:r>
      <w:r w:rsidR="00F10F59">
        <w:t>odvečnih</w:t>
      </w:r>
      <w:r>
        <w:t xml:space="preserve"> elektronskih odpadkov. </w:t>
      </w:r>
      <w:r w:rsidR="00F10F59">
        <w:t>E</w:t>
      </w:r>
      <w:r>
        <w:t xml:space="preserve">mulator </w:t>
      </w:r>
      <w:r w:rsidR="00F10F59">
        <w:t xml:space="preserve">je </w:t>
      </w:r>
      <w:r>
        <w:t>hitrejši</w:t>
      </w:r>
      <w:r w:rsidR="00F10F59">
        <w:t xml:space="preserve">, </w:t>
      </w:r>
      <w:r>
        <w:t xml:space="preserve">učinkovitejši </w:t>
      </w:r>
      <w:r w:rsidR="00F10F59">
        <w:t xml:space="preserve">in popolneje emulira originalen procesor </w:t>
      </w:r>
      <w:r>
        <w:t>od obstoječih verzij.</w:t>
      </w:r>
      <w:r w:rsidR="00F10F59">
        <w:t xml:space="preserve"> Zato je nenazadnje energijsko bolj varčen. </w:t>
      </w:r>
      <w:r w:rsidR="00012C2B">
        <w:t>Znatiželjnim posameznikom pa omogoča lažje učenje arhitekture osnovnega mikroprocesorja ter njegovega zbirnega jezika.</w:t>
      </w:r>
    </w:p>
    <w:p w14:paraId="21FD42D3" w14:textId="41BB3E33" w:rsidR="00B00D9A" w:rsidRPr="00CC7C54" w:rsidRDefault="0050316E" w:rsidP="004C2A23">
      <w:pPr>
        <w:pStyle w:val="Navadenodstavek"/>
      </w:pPr>
      <w:r w:rsidRPr="00CC7C54">
        <w:br w:type="page"/>
      </w:r>
    </w:p>
    <w:p w14:paraId="16D6AFBD" w14:textId="77777777" w:rsidR="00B00D9A" w:rsidRPr="00CC7C54" w:rsidRDefault="08507B65" w:rsidP="0056406F">
      <w:pPr>
        <w:pStyle w:val="Heading1"/>
      </w:pPr>
      <w:bookmarkStart w:id="55" w:name="_Toc157272818"/>
      <w:r w:rsidRPr="00CC7C54">
        <w:t>ZAKLJUČEK</w:t>
      </w:r>
      <w:bookmarkEnd w:id="55"/>
    </w:p>
    <w:p w14:paraId="6D73D3D2" w14:textId="77777777" w:rsidR="00404A52" w:rsidRPr="00CC7C54" w:rsidRDefault="00404A52" w:rsidP="00B00D9A">
      <w:pPr>
        <w:pStyle w:val="Navadenodstavek"/>
      </w:pPr>
    </w:p>
    <w:p w14:paraId="2704A04A" w14:textId="77777777" w:rsidR="00FE1293" w:rsidRPr="00CC7C54" w:rsidRDefault="00FE1293" w:rsidP="003726FA">
      <w:pPr>
        <w:pStyle w:val="TOAHeading"/>
      </w:pPr>
      <w:r w:rsidRPr="00CC7C54">
        <w:t>Viri besedila</w:t>
      </w:r>
    </w:p>
    <w:p w14:paraId="78DE2EB6" w14:textId="7AEC7806" w:rsidR="008D34DF" w:rsidRPr="00CC7C54" w:rsidRDefault="00360CDF" w:rsidP="008D34DF">
      <w:pPr>
        <w:pStyle w:val="Navadenodstavek"/>
      </w:pPr>
      <w:hyperlink r:id="rId39" w:anchor="Assembler" w:history="1">
        <w:r w:rsidR="008D34DF" w:rsidRPr="00CC7C54">
          <w:rPr>
            <w:rStyle w:val="Hyperlink"/>
          </w:rPr>
          <w:t>https://en.wikipedia.org/wiki/Assembly_language#Assembler</w:t>
        </w:r>
      </w:hyperlink>
    </w:p>
    <w:p w14:paraId="01B0F3FD" w14:textId="77777777" w:rsidR="008D34DF" w:rsidRPr="00CC7C54" w:rsidRDefault="008D34DF" w:rsidP="008D34DF">
      <w:pPr>
        <w:pStyle w:val="Navadenodstavek"/>
      </w:pPr>
    </w:p>
    <w:bookmarkStart w:id="56" w:name="_Toc157272819" w:displacedByCustomXml="next"/>
    <w:sdt>
      <w:sdtPr>
        <w:rPr>
          <w:rFonts w:ascii="Times New Roman" w:eastAsia="Arial Unicode MS" w:hAnsi="Times New Roman" w:cs="Mangal"/>
          <w:b w:val="0"/>
          <w:caps w:val="0"/>
          <w:sz w:val="24"/>
          <w:szCs w:val="24"/>
        </w:rPr>
        <w:id w:val="-1988387185"/>
        <w:docPartObj>
          <w:docPartGallery w:val="Bibliographies"/>
          <w:docPartUnique/>
        </w:docPartObj>
      </w:sdtPr>
      <w:sdtEndPr/>
      <w:sdtContent>
        <w:p w14:paraId="6F7943FD" w14:textId="5918FFB0" w:rsidR="007A2838" w:rsidRPr="00CC7C54" w:rsidRDefault="007A2838">
          <w:pPr>
            <w:pStyle w:val="Heading1"/>
          </w:pPr>
          <w:r w:rsidRPr="00CC7C54">
            <w:t>VIRI</w:t>
          </w:r>
          <w:bookmarkEnd w:id="56"/>
        </w:p>
        <w:sdt>
          <w:sdtPr>
            <w:rPr>
              <w:szCs w:val="24"/>
            </w:rPr>
            <w:id w:val="-573587230"/>
            <w:bibliography/>
          </w:sdtPr>
          <w:sdtEndPr/>
          <w:sdtContent>
            <w:p w14:paraId="1382D7F5" w14:textId="77777777" w:rsidR="007A2838" w:rsidRPr="00CC7C54" w:rsidRDefault="007A2838" w:rsidP="007A2838">
              <w:pPr>
                <w:pStyle w:val="Bibliography"/>
                <w:ind w:left="720" w:hanging="720"/>
                <w:rPr>
                  <w:szCs w:val="24"/>
                </w:rPr>
              </w:pPr>
              <w:r w:rsidRPr="00CC7C54">
                <w:fldChar w:fldCharType="begin"/>
              </w:r>
              <w:r w:rsidRPr="00CC7C54">
                <w:instrText xml:space="preserve"> BIBLIOGRAPHY </w:instrText>
              </w:r>
              <w:r w:rsidRPr="00CC7C54">
                <w:fldChar w:fldCharType="separate"/>
              </w:r>
              <w:r w:rsidRPr="00CC7C54">
                <w:rPr>
                  <w:i/>
                  <w:iCs/>
                </w:rPr>
                <w:t>Motorola 6800 - Wikipedia</w:t>
              </w:r>
              <w:r w:rsidRPr="00CC7C54">
                <w:t>. (11. 17 2023). Pridobljeno iz Wikipedia The Free Encyclopedia: https://en.wikipedia.org/wiki/Motorola_6800</w:t>
              </w:r>
            </w:p>
            <w:p w14:paraId="1DA3894E" w14:textId="76BF436E" w:rsidR="007A2838" w:rsidRPr="00CC7C54" w:rsidRDefault="007A2838" w:rsidP="007A2838">
              <w:pPr>
                <w:pStyle w:val="Bibliography"/>
                <w:ind w:left="720" w:hanging="720"/>
              </w:pPr>
              <w:r w:rsidRPr="00CC7C54">
                <w:rPr>
                  <w:i/>
                  <w:iCs/>
                </w:rPr>
                <w:t>QT Group</w:t>
              </w:r>
              <w:r w:rsidRPr="00CC7C54">
                <w:t>. (15. 11 2023). Pridobljeno iz spletnega mesta podjetja QT inc.: https://www.qt.io/</w:t>
              </w:r>
            </w:p>
            <w:p w14:paraId="1A324084" w14:textId="1B3BE959" w:rsidR="007A2838" w:rsidRPr="00CC7C54" w:rsidRDefault="007A2838" w:rsidP="007A2838">
              <w:r w:rsidRPr="00CC7C54">
                <w:rPr>
                  <w:b/>
                  <w:bCs/>
                </w:rPr>
                <w:fldChar w:fldCharType="end"/>
              </w:r>
            </w:p>
          </w:sdtContent>
        </w:sdt>
      </w:sdtContent>
    </w:sdt>
    <w:p w14:paraId="32FF8D8A" w14:textId="77777777" w:rsidR="008D34DF" w:rsidRPr="00CC7C54" w:rsidRDefault="008D34DF" w:rsidP="003726FA">
      <w:pPr>
        <w:pStyle w:val="TOAHeading"/>
      </w:pPr>
    </w:p>
    <w:p w14:paraId="59625F8B" w14:textId="77777777" w:rsidR="008D34DF" w:rsidRPr="00CC7C54" w:rsidRDefault="008D34DF" w:rsidP="003726FA">
      <w:pPr>
        <w:pStyle w:val="TOAHeading"/>
      </w:pPr>
    </w:p>
    <w:p w14:paraId="62778BC3" w14:textId="2244DFF4" w:rsidR="00897AD8" w:rsidRPr="00CC7C54" w:rsidRDefault="0065101A" w:rsidP="0056406F">
      <w:pPr>
        <w:pStyle w:val="Viri"/>
      </w:pPr>
      <w:r w:rsidRPr="00CC7C54">
        <w:rPr>
          <w:i/>
          <w:iCs/>
        </w:rPr>
        <w:t>Master/slave(Technology)</w:t>
      </w:r>
      <w:r w:rsidR="00897AD8" w:rsidRPr="00CC7C54">
        <w:t xml:space="preserve"> 20</w:t>
      </w:r>
      <w:r w:rsidRPr="00CC7C54">
        <w:t>22</w:t>
      </w:r>
      <w:r w:rsidR="00897AD8" w:rsidRPr="00CC7C54">
        <w:t xml:space="preserve"> [online]. Wikipedija, </w:t>
      </w:r>
      <w:r w:rsidRPr="00CC7C54">
        <w:t>The Free</w:t>
      </w:r>
      <w:r w:rsidR="00897AD8" w:rsidRPr="00CC7C54">
        <w:t xml:space="preserve"> </w:t>
      </w:r>
      <w:r w:rsidRPr="00CC7C54">
        <w:t>Encyclopedia</w:t>
      </w:r>
      <w:r w:rsidR="001620CC" w:rsidRPr="00CC7C54">
        <w:t xml:space="preserve">. Pridobljeno </w:t>
      </w:r>
      <w:r w:rsidRPr="00CC7C54">
        <w:t xml:space="preserve">7. 3. 2022 </w:t>
      </w:r>
      <w:r w:rsidR="00897AD8" w:rsidRPr="00CC7C54">
        <w:t xml:space="preserve">na spletnem naslovu: </w:t>
      </w:r>
      <w:r w:rsidRPr="00CC7C54">
        <w:t>https://en.wikipedia.org/wiki/Master/slave_(technology)</w:t>
      </w:r>
    </w:p>
    <w:p w14:paraId="068D11A7" w14:textId="2EE66E73" w:rsidR="0065101A" w:rsidRPr="00CC7C54" w:rsidRDefault="0065101A" w:rsidP="0065101A">
      <w:pPr>
        <w:pStyle w:val="Viri"/>
      </w:pPr>
      <w:r w:rsidRPr="00CC7C54">
        <w:rPr>
          <w:i/>
          <w:iCs/>
        </w:rPr>
        <w:t>USB</w:t>
      </w:r>
      <w:r w:rsidRPr="00CC7C54">
        <w:t xml:space="preserve"> 2022 [online]. Wikipedija, The Free Encyclopedia. Pridobljeno 7. 3. 2022 na spletnem naslovu: https://en.wikipedia.org/wiki/USB</w:t>
      </w:r>
    </w:p>
    <w:p w14:paraId="52E542D5" w14:textId="5C05E4A9" w:rsidR="0065101A" w:rsidRPr="00CC7C54" w:rsidRDefault="0065101A" w:rsidP="0065101A">
      <w:pPr>
        <w:pStyle w:val="Viri"/>
        <w:rPr>
          <w:i/>
          <w:iCs/>
        </w:rPr>
      </w:pPr>
      <w:r w:rsidRPr="00CC7C54">
        <w:rPr>
          <w:i/>
          <w:iCs/>
        </w:rPr>
        <w:t xml:space="preserve">Universal Serial Bus Specification </w:t>
      </w:r>
      <w:r w:rsidRPr="00CC7C54">
        <w:t>2022 [online]. Universal Serial Bus Specification. Pridobljeno 7. 3. 2022 na spletnem naslovu: https://fl.hw.cz/docs/usb/usb10doc.pdf</w:t>
      </w:r>
    </w:p>
    <w:p w14:paraId="6E3F5412" w14:textId="59731144" w:rsidR="0065101A" w:rsidRPr="00CC7C54" w:rsidRDefault="0065101A" w:rsidP="0065101A">
      <w:pPr>
        <w:pStyle w:val="Viri"/>
      </w:pPr>
      <w:r w:rsidRPr="00CC7C54">
        <w:rPr>
          <w:i/>
          <w:iCs/>
        </w:rPr>
        <w:t>USB Hardware</w:t>
      </w:r>
      <w:r w:rsidRPr="00CC7C54">
        <w:t xml:space="preserve"> 2022 [online]. Wikipedija, The Free Encyclopedia. Pridobljeno 7. 3. 2022 na spletnem naslovu: https://en.wikipedia.org/wiki/USB_hardware</w:t>
      </w:r>
    </w:p>
    <w:p w14:paraId="089C482C" w14:textId="1B0E6353" w:rsidR="0065101A" w:rsidRPr="00CC7C54" w:rsidRDefault="0065101A" w:rsidP="0065101A">
      <w:pPr>
        <w:pStyle w:val="Viri"/>
      </w:pPr>
      <w:r w:rsidRPr="00CC7C54">
        <w:rPr>
          <w:i/>
          <w:iCs/>
        </w:rPr>
        <w:t>USB 3.0</w:t>
      </w:r>
      <w:r w:rsidRPr="00CC7C54">
        <w:t xml:space="preserve"> 2022 [online]. Wikipedija, The Free Encyclopedia. Pridobljeno 7. 3. 2022 na spletnem naslovu: https://en.wikipedia.org/wiki/USB_3.0</w:t>
      </w:r>
    </w:p>
    <w:p w14:paraId="23FC07A2" w14:textId="52819424" w:rsidR="0065101A" w:rsidRPr="00CC7C54" w:rsidRDefault="0065101A" w:rsidP="0065101A">
      <w:pPr>
        <w:pStyle w:val="Viri"/>
      </w:pPr>
      <w:r w:rsidRPr="00CC7C54">
        <w:rPr>
          <w:i/>
          <w:iCs/>
        </w:rPr>
        <w:t xml:space="preserve">USB-C </w:t>
      </w:r>
      <w:r w:rsidRPr="00CC7C54">
        <w:t>2022 [online]. Wikipedija, The Free Encyclopedia. Pridobljeno 7. 3. 2022 na spletnem naslovu: https://en.wikipedia.org/wiki/USB-C</w:t>
      </w:r>
    </w:p>
    <w:p w14:paraId="605874BE" w14:textId="53AF0F93" w:rsidR="0065101A" w:rsidRPr="00CC7C54" w:rsidRDefault="00C47093" w:rsidP="0065101A">
      <w:pPr>
        <w:pStyle w:val="Viri"/>
      </w:pPr>
      <w:r w:rsidRPr="00CC7C54">
        <w:rPr>
          <w:i/>
          <w:iCs/>
        </w:rPr>
        <w:t>Star network</w:t>
      </w:r>
      <w:r w:rsidR="0065101A" w:rsidRPr="00CC7C54">
        <w:t xml:space="preserve"> 2022 [online]. Wikipedija, The Free Encyclopedia. Pridobljeno 7. 3. 2022 na spletnem naslovu: </w:t>
      </w:r>
      <w:r w:rsidRPr="00CC7C54">
        <w:t>https://en.wikipedia.org/wiki/Star_network</w:t>
      </w:r>
    </w:p>
    <w:p w14:paraId="3C388315" w14:textId="634F5CDD" w:rsidR="0065101A" w:rsidRPr="00CC7C54" w:rsidRDefault="00C47093" w:rsidP="0065101A">
      <w:pPr>
        <w:pStyle w:val="Viri"/>
      </w:pPr>
      <w:r w:rsidRPr="00CC7C54">
        <w:rPr>
          <w:i/>
          <w:iCs/>
        </w:rPr>
        <w:lastRenderedPageBreak/>
        <w:t>USB(Communications)</w:t>
      </w:r>
      <w:r w:rsidR="0065101A" w:rsidRPr="00CC7C54">
        <w:t xml:space="preserve"> 2022 [online]. Wikipedija, The Free Encyclopedia. Pridobljeno 7. 3. 2022 na spletnem naslovu: </w:t>
      </w:r>
      <w:r w:rsidRPr="00CC7C54">
        <w:t>https://en.wikipedia.org/wiki/USB_(Communications)</w:t>
      </w:r>
    </w:p>
    <w:p w14:paraId="60AF3130" w14:textId="4744E0CC" w:rsidR="0065101A" w:rsidRPr="00CC7C54" w:rsidRDefault="00C47093" w:rsidP="0065101A">
      <w:pPr>
        <w:pStyle w:val="Viri"/>
      </w:pPr>
      <w:r w:rsidRPr="00CC7C54">
        <w:rPr>
          <w:i/>
          <w:iCs/>
        </w:rPr>
        <w:t>Univerzalno serijsko vodilo</w:t>
      </w:r>
      <w:r w:rsidR="0065101A" w:rsidRPr="00CC7C54">
        <w:t xml:space="preserve"> 2022 [online]. Wikipedija, </w:t>
      </w:r>
      <w:r w:rsidRPr="00CC7C54">
        <w:t>prosta enciklopedija</w:t>
      </w:r>
      <w:r w:rsidR="0065101A" w:rsidRPr="00CC7C54">
        <w:t xml:space="preserve">. Pridobljeno 7. 3. 2022 na spletnem naslovu: </w:t>
      </w:r>
      <w:r w:rsidRPr="00CC7C54">
        <w:t>https://sl.wikipedia.org/wiki/Univerzalno_serijsko_vodilo</w:t>
      </w:r>
    </w:p>
    <w:p w14:paraId="51EFC015" w14:textId="4A008857" w:rsidR="0045052F" w:rsidRPr="00CC7C54" w:rsidRDefault="0045052F" w:rsidP="0045052F">
      <w:pPr>
        <w:pStyle w:val="Viri"/>
      </w:pPr>
      <w:r w:rsidRPr="00CC7C54">
        <w:rPr>
          <w:i/>
          <w:iCs/>
        </w:rPr>
        <w:t xml:space="preserve">What is Micro USB Pinout and Types </w:t>
      </w:r>
      <w:r w:rsidRPr="00CC7C54">
        <w:t xml:space="preserve">2022 [online]. eTechnophiles. Pridobljeno 7. 3. 2022 na spletnem naslovu: https://www.etechnophiles.com/micro-usb-pinout-features/ </w:t>
      </w:r>
    </w:p>
    <w:p w14:paraId="1D97CB7F" w14:textId="4B2195EA" w:rsidR="0045052F" w:rsidRPr="00CC7C54" w:rsidRDefault="0045052F" w:rsidP="00404A52">
      <w:pPr>
        <w:pStyle w:val="Viri"/>
      </w:pPr>
      <w:r w:rsidRPr="00CC7C54">
        <w:rPr>
          <w:i/>
          <w:iCs/>
        </w:rPr>
        <w:t>Univerzalno serijsko vodilo</w:t>
      </w:r>
      <w:r w:rsidRPr="00CC7C54">
        <w:t xml:space="preserve"> 2022 [online]. Wikipedija, prosta enciklopedija. Pridobljeno 7. 3. 2022 na spletnem naslovu: </w:t>
      </w:r>
      <w:r w:rsidR="00404A52" w:rsidRPr="00CC7C54">
        <w:t>https://sl.wikipedia.org/wiki/Univerzalno_serijsko_vodilo</w:t>
      </w:r>
    </w:p>
    <w:p w14:paraId="3CA8AC1B" w14:textId="50834EFA" w:rsidR="00404A52" w:rsidRPr="00CC7C54" w:rsidRDefault="00404A52" w:rsidP="00404A52">
      <w:pPr>
        <w:pStyle w:val="Viri"/>
      </w:pPr>
      <w:r w:rsidRPr="00CC7C54">
        <w:rPr>
          <w:i/>
          <w:iCs/>
        </w:rPr>
        <w:t>What is USB-C</w:t>
      </w:r>
      <w:r w:rsidRPr="00CC7C54">
        <w:t xml:space="preserve"> 2022 [online]. electronicsnotes Pridobljeno 7. 3. 2022 na spletnem naslovu: https://www.electronics-notes.com/articles/connectivity/usb-universal-serial-bus/usb-c-connector.php</w:t>
      </w:r>
    </w:p>
    <w:p w14:paraId="203CEDC1" w14:textId="6FA21255" w:rsidR="00404A52" w:rsidRPr="00CC7C54" w:rsidRDefault="00404A52" w:rsidP="00EA7B9D">
      <w:pPr>
        <w:pStyle w:val="Viri"/>
        <w:rPr>
          <w:i/>
          <w:iCs/>
        </w:rPr>
      </w:pPr>
      <w:r w:rsidRPr="00CC7C54">
        <w:rPr>
          <w:i/>
          <w:iCs/>
        </w:rPr>
        <w:t xml:space="preserve">USB 3.2 Specification Language Usage Guidelines from USB-IF </w:t>
      </w:r>
      <w:r w:rsidRPr="00CC7C54">
        <w:t>[online]. USB-IF Pridobljeno 7. 3. 2022 na spletnem naslovu:</w:t>
      </w:r>
      <w:r w:rsidR="00EA7B9D" w:rsidRPr="00CC7C54">
        <w:t xml:space="preserve"> https://www.usb.org/sites/default/files/usb_3_2_language_product_and_packaging_guidelines_final.pdf</w:t>
      </w:r>
    </w:p>
    <w:p w14:paraId="140289DB" w14:textId="77777777" w:rsidR="00EA7B9D" w:rsidRPr="00CC7C54" w:rsidRDefault="00EA7B9D" w:rsidP="00EA7B9D">
      <w:pPr>
        <w:pStyle w:val="Viri"/>
        <w:numPr>
          <w:ilvl w:val="0"/>
          <w:numId w:val="0"/>
        </w:numPr>
        <w:ind w:left="357"/>
        <w:rPr>
          <w:i/>
          <w:iCs/>
        </w:rPr>
      </w:pPr>
    </w:p>
    <w:p w14:paraId="1022362B" w14:textId="77777777" w:rsidR="00FE1293" w:rsidRPr="00CC7C54" w:rsidRDefault="00FE1293" w:rsidP="003726FA">
      <w:pPr>
        <w:pStyle w:val="TOAHeading"/>
      </w:pPr>
      <w:r w:rsidRPr="00CC7C54">
        <w:t>Viri slik</w:t>
      </w:r>
    </w:p>
    <w:p w14:paraId="66EACC0E" w14:textId="1DAE2476" w:rsidR="00404A52" w:rsidRPr="00CC7C54" w:rsidRDefault="00404A52" w:rsidP="00404A52">
      <w:pPr>
        <w:pStyle w:val="Viri"/>
        <w:numPr>
          <w:ilvl w:val="0"/>
          <w:numId w:val="5"/>
        </w:numPr>
      </w:pPr>
      <w:r w:rsidRPr="00CC7C54">
        <w:rPr>
          <w:i/>
          <w:iCs/>
        </w:rPr>
        <w:t>USB</w:t>
      </w:r>
      <w:r w:rsidRPr="00CC7C54">
        <w:t xml:space="preserve"> 2022 [online]. Wikipedija, The Free Encyclopedia. Pridobljeno 7. 3. 2022 na spletnem naslovu: https://en.wikipedia.org/wiki/USB</w:t>
      </w:r>
    </w:p>
    <w:p w14:paraId="710F8388" w14:textId="77777777" w:rsidR="00404A52" w:rsidRPr="00CC7C54" w:rsidRDefault="00404A52" w:rsidP="00404A52">
      <w:pPr>
        <w:pStyle w:val="Viri"/>
        <w:numPr>
          <w:ilvl w:val="0"/>
          <w:numId w:val="5"/>
        </w:numPr>
      </w:pPr>
      <w:r w:rsidRPr="00CC7C54">
        <w:rPr>
          <w:i/>
          <w:iCs/>
        </w:rPr>
        <w:t xml:space="preserve">What is Micro USB Pinout and Types </w:t>
      </w:r>
      <w:r w:rsidRPr="00CC7C54">
        <w:t xml:space="preserve">2022 [online]. eTechnophiles. Pridobljeno 7. 3. 2022 na spletnem naslovu: https://www.etechnophiles.com/micro-usb-pinout-features/ </w:t>
      </w:r>
    </w:p>
    <w:p w14:paraId="7BDE5A67" w14:textId="6C0BD9A0" w:rsidR="00404A52" w:rsidRDefault="00404A52" w:rsidP="00404A52">
      <w:pPr>
        <w:pStyle w:val="Viri"/>
        <w:numPr>
          <w:ilvl w:val="0"/>
          <w:numId w:val="5"/>
        </w:numPr>
      </w:pPr>
      <w:r w:rsidRPr="00CC7C54">
        <w:rPr>
          <w:i/>
          <w:iCs/>
        </w:rPr>
        <w:t>USB(Communications)</w:t>
      </w:r>
      <w:r w:rsidRPr="00CC7C54">
        <w:t xml:space="preserve"> 2022 [online]. Wikipedija, The Free Encyclopedia. Pridobljeno 7. 3. 2022 na spletnem naslovu: </w:t>
      </w:r>
      <w:hyperlink r:id="rId40" w:history="1">
        <w:r w:rsidR="003A6E67" w:rsidRPr="0036754E">
          <w:rPr>
            <w:rStyle w:val="Hyperlink"/>
          </w:rPr>
          <w:t>https://en.wikipedia.org/wiki/USB_(Communications)</w:t>
        </w:r>
      </w:hyperlink>
    </w:p>
    <w:p w14:paraId="7D8061DB" w14:textId="38DB90D5" w:rsidR="003A6E67" w:rsidRPr="00CC7C54" w:rsidRDefault="003A6E67" w:rsidP="003A6E67">
      <w:pPr>
        <w:pStyle w:val="Viri"/>
        <w:numPr>
          <w:ilvl w:val="0"/>
          <w:numId w:val="0"/>
        </w:numPr>
        <w:ind w:left="357" w:hanging="357"/>
      </w:pPr>
      <w:r w:rsidRPr="003A6E67">
        <w:t>https://upload.wikimedia.org/wikipedia/commons/1/1b/</w:t>
      </w:r>
      <w:r w:rsidR="00620DEE">
        <w:t>M6800</w:t>
      </w:r>
      <w:r w:rsidRPr="003A6E67">
        <w:t>_Processor_Diagram.png</w:t>
      </w:r>
    </w:p>
    <w:p w14:paraId="02A64548" w14:textId="4D03E6DA" w:rsidR="005D68AF" w:rsidRPr="00CC7C54" w:rsidRDefault="005D68AF">
      <w:pPr>
        <w:pStyle w:val="TableofFigures"/>
        <w:tabs>
          <w:tab w:val="right" w:leader="dot" w:pos="8778"/>
        </w:tabs>
      </w:pPr>
      <w:r w:rsidRPr="00CC7C54">
        <w:fldChar w:fldCharType="begin"/>
      </w:r>
      <w:r w:rsidRPr="00CC7C54">
        <w:instrText xml:space="preserve"> TOC \h \z \c "Slika" </w:instrText>
      </w:r>
      <w:r w:rsidRPr="00CC7C54">
        <w:fldChar w:fldCharType="separate"/>
      </w:r>
      <w:hyperlink w:anchor="_Toc155733326" w:history="1">
        <w:r w:rsidRPr="00CC7C54">
          <w:rPr>
            <w:rStyle w:val="Hyperlink"/>
          </w:rPr>
          <w:t>Slika 1: Uporabniški vmesnik emulatorja razvit v WinFormsu</w:t>
        </w:r>
        <w:r w:rsidRPr="00CC7C54">
          <w:rPr>
            <w:webHidden/>
          </w:rPr>
          <w:tab/>
        </w:r>
        <w:r w:rsidRPr="00CC7C54">
          <w:rPr>
            <w:webHidden/>
          </w:rPr>
          <w:fldChar w:fldCharType="begin"/>
        </w:r>
        <w:r w:rsidRPr="00CC7C54">
          <w:rPr>
            <w:webHidden/>
          </w:rPr>
          <w:instrText xml:space="preserve"> PAGEREF _Toc155733326 \h </w:instrText>
        </w:r>
        <w:r w:rsidRPr="00CC7C54">
          <w:rPr>
            <w:webHidden/>
          </w:rPr>
        </w:r>
        <w:r w:rsidRPr="00CC7C54">
          <w:rPr>
            <w:webHidden/>
          </w:rPr>
          <w:fldChar w:fldCharType="separate"/>
        </w:r>
        <w:r w:rsidRPr="00CC7C54">
          <w:rPr>
            <w:webHidden/>
          </w:rPr>
          <w:t>6</w:t>
        </w:r>
        <w:r w:rsidRPr="00CC7C54">
          <w:rPr>
            <w:webHidden/>
          </w:rPr>
          <w:fldChar w:fldCharType="end"/>
        </w:r>
      </w:hyperlink>
    </w:p>
    <w:p w14:paraId="3FBC7CA6" w14:textId="05E91792" w:rsidR="005D68AF" w:rsidRPr="00CC7C54" w:rsidRDefault="00360CDF">
      <w:pPr>
        <w:pStyle w:val="TableofFigures"/>
        <w:tabs>
          <w:tab w:val="right" w:leader="dot" w:pos="8778"/>
        </w:tabs>
      </w:pPr>
      <w:hyperlink r:id="rId41" w:anchor="_Toc155733327" w:history="1">
        <w:r w:rsidR="005D68AF" w:rsidRPr="00CC7C54">
          <w:rPr>
            <w:rStyle w:val="Hyperlink"/>
          </w:rPr>
          <w:t>Slika 2: Element  uporabniškega vmesnika: Števec vrstic</w:t>
        </w:r>
        <w:r w:rsidR="005D68AF" w:rsidRPr="00CC7C54">
          <w:rPr>
            <w:webHidden/>
          </w:rPr>
          <w:tab/>
        </w:r>
        <w:r w:rsidR="005D68AF" w:rsidRPr="00CC7C54">
          <w:rPr>
            <w:webHidden/>
          </w:rPr>
          <w:fldChar w:fldCharType="begin"/>
        </w:r>
        <w:r w:rsidR="005D68AF" w:rsidRPr="00CC7C54">
          <w:rPr>
            <w:webHidden/>
          </w:rPr>
          <w:instrText xml:space="preserve"> PAGEREF _Toc155733327 \h </w:instrText>
        </w:r>
        <w:r w:rsidR="005D68AF" w:rsidRPr="00CC7C54">
          <w:rPr>
            <w:webHidden/>
          </w:rPr>
        </w:r>
        <w:r w:rsidR="005D68AF" w:rsidRPr="00CC7C54">
          <w:rPr>
            <w:webHidden/>
          </w:rPr>
          <w:fldChar w:fldCharType="separate"/>
        </w:r>
        <w:r w:rsidR="005D68AF" w:rsidRPr="00CC7C54">
          <w:rPr>
            <w:webHidden/>
          </w:rPr>
          <w:t>12</w:t>
        </w:r>
        <w:r w:rsidR="005D68AF" w:rsidRPr="00CC7C54">
          <w:rPr>
            <w:webHidden/>
          </w:rPr>
          <w:fldChar w:fldCharType="end"/>
        </w:r>
      </w:hyperlink>
    </w:p>
    <w:p w14:paraId="3D06CD91" w14:textId="0F16DE9E" w:rsidR="005D68AF" w:rsidRPr="00CC7C54" w:rsidRDefault="00360CDF">
      <w:pPr>
        <w:pStyle w:val="TableofFigures"/>
        <w:tabs>
          <w:tab w:val="right" w:leader="dot" w:pos="8778"/>
        </w:tabs>
      </w:pPr>
      <w:hyperlink w:anchor="_Toc155733328" w:history="1">
        <w:r w:rsidR="005D68AF" w:rsidRPr="00CC7C54">
          <w:rPr>
            <w:rStyle w:val="Hyperlink"/>
          </w:rPr>
          <w:t>Slika 3: Element uporabniškega vmesnika: Števec vrstic - napredne informacije kode</w:t>
        </w:r>
        <w:r w:rsidR="005D68AF" w:rsidRPr="00CC7C54">
          <w:rPr>
            <w:webHidden/>
          </w:rPr>
          <w:tab/>
        </w:r>
        <w:r w:rsidR="005D68AF" w:rsidRPr="00CC7C54">
          <w:rPr>
            <w:webHidden/>
          </w:rPr>
          <w:fldChar w:fldCharType="begin"/>
        </w:r>
        <w:r w:rsidR="005D68AF" w:rsidRPr="00CC7C54">
          <w:rPr>
            <w:webHidden/>
          </w:rPr>
          <w:instrText xml:space="preserve"> PAGEREF _Toc155733328 \h </w:instrText>
        </w:r>
        <w:r w:rsidR="005D68AF" w:rsidRPr="00CC7C54">
          <w:rPr>
            <w:webHidden/>
          </w:rPr>
        </w:r>
        <w:r w:rsidR="005D68AF" w:rsidRPr="00CC7C54">
          <w:rPr>
            <w:webHidden/>
          </w:rPr>
          <w:fldChar w:fldCharType="separate"/>
        </w:r>
        <w:r w:rsidR="005D68AF" w:rsidRPr="00CC7C54">
          <w:rPr>
            <w:webHidden/>
          </w:rPr>
          <w:t>12</w:t>
        </w:r>
        <w:r w:rsidR="005D68AF" w:rsidRPr="00CC7C54">
          <w:rPr>
            <w:webHidden/>
          </w:rPr>
          <w:fldChar w:fldCharType="end"/>
        </w:r>
      </w:hyperlink>
    </w:p>
    <w:p w14:paraId="4908F550" w14:textId="0E04E336" w:rsidR="005D68AF" w:rsidRPr="00CC7C54" w:rsidRDefault="00360CDF">
      <w:pPr>
        <w:pStyle w:val="TableofFigures"/>
        <w:tabs>
          <w:tab w:val="right" w:leader="dot" w:pos="8778"/>
        </w:tabs>
      </w:pPr>
      <w:hyperlink w:anchor="_Toc155733329" w:history="1">
        <w:r w:rsidR="005D68AF" w:rsidRPr="00CC7C54">
          <w:rPr>
            <w:rStyle w:val="Hyperlink"/>
          </w:rPr>
          <w:t>Slika 4: Element uporabniškega vmesnika: Števec vrstic - primer oznak</w:t>
        </w:r>
        <w:r w:rsidR="005D68AF" w:rsidRPr="00CC7C54">
          <w:rPr>
            <w:webHidden/>
          </w:rPr>
          <w:tab/>
        </w:r>
        <w:r w:rsidR="005D68AF" w:rsidRPr="00CC7C54">
          <w:rPr>
            <w:webHidden/>
          </w:rPr>
          <w:fldChar w:fldCharType="begin"/>
        </w:r>
        <w:r w:rsidR="005D68AF" w:rsidRPr="00CC7C54">
          <w:rPr>
            <w:webHidden/>
          </w:rPr>
          <w:instrText xml:space="preserve"> PAGEREF _Toc155733329 \h </w:instrText>
        </w:r>
        <w:r w:rsidR="005D68AF" w:rsidRPr="00CC7C54">
          <w:rPr>
            <w:webHidden/>
          </w:rPr>
        </w:r>
        <w:r w:rsidR="005D68AF" w:rsidRPr="00CC7C54">
          <w:rPr>
            <w:webHidden/>
          </w:rPr>
          <w:fldChar w:fldCharType="separate"/>
        </w:r>
        <w:r w:rsidR="005D68AF" w:rsidRPr="00CC7C54">
          <w:rPr>
            <w:webHidden/>
          </w:rPr>
          <w:t>13</w:t>
        </w:r>
        <w:r w:rsidR="005D68AF" w:rsidRPr="00CC7C54">
          <w:rPr>
            <w:webHidden/>
          </w:rPr>
          <w:fldChar w:fldCharType="end"/>
        </w:r>
      </w:hyperlink>
    </w:p>
    <w:p w14:paraId="0039DBB9" w14:textId="77B7DC65" w:rsidR="00070F0C" w:rsidRPr="00CC7C54" w:rsidRDefault="005D68AF" w:rsidP="00FE1293">
      <w:r w:rsidRPr="00CC7C54">
        <w:fldChar w:fldCharType="end"/>
      </w:r>
    </w:p>
    <w:p w14:paraId="4253563D" w14:textId="77777777" w:rsidR="00070F0C" w:rsidRPr="00CC7C54" w:rsidRDefault="00070F0C" w:rsidP="00FE1293"/>
    <w:p w14:paraId="79DB7B78" w14:textId="77777777" w:rsidR="00070F0C" w:rsidRPr="00CC7C54" w:rsidRDefault="00070F0C" w:rsidP="00FE1293"/>
    <w:p w14:paraId="0BBFBB33" w14:textId="77777777" w:rsidR="00070F0C" w:rsidRPr="00CC7C54" w:rsidRDefault="00070F0C" w:rsidP="00FE1293"/>
    <w:p w14:paraId="449DA611" w14:textId="77777777" w:rsidR="00070F0C" w:rsidRPr="00CC7C54" w:rsidRDefault="00070F0C" w:rsidP="00FE1293"/>
    <w:p w14:paraId="55B1940A" w14:textId="77777777" w:rsidR="00070F0C" w:rsidRPr="00CC7C54" w:rsidRDefault="00070F0C" w:rsidP="00FE1293"/>
    <w:p w14:paraId="5FA3F7F9" w14:textId="77777777" w:rsidR="00070F0C" w:rsidRPr="00CC7C54" w:rsidRDefault="00070F0C" w:rsidP="00FE1293"/>
    <w:p w14:paraId="59F01FD6" w14:textId="77777777" w:rsidR="00070F0C" w:rsidRPr="00CC7C54" w:rsidRDefault="00070F0C" w:rsidP="00FE1293"/>
    <w:p w14:paraId="3E82D61F" w14:textId="7DE2541E" w:rsidR="008E3987" w:rsidRPr="00CC7C54" w:rsidRDefault="008E3987" w:rsidP="00FE1293"/>
    <w:p w14:paraId="24B80035" w14:textId="4B7160E3" w:rsidR="00E75E07" w:rsidRPr="00CC7C54" w:rsidRDefault="00E75E07" w:rsidP="00FE1293"/>
    <w:p w14:paraId="04B645C5" w14:textId="77777777" w:rsidR="000D6167" w:rsidRPr="00CC7C54" w:rsidRDefault="000D6167" w:rsidP="00FE1293"/>
    <w:p w14:paraId="1DD3E3DF" w14:textId="77777777" w:rsidR="0061331F" w:rsidRPr="00CC7C54" w:rsidRDefault="0061331F" w:rsidP="00FE1293"/>
    <w:sectPr w:rsidR="0061331F" w:rsidRPr="00CC7C54" w:rsidSect="00CA0338">
      <w:headerReference w:type="default" r:id="rId42"/>
      <w:footerReference w:type="default" r:id="rId43"/>
      <w:type w:val="continuous"/>
      <w:pgSz w:w="11906" w:h="16838"/>
      <w:pgMar w:top="1983" w:right="1417" w:bottom="1416" w:left="1701" w:header="1417" w:footer="850" w:gutter="0"/>
      <w:pgNumType w:start="0"/>
      <w:cols w:space="708"/>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C64D1" w14:textId="77777777" w:rsidR="00B304C6" w:rsidRDefault="00B304C6">
      <w:r>
        <w:separator/>
      </w:r>
    </w:p>
  </w:endnote>
  <w:endnote w:type="continuationSeparator" w:id="0">
    <w:p w14:paraId="71DEE2EE" w14:textId="77777777" w:rsidR="00B304C6" w:rsidRDefault="00B3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1F997" w14:textId="0A47C695" w:rsidR="00B304C6" w:rsidRDefault="00B304C6">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C5F3" w14:textId="62FA9996" w:rsidR="00B304C6" w:rsidRDefault="00B304C6">
    <w:pPr>
      <w:pStyle w:val="Footer"/>
    </w:pPr>
    <w:r>
      <w:tab/>
      <w:t>Maribor,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D6B7D" w14:textId="6CAE8F3B" w:rsidR="00B304C6" w:rsidRDefault="00B304C6">
    <w:pPr>
      <w:pStyle w:val="Footer"/>
      <w:jc w:val="right"/>
    </w:pPr>
    <w:r>
      <w:fldChar w:fldCharType="begin"/>
    </w:r>
    <w:r>
      <w:instrText xml:space="preserve"> PAGE   </w:instrText>
    </w:r>
    <w:r>
      <w:fldChar w:fldCharType="separate"/>
    </w:r>
    <w:r w:rsidR="001B174E">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BB661" w14:textId="77777777" w:rsidR="00B304C6" w:rsidRDefault="00B304C6">
      <w:r>
        <w:separator/>
      </w:r>
    </w:p>
  </w:footnote>
  <w:footnote w:type="continuationSeparator" w:id="0">
    <w:p w14:paraId="793F5611" w14:textId="77777777" w:rsidR="00B304C6" w:rsidRDefault="00B30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A722" w14:textId="77777777" w:rsidR="00B304C6" w:rsidRDefault="00B304C6" w:rsidP="00B304C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4414F" w14:textId="1F5E52A9" w:rsidR="00B304C6" w:rsidRPr="00361481" w:rsidRDefault="00B304C6" w:rsidP="00361481">
    <w:pPr>
      <w:pStyle w:val="Header"/>
    </w:pPr>
    <w:r w:rsidRPr="00361481">
      <w:t>EMULATOR MIKROPROCESORJA MOTOROLA M680X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29F"/>
    <w:multiLevelType w:val="hybridMultilevel"/>
    <w:tmpl w:val="8ECEF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F0C9E"/>
    <w:multiLevelType w:val="hybridMultilevel"/>
    <w:tmpl w:val="63703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35962"/>
    <w:multiLevelType w:val="multilevel"/>
    <w:tmpl w:val="91B2E3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D63FF0"/>
    <w:multiLevelType w:val="hybridMultilevel"/>
    <w:tmpl w:val="378A00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3F532B5"/>
    <w:multiLevelType w:val="hybridMultilevel"/>
    <w:tmpl w:val="33FCC82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367A2F95"/>
    <w:multiLevelType w:val="hybridMultilevel"/>
    <w:tmpl w:val="0FACB550"/>
    <w:lvl w:ilvl="0" w:tplc="2000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831B3"/>
    <w:multiLevelType w:val="hybridMultilevel"/>
    <w:tmpl w:val="D6AAFA14"/>
    <w:lvl w:ilvl="0" w:tplc="4224E694">
      <w:start w:val="1"/>
      <w:numFmt w:val="decimal"/>
      <w:pStyle w:val="Viri"/>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9E66474"/>
    <w:multiLevelType w:val="hybridMultilevel"/>
    <w:tmpl w:val="32B6F2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5342720"/>
    <w:multiLevelType w:val="hybridMultilevel"/>
    <w:tmpl w:val="D186A3A2"/>
    <w:lvl w:ilvl="0" w:tplc="0424000F">
      <w:start w:val="1"/>
      <w:numFmt w:val="decimal"/>
      <w:lvlText w:val="%1."/>
      <w:lvlJc w:val="left"/>
      <w:pPr>
        <w:ind w:left="720" w:hanging="360"/>
      </w:pPr>
      <w:rPr>
        <w:rFonts w:hint="default"/>
      </w:r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558768E5"/>
    <w:multiLevelType w:val="hybridMultilevel"/>
    <w:tmpl w:val="9CEED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9531A"/>
    <w:multiLevelType w:val="hybridMultilevel"/>
    <w:tmpl w:val="79E6F802"/>
    <w:lvl w:ilvl="0" w:tplc="2000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9F3D89"/>
    <w:multiLevelType w:val="hybridMultilevel"/>
    <w:tmpl w:val="F676A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704134"/>
    <w:multiLevelType w:val="hybridMultilevel"/>
    <w:tmpl w:val="4A5297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09C6BD9"/>
    <w:multiLevelType w:val="hybridMultilevel"/>
    <w:tmpl w:val="5B6EFC24"/>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D96306A"/>
    <w:multiLevelType w:val="hybridMultilevel"/>
    <w:tmpl w:val="808A8B4C"/>
    <w:lvl w:ilvl="0" w:tplc="748CB43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592471640">
    <w:abstractNumId w:val="6"/>
  </w:num>
  <w:num w:numId="2" w16cid:durableId="888764687">
    <w:abstractNumId w:val="2"/>
  </w:num>
  <w:num w:numId="3" w16cid:durableId="852844865">
    <w:abstractNumId w:val="6"/>
    <w:lvlOverride w:ilvl="0">
      <w:startOverride w:val="1"/>
    </w:lvlOverride>
  </w:num>
  <w:num w:numId="4" w16cid:durableId="17397423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60840085">
    <w:abstractNumId w:val="6"/>
    <w:lvlOverride w:ilvl="0">
      <w:startOverride w:val="1"/>
    </w:lvlOverride>
  </w:num>
  <w:num w:numId="6" w16cid:durableId="238449127">
    <w:abstractNumId w:val="10"/>
  </w:num>
  <w:num w:numId="7" w16cid:durableId="990717158">
    <w:abstractNumId w:val="5"/>
  </w:num>
  <w:num w:numId="8" w16cid:durableId="1203636741">
    <w:abstractNumId w:val="0"/>
  </w:num>
  <w:num w:numId="9" w16cid:durableId="731006538">
    <w:abstractNumId w:val="11"/>
  </w:num>
  <w:num w:numId="10" w16cid:durableId="1765761433">
    <w:abstractNumId w:val="9"/>
  </w:num>
  <w:num w:numId="11" w16cid:durableId="1190408617">
    <w:abstractNumId w:val="1"/>
  </w:num>
  <w:num w:numId="12" w16cid:durableId="424962998">
    <w:abstractNumId w:val="8"/>
  </w:num>
  <w:num w:numId="13" w16cid:durableId="342126482">
    <w:abstractNumId w:val="4"/>
  </w:num>
  <w:num w:numId="14" w16cid:durableId="1398670650">
    <w:abstractNumId w:val="3"/>
  </w:num>
  <w:num w:numId="15" w16cid:durableId="573590225">
    <w:abstractNumId w:val="13"/>
  </w:num>
  <w:num w:numId="16" w16cid:durableId="540167264">
    <w:abstractNumId w:val="7"/>
  </w:num>
  <w:num w:numId="17" w16cid:durableId="806239638">
    <w:abstractNumId w:val="14"/>
  </w:num>
  <w:num w:numId="18" w16cid:durableId="690373227">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9A"/>
    <w:rsid w:val="00000794"/>
    <w:rsid w:val="0000521A"/>
    <w:rsid w:val="00005678"/>
    <w:rsid w:val="00012C2B"/>
    <w:rsid w:val="00017931"/>
    <w:rsid w:val="00021767"/>
    <w:rsid w:val="000238BA"/>
    <w:rsid w:val="00025350"/>
    <w:rsid w:val="000435E2"/>
    <w:rsid w:val="00043B23"/>
    <w:rsid w:val="0004636C"/>
    <w:rsid w:val="000472E0"/>
    <w:rsid w:val="00047B30"/>
    <w:rsid w:val="00061912"/>
    <w:rsid w:val="00066A88"/>
    <w:rsid w:val="00070F0C"/>
    <w:rsid w:val="00084892"/>
    <w:rsid w:val="0008542E"/>
    <w:rsid w:val="00091C72"/>
    <w:rsid w:val="0009206C"/>
    <w:rsid w:val="00093335"/>
    <w:rsid w:val="00097405"/>
    <w:rsid w:val="000A2B9B"/>
    <w:rsid w:val="000A6861"/>
    <w:rsid w:val="000B2E1B"/>
    <w:rsid w:val="000C536B"/>
    <w:rsid w:val="000C6F50"/>
    <w:rsid w:val="000C7E56"/>
    <w:rsid w:val="000D2A6C"/>
    <w:rsid w:val="000D5D5B"/>
    <w:rsid w:val="000D6167"/>
    <w:rsid w:val="000D61DF"/>
    <w:rsid w:val="000E0A26"/>
    <w:rsid w:val="000F511C"/>
    <w:rsid w:val="00101AFF"/>
    <w:rsid w:val="00104EE9"/>
    <w:rsid w:val="00106320"/>
    <w:rsid w:val="00112966"/>
    <w:rsid w:val="001239A1"/>
    <w:rsid w:val="0012497A"/>
    <w:rsid w:val="00143565"/>
    <w:rsid w:val="001620CC"/>
    <w:rsid w:val="00162A31"/>
    <w:rsid w:val="0017055D"/>
    <w:rsid w:val="001802BB"/>
    <w:rsid w:val="001817F4"/>
    <w:rsid w:val="00183B34"/>
    <w:rsid w:val="0018516C"/>
    <w:rsid w:val="00193E06"/>
    <w:rsid w:val="00195730"/>
    <w:rsid w:val="00197B95"/>
    <w:rsid w:val="001A423C"/>
    <w:rsid w:val="001A7E12"/>
    <w:rsid w:val="001B174E"/>
    <w:rsid w:val="001B23E0"/>
    <w:rsid w:val="001B673B"/>
    <w:rsid w:val="001B7633"/>
    <w:rsid w:val="001C028F"/>
    <w:rsid w:val="001C0819"/>
    <w:rsid w:val="001C29C5"/>
    <w:rsid w:val="001C4B27"/>
    <w:rsid w:val="001C5187"/>
    <w:rsid w:val="001D055D"/>
    <w:rsid w:val="001D0A28"/>
    <w:rsid w:val="001D15A9"/>
    <w:rsid w:val="001D193F"/>
    <w:rsid w:val="001D61A9"/>
    <w:rsid w:val="001D69AB"/>
    <w:rsid w:val="001E147D"/>
    <w:rsid w:val="001E5D78"/>
    <w:rsid w:val="001F4B59"/>
    <w:rsid w:val="001F4DDA"/>
    <w:rsid w:val="001F4E84"/>
    <w:rsid w:val="00200444"/>
    <w:rsid w:val="00204C25"/>
    <w:rsid w:val="00204F3A"/>
    <w:rsid w:val="00207016"/>
    <w:rsid w:val="00222EEA"/>
    <w:rsid w:val="00225E49"/>
    <w:rsid w:val="00225F59"/>
    <w:rsid w:val="00233216"/>
    <w:rsid w:val="00234056"/>
    <w:rsid w:val="002373D5"/>
    <w:rsid w:val="00247C04"/>
    <w:rsid w:val="002535FE"/>
    <w:rsid w:val="002569A8"/>
    <w:rsid w:val="0026052B"/>
    <w:rsid w:val="00261CBD"/>
    <w:rsid w:val="00271009"/>
    <w:rsid w:val="00272284"/>
    <w:rsid w:val="00274F4B"/>
    <w:rsid w:val="00282E28"/>
    <w:rsid w:val="00284F1F"/>
    <w:rsid w:val="002864D8"/>
    <w:rsid w:val="00286B5D"/>
    <w:rsid w:val="002877DD"/>
    <w:rsid w:val="00291898"/>
    <w:rsid w:val="002924F0"/>
    <w:rsid w:val="0029282B"/>
    <w:rsid w:val="00297957"/>
    <w:rsid w:val="002B24D7"/>
    <w:rsid w:val="002B34F9"/>
    <w:rsid w:val="002C0C4C"/>
    <w:rsid w:val="002C2321"/>
    <w:rsid w:val="002C6F62"/>
    <w:rsid w:val="002D0D42"/>
    <w:rsid w:val="002D14FD"/>
    <w:rsid w:val="002E1DF6"/>
    <w:rsid w:val="002E45F3"/>
    <w:rsid w:val="002F0591"/>
    <w:rsid w:val="002F0667"/>
    <w:rsid w:val="002F1ADF"/>
    <w:rsid w:val="002F1C31"/>
    <w:rsid w:val="003017D3"/>
    <w:rsid w:val="00304DEF"/>
    <w:rsid w:val="003116D4"/>
    <w:rsid w:val="003125F7"/>
    <w:rsid w:val="00314073"/>
    <w:rsid w:val="0031653C"/>
    <w:rsid w:val="00322FE2"/>
    <w:rsid w:val="00323E65"/>
    <w:rsid w:val="0032470D"/>
    <w:rsid w:val="003259AF"/>
    <w:rsid w:val="00326D5A"/>
    <w:rsid w:val="0033011D"/>
    <w:rsid w:val="00331EC6"/>
    <w:rsid w:val="003548DE"/>
    <w:rsid w:val="00355B91"/>
    <w:rsid w:val="00361481"/>
    <w:rsid w:val="003616C0"/>
    <w:rsid w:val="00367F52"/>
    <w:rsid w:val="00371ECD"/>
    <w:rsid w:val="003726FA"/>
    <w:rsid w:val="0037546A"/>
    <w:rsid w:val="00376A3B"/>
    <w:rsid w:val="0038026F"/>
    <w:rsid w:val="00380B3E"/>
    <w:rsid w:val="00382D6C"/>
    <w:rsid w:val="00386704"/>
    <w:rsid w:val="00390324"/>
    <w:rsid w:val="0039336E"/>
    <w:rsid w:val="00397A78"/>
    <w:rsid w:val="003A0219"/>
    <w:rsid w:val="003A0DB1"/>
    <w:rsid w:val="003A6E67"/>
    <w:rsid w:val="003B585E"/>
    <w:rsid w:val="003B5888"/>
    <w:rsid w:val="003C1DCE"/>
    <w:rsid w:val="003C2810"/>
    <w:rsid w:val="003D2C1E"/>
    <w:rsid w:val="003D4758"/>
    <w:rsid w:val="003E369E"/>
    <w:rsid w:val="003E494B"/>
    <w:rsid w:val="003F123E"/>
    <w:rsid w:val="003F3541"/>
    <w:rsid w:val="003F40B2"/>
    <w:rsid w:val="00400BDC"/>
    <w:rsid w:val="00404A52"/>
    <w:rsid w:val="00404DEA"/>
    <w:rsid w:val="00417F8F"/>
    <w:rsid w:val="004213DE"/>
    <w:rsid w:val="004229CA"/>
    <w:rsid w:val="00426340"/>
    <w:rsid w:val="00435FB0"/>
    <w:rsid w:val="0044158C"/>
    <w:rsid w:val="00441C16"/>
    <w:rsid w:val="00442548"/>
    <w:rsid w:val="00446206"/>
    <w:rsid w:val="004469CB"/>
    <w:rsid w:val="0045052F"/>
    <w:rsid w:val="004568CA"/>
    <w:rsid w:val="00462B19"/>
    <w:rsid w:val="00466C3F"/>
    <w:rsid w:val="004675DB"/>
    <w:rsid w:val="0047727A"/>
    <w:rsid w:val="00480457"/>
    <w:rsid w:val="0049605F"/>
    <w:rsid w:val="00497385"/>
    <w:rsid w:val="004A3BB9"/>
    <w:rsid w:val="004A4883"/>
    <w:rsid w:val="004A7B41"/>
    <w:rsid w:val="004B63BF"/>
    <w:rsid w:val="004C2A23"/>
    <w:rsid w:val="004D2ED7"/>
    <w:rsid w:val="004D30D9"/>
    <w:rsid w:val="004D7126"/>
    <w:rsid w:val="004E0641"/>
    <w:rsid w:val="004E1BF9"/>
    <w:rsid w:val="004E2010"/>
    <w:rsid w:val="004E23BF"/>
    <w:rsid w:val="004F0F17"/>
    <w:rsid w:val="004F2B05"/>
    <w:rsid w:val="004F5772"/>
    <w:rsid w:val="0050316E"/>
    <w:rsid w:val="00504B31"/>
    <w:rsid w:val="00507C3F"/>
    <w:rsid w:val="0051254B"/>
    <w:rsid w:val="00512768"/>
    <w:rsid w:val="00513710"/>
    <w:rsid w:val="005168B6"/>
    <w:rsid w:val="00523027"/>
    <w:rsid w:val="005239CF"/>
    <w:rsid w:val="00536D37"/>
    <w:rsid w:val="00541504"/>
    <w:rsid w:val="005420D0"/>
    <w:rsid w:val="00551D62"/>
    <w:rsid w:val="005532D2"/>
    <w:rsid w:val="00556D66"/>
    <w:rsid w:val="0056406F"/>
    <w:rsid w:val="005801B1"/>
    <w:rsid w:val="00584DCE"/>
    <w:rsid w:val="00593235"/>
    <w:rsid w:val="0059561E"/>
    <w:rsid w:val="005A037A"/>
    <w:rsid w:val="005A0E2D"/>
    <w:rsid w:val="005A0E2F"/>
    <w:rsid w:val="005A2611"/>
    <w:rsid w:val="005A4272"/>
    <w:rsid w:val="005A6181"/>
    <w:rsid w:val="005A6DBD"/>
    <w:rsid w:val="005B2C09"/>
    <w:rsid w:val="005B3917"/>
    <w:rsid w:val="005B53B4"/>
    <w:rsid w:val="005B566B"/>
    <w:rsid w:val="005B5E7D"/>
    <w:rsid w:val="005B7E66"/>
    <w:rsid w:val="005C646E"/>
    <w:rsid w:val="005D4B78"/>
    <w:rsid w:val="005D6389"/>
    <w:rsid w:val="005D68AF"/>
    <w:rsid w:val="005E7C77"/>
    <w:rsid w:val="005F5927"/>
    <w:rsid w:val="005F731A"/>
    <w:rsid w:val="00605DC4"/>
    <w:rsid w:val="00606E5F"/>
    <w:rsid w:val="006070A3"/>
    <w:rsid w:val="00612503"/>
    <w:rsid w:val="0061331F"/>
    <w:rsid w:val="00614C2A"/>
    <w:rsid w:val="00620DEE"/>
    <w:rsid w:val="00621429"/>
    <w:rsid w:val="006216B5"/>
    <w:rsid w:val="00624428"/>
    <w:rsid w:val="00634553"/>
    <w:rsid w:val="00647040"/>
    <w:rsid w:val="0065101A"/>
    <w:rsid w:val="00656E3D"/>
    <w:rsid w:val="00661425"/>
    <w:rsid w:val="006662A2"/>
    <w:rsid w:val="0066631B"/>
    <w:rsid w:val="00674F78"/>
    <w:rsid w:val="0067594A"/>
    <w:rsid w:val="00681451"/>
    <w:rsid w:val="006818DF"/>
    <w:rsid w:val="00682EA0"/>
    <w:rsid w:val="00693901"/>
    <w:rsid w:val="00694806"/>
    <w:rsid w:val="00696E96"/>
    <w:rsid w:val="006B3DF9"/>
    <w:rsid w:val="006B68B9"/>
    <w:rsid w:val="006C3A3C"/>
    <w:rsid w:val="006C74DA"/>
    <w:rsid w:val="006D2084"/>
    <w:rsid w:val="006E05D1"/>
    <w:rsid w:val="006F11EF"/>
    <w:rsid w:val="006F2087"/>
    <w:rsid w:val="00700212"/>
    <w:rsid w:val="00700B8F"/>
    <w:rsid w:val="007012DE"/>
    <w:rsid w:val="00707AB5"/>
    <w:rsid w:val="00712084"/>
    <w:rsid w:val="0071358C"/>
    <w:rsid w:val="00715006"/>
    <w:rsid w:val="00722293"/>
    <w:rsid w:val="007232ED"/>
    <w:rsid w:val="00730D9C"/>
    <w:rsid w:val="007342CF"/>
    <w:rsid w:val="00741762"/>
    <w:rsid w:val="007418DD"/>
    <w:rsid w:val="00754EF8"/>
    <w:rsid w:val="00760C3E"/>
    <w:rsid w:val="00763AEF"/>
    <w:rsid w:val="00770EDD"/>
    <w:rsid w:val="00780484"/>
    <w:rsid w:val="00781EC9"/>
    <w:rsid w:val="007853D5"/>
    <w:rsid w:val="00785D21"/>
    <w:rsid w:val="0078795D"/>
    <w:rsid w:val="007957DD"/>
    <w:rsid w:val="007A2838"/>
    <w:rsid w:val="007A3F86"/>
    <w:rsid w:val="007A4552"/>
    <w:rsid w:val="007B2E84"/>
    <w:rsid w:val="007B6920"/>
    <w:rsid w:val="007B7831"/>
    <w:rsid w:val="007C0C17"/>
    <w:rsid w:val="007C4C53"/>
    <w:rsid w:val="007C5AF9"/>
    <w:rsid w:val="007C6313"/>
    <w:rsid w:val="007C758E"/>
    <w:rsid w:val="007D0345"/>
    <w:rsid w:val="007D214F"/>
    <w:rsid w:val="007D4063"/>
    <w:rsid w:val="007D67D0"/>
    <w:rsid w:val="007E2633"/>
    <w:rsid w:val="007E5046"/>
    <w:rsid w:val="007F21BD"/>
    <w:rsid w:val="007F481C"/>
    <w:rsid w:val="007F4E22"/>
    <w:rsid w:val="007F5352"/>
    <w:rsid w:val="007F7315"/>
    <w:rsid w:val="0080471E"/>
    <w:rsid w:val="0080598A"/>
    <w:rsid w:val="00814D43"/>
    <w:rsid w:val="00817247"/>
    <w:rsid w:val="00823EC5"/>
    <w:rsid w:val="00834BB8"/>
    <w:rsid w:val="008450F8"/>
    <w:rsid w:val="0084619B"/>
    <w:rsid w:val="00847D6B"/>
    <w:rsid w:val="00850365"/>
    <w:rsid w:val="00852661"/>
    <w:rsid w:val="0086313E"/>
    <w:rsid w:val="008679AD"/>
    <w:rsid w:val="00870A5D"/>
    <w:rsid w:val="008764FD"/>
    <w:rsid w:val="00881835"/>
    <w:rsid w:val="0088222E"/>
    <w:rsid w:val="00887E91"/>
    <w:rsid w:val="008901D1"/>
    <w:rsid w:val="00893233"/>
    <w:rsid w:val="00897AD8"/>
    <w:rsid w:val="008A074B"/>
    <w:rsid w:val="008B3025"/>
    <w:rsid w:val="008B3ADF"/>
    <w:rsid w:val="008B6C2B"/>
    <w:rsid w:val="008B7640"/>
    <w:rsid w:val="008C2EE9"/>
    <w:rsid w:val="008C3357"/>
    <w:rsid w:val="008C3E3D"/>
    <w:rsid w:val="008C69C4"/>
    <w:rsid w:val="008D0766"/>
    <w:rsid w:val="008D34DF"/>
    <w:rsid w:val="008D6DF0"/>
    <w:rsid w:val="008E025F"/>
    <w:rsid w:val="008E0E03"/>
    <w:rsid w:val="008E3987"/>
    <w:rsid w:val="00900B63"/>
    <w:rsid w:val="00907386"/>
    <w:rsid w:val="0091176D"/>
    <w:rsid w:val="00917023"/>
    <w:rsid w:val="00917784"/>
    <w:rsid w:val="00920176"/>
    <w:rsid w:val="0092660D"/>
    <w:rsid w:val="0093056C"/>
    <w:rsid w:val="00930C44"/>
    <w:rsid w:val="00931E14"/>
    <w:rsid w:val="009333B6"/>
    <w:rsid w:val="0093676C"/>
    <w:rsid w:val="00937534"/>
    <w:rsid w:val="009407A9"/>
    <w:rsid w:val="00942F2F"/>
    <w:rsid w:val="009459CB"/>
    <w:rsid w:val="0094782D"/>
    <w:rsid w:val="00954B53"/>
    <w:rsid w:val="00956C5C"/>
    <w:rsid w:val="0096512A"/>
    <w:rsid w:val="0097402E"/>
    <w:rsid w:val="0098168A"/>
    <w:rsid w:val="009928A8"/>
    <w:rsid w:val="00995AD8"/>
    <w:rsid w:val="009961F7"/>
    <w:rsid w:val="009965B7"/>
    <w:rsid w:val="009A032D"/>
    <w:rsid w:val="009A15EF"/>
    <w:rsid w:val="009A2054"/>
    <w:rsid w:val="009A72A1"/>
    <w:rsid w:val="009B023A"/>
    <w:rsid w:val="009B29FD"/>
    <w:rsid w:val="009B3C2C"/>
    <w:rsid w:val="009B3E23"/>
    <w:rsid w:val="009B401F"/>
    <w:rsid w:val="009B5CE1"/>
    <w:rsid w:val="009B5E55"/>
    <w:rsid w:val="009B794C"/>
    <w:rsid w:val="009B7BDA"/>
    <w:rsid w:val="009C39A1"/>
    <w:rsid w:val="009C460B"/>
    <w:rsid w:val="009C6D51"/>
    <w:rsid w:val="009C7284"/>
    <w:rsid w:val="009D66FF"/>
    <w:rsid w:val="009D6838"/>
    <w:rsid w:val="009E0616"/>
    <w:rsid w:val="009E27D0"/>
    <w:rsid w:val="009E5F7F"/>
    <w:rsid w:val="009E74B3"/>
    <w:rsid w:val="009F33D9"/>
    <w:rsid w:val="009F3C6A"/>
    <w:rsid w:val="00A12597"/>
    <w:rsid w:val="00A258D4"/>
    <w:rsid w:val="00A261E2"/>
    <w:rsid w:val="00A346E4"/>
    <w:rsid w:val="00A34BDB"/>
    <w:rsid w:val="00A36B0B"/>
    <w:rsid w:val="00A36BF7"/>
    <w:rsid w:val="00A37C73"/>
    <w:rsid w:val="00A47078"/>
    <w:rsid w:val="00A47214"/>
    <w:rsid w:val="00A47E2E"/>
    <w:rsid w:val="00A61D19"/>
    <w:rsid w:val="00A63F70"/>
    <w:rsid w:val="00A70945"/>
    <w:rsid w:val="00A74D0D"/>
    <w:rsid w:val="00A7505E"/>
    <w:rsid w:val="00A75E5F"/>
    <w:rsid w:val="00A76FD3"/>
    <w:rsid w:val="00A90826"/>
    <w:rsid w:val="00A97D98"/>
    <w:rsid w:val="00AA063B"/>
    <w:rsid w:val="00AA0996"/>
    <w:rsid w:val="00AA37EA"/>
    <w:rsid w:val="00AC736D"/>
    <w:rsid w:val="00AD53CD"/>
    <w:rsid w:val="00AD5499"/>
    <w:rsid w:val="00AE11E6"/>
    <w:rsid w:val="00AE3381"/>
    <w:rsid w:val="00AE400B"/>
    <w:rsid w:val="00AF2263"/>
    <w:rsid w:val="00AF6A6D"/>
    <w:rsid w:val="00B00D9A"/>
    <w:rsid w:val="00B016E5"/>
    <w:rsid w:val="00B02615"/>
    <w:rsid w:val="00B03076"/>
    <w:rsid w:val="00B2157D"/>
    <w:rsid w:val="00B2286F"/>
    <w:rsid w:val="00B22CD3"/>
    <w:rsid w:val="00B252CB"/>
    <w:rsid w:val="00B304C6"/>
    <w:rsid w:val="00B411BF"/>
    <w:rsid w:val="00B413B2"/>
    <w:rsid w:val="00B42D10"/>
    <w:rsid w:val="00B46866"/>
    <w:rsid w:val="00B53BCE"/>
    <w:rsid w:val="00B5534C"/>
    <w:rsid w:val="00B64B5A"/>
    <w:rsid w:val="00B652E6"/>
    <w:rsid w:val="00B71B9E"/>
    <w:rsid w:val="00B72D4F"/>
    <w:rsid w:val="00B7450B"/>
    <w:rsid w:val="00B7452D"/>
    <w:rsid w:val="00B83C9A"/>
    <w:rsid w:val="00B86072"/>
    <w:rsid w:val="00BA02D7"/>
    <w:rsid w:val="00BA1321"/>
    <w:rsid w:val="00BB581F"/>
    <w:rsid w:val="00BC0C6C"/>
    <w:rsid w:val="00BC341C"/>
    <w:rsid w:val="00BC5E8F"/>
    <w:rsid w:val="00BE0B3A"/>
    <w:rsid w:val="00BE1A9E"/>
    <w:rsid w:val="00BE6A1C"/>
    <w:rsid w:val="00BF1794"/>
    <w:rsid w:val="00BF24A6"/>
    <w:rsid w:val="00BF2DE7"/>
    <w:rsid w:val="00BF6AE3"/>
    <w:rsid w:val="00C10490"/>
    <w:rsid w:val="00C1167D"/>
    <w:rsid w:val="00C12C9E"/>
    <w:rsid w:val="00C13D17"/>
    <w:rsid w:val="00C15DC5"/>
    <w:rsid w:val="00C20AC2"/>
    <w:rsid w:val="00C23236"/>
    <w:rsid w:val="00C273E4"/>
    <w:rsid w:val="00C36396"/>
    <w:rsid w:val="00C41335"/>
    <w:rsid w:val="00C41F9F"/>
    <w:rsid w:val="00C42227"/>
    <w:rsid w:val="00C4356B"/>
    <w:rsid w:val="00C4498C"/>
    <w:rsid w:val="00C47093"/>
    <w:rsid w:val="00C5095E"/>
    <w:rsid w:val="00C51114"/>
    <w:rsid w:val="00C527AE"/>
    <w:rsid w:val="00C578E5"/>
    <w:rsid w:val="00C61DDD"/>
    <w:rsid w:val="00C70383"/>
    <w:rsid w:val="00C708F6"/>
    <w:rsid w:val="00C745BD"/>
    <w:rsid w:val="00C76911"/>
    <w:rsid w:val="00C77036"/>
    <w:rsid w:val="00C7734D"/>
    <w:rsid w:val="00C81B5E"/>
    <w:rsid w:val="00C8475F"/>
    <w:rsid w:val="00C8501B"/>
    <w:rsid w:val="00C8533E"/>
    <w:rsid w:val="00CA0338"/>
    <w:rsid w:val="00CA26D9"/>
    <w:rsid w:val="00CB06F6"/>
    <w:rsid w:val="00CB0A0E"/>
    <w:rsid w:val="00CB5D31"/>
    <w:rsid w:val="00CB7E3C"/>
    <w:rsid w:val="00CC7807"/>
    <w:rsid w:val="00CC7C54"/>
    <w:rsid w:val="00CD1202"/>
    <w:rsid w:val="00CD12D9"/>
    <w:rsid w:val="00CD59C0"/>
    <w:rsid w:val="00CE0443"/>
    <w:rsid w:val="00CE10E8"/>
    <w:rsid w:val="00CE665B"/>
    <w:rsid w:val="00CF0C7A"/>
    <w:rsid w:val="00CF377A"/>
    <w:rsid w:val="00D05691"/>
    <w:rsid w:val="00D12F8E"/>
    <w:rsid w:val="00D16963"/>
    <w:rsid w:val="00D33BC6"/>
    <w:rsid w:val="00D35637"/>
    <w:rsid w:val="00D41786"/>
    <w:rsid w:val="00D41C18"/>
    <w:rsid w:val="00D4328B"/>
    <w:rsid w:val="00D57613"/>
    <w:rsid w:val="00D625E8"/>
    <w:rsid w:val="00D63324"/>
    <w:rsid w:val="00D63746"/>
    <w:rsid w:val="00D711F2"/>
    <w:rsid w:val="00D71F5B"/>
    <w:rsid w:val="00D7328A"/>
    <w:rsid w:val="00D74292"/>
    <w:rsid w:val="00D7749E"/>
    <w:rsid w:val="00DA3B55"/>
    <w:rsid w:val="00DC0049"/>
    <w:rsid w:val="00DC2AE5"/>
    <w:rsid w:val="00DC4E09"/>
    <w:rsid w:val="00DD0710"/>
    <w:rsid w:val="00DF1F2C"/>
    <w:rsid w:val="00DF6E3E"/>
    <w:rsid w:val="00E05C50"/>
    <w:rsid w:val="00E06801"/>
    <w:rsid w:val="00E06EC7"/>
    <w:rsid w:val="00E12E10"/>
    <w:rsid w:val="00E14175"/>
    <w:rsid w:val="00E21A97"/>
    <w:rsid w:val="00E24B91"/>
    <w:rsid w:val="00E27C47"/>
    <w:rsid w:val="00E31600"/>
    <w:rsid w:val="00E34249"/>
    <w:rsid w:val="00E41A99"/>
    <w:rsid w:val="00E455FC"/>
    <w:rsid w:val="00E459D1"/>
    <w:rsid w:val="00E52C95"/>
    <w:rsid w:val="00E57336"/>
    <w:rsid w:val="00E62ADA"/>
    <w:rsid w:val="00E63458"/>
    <w:rsid w:val="00E6555F"/>
    <w:rsid w:val="00E71640"/>
    <w:rsid w:val="00E719DA"/>
    <w:rsid w:val="00E75E07"/>
    <w:rsid w:val="00E76624"/>
    <w:rsid w:val="00E915F6"/>
    <w:rsid w:val="00EA724C"/>
    <w:rsid w:val="00EA7B9D"/>
    <w:rsid w:val="00EB48FD"/>
    <w:rsid w:val="00EB4D1F"/>
    <w:rsid w:val="00EB6E21"/>
    <w:rsid w:val="00EB7354"/>
    <w:rsid w:val="00EB7E42"/>
    <w:rsid w:val="00EC3154"/>
    <w:rsid w:val="00EC6A27"/>
    <w:rsid w:val="00ED107A"/>
    <w:rsid w:val="00ED6FEF"/>
    <w:rsid w:val="00EE10BC"/>
    <w:rsid w:val="00EE1C29"/>
    <w:rsid w:val="00EF5115"/>
    <w:rsid w:val="00F01420"/>
    <w:rsid w:val="00F019AD"/>
    <w:rsid w:val="00F07919"/>
    <w:rsid w:val="00F10F59"/>
    <w:rsid w:val="00F139B3"/>
    <w:rsid w:val="00F22B64"/>
    <w:rsid w:val="00F23D05"/>
    <w:rsid w:val="00F42427"/>
    <w:rsid w:val="00F45594"/>
    <w:rsid w:val="00F524B5"/>
    <w:rsid w:val="00F53A9B"/>
    <w:rsid w:val="00F62D92"/>
    <w:rsid w:val="00F65768"/>
    <w:rsid w:val="00F70053"/>
    <w:rsid w:val="00F73064"/>
    <w:rsid w:val="00F7369D"/>
    <w:rsid w:val="00F751B7"/>
    <w:rsid w:val="00F76B6F"/>
    <w:rsid w:val="00F825DC"/>
    <w:rsid w:val="00F82713"/>
    <w:rsid w:val="00F909D2"/>
    <w:rsid w:val="00F95763"/>
    <w:rsid w:val="00FA010F"/>
    <w:rsid w:val="00FA1AEE"/>
    <w:rsid w:val="00FA5AA6"/>
    <w:rsid w:val="00FB7120"/>
    <w:rsid w:val="00FB7B72"/>
    <w:rsid w:val="00FC7868"/>
    <w:rsid w:val="00FD0A31"/>
    <w:rsid w:val="00FD4A99"/>
    <w:rsid w:val="00FE1293"/>
    <w:rsid w:val="00FE1643"/>
    <w:rsid w:val="00FE2824"/>
    <w:rsid w:val="00FF0E6B"/>
    <w:rsid w:val="00FF15B7"/>
    <w:rsid w:val="00FF2D6F"/>
    <w:rsid w:val="00FF6D3E"/>
    <w:rsid w:val="08507B65"/>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44377"/>
  <w15:chartTrackingRefBased/>
  <w15:docId w15:val="{9BE105A4-F727-4CB1-B823-280BD818F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0CC"/>
    <w:pPr>
      <w:widowControl w:val="0"/>
      <w:spacing w:after="0" w:line="240" w:lineRule="auto"/>
    </w:pPr>
    <w:rPr>
      <w:rFonts w:ascii="Times New Roman" w:eastAsia="Arial Unicode MS" w:hAnsi="Times New Roman" w:cs="Mangal"/>
      <w:sz w:val="24"/>
      <w:szCs w:val="24"/>
      <w:lang w:eastAsia="zh-CN" w:bidi="hi-IN"/>
    </w:rPr>
  </w:style>
  <w:style w:type="paragraph" w:styleId="Heading1">
    <w:name w:val="heading 1"/>
    <w:next w:val="Navadenodstavek"/>
    <w:link w:val="Heading1Char"/>
    <w:uiPriority w:val="9"/>
    <w:qFormat/>
    <w:rsid w:val="001620CC"/>
    <w:pPr>
      <w:keepNext/>
      <w:keepLines/>
      <w:numPr>
        <w:numId w:val="2"/>
      </w:numPr>
      <w:spacing w:before="840" w:after="240" w:line="240" w:lineRule="auto"/>
      <w:ind w:left="431" w:hanging="431"/>
      <w:outlineLvl w:val="0"/>
    </w:pPr>
    <w:rPr>
      <w:rFonts w:ascii="Arial" w:eastAsiaTheme="majorEastAsia" w:hAnsi="Arial" w:cstheme="majorBidi"/>
      <w:b/>
      <w:caps/>
      <w:sz w:val="32"/>
      <w:szCs w:val="32"/>
      <w:lang w:eastAsia="zh-CN" w:bidi="hi-IN"/>
    </w:rPr>
  </w:style>
  <w:style w:type="paragraph" w:styleId="Heading2">
    <w:name w:val="heading 2"/>
    <w:basedOn w:val="Title"/>
    <w:next w:val="Navadenodstavek"/>
    <w:link w:val="Heading2Char"/>
    <w:uiPriority w:val="9"/>
    <w:qFormat/>
    <w:rsid w:val="001620CC"/>
    <w:pPr>
      <w:keepNext/>
      <w:numPr>
        <w:ilvl w:val="1"/>
        <w:numId w:val="2"/>
      </w:numPr>
      <w:tabs>
        <w:tab w:val="num" w:pos="576"/>
      </w:tabs>
      <w:spacing w:before="480" w:after="240"/>
      <w:ind w:left="578" w:hanging="578"/>
      <w:contextualSpacing w:val="0"/>
      <w:outlineLvl w:val="1"/>
    </w:pPr>
    <w:rPr>
      <w:rFonts w:ascii="Arial" w:eastAsia="Arial Unicode MS" w:hAnsi="Arial"/>
      <w:b/>
      <w:bCs/>
      <w:spacing w:val="0"/>
      <w:kern w:val="0"/>
      <w:sz w:val="28"/>
      <w:szCs w:val="32"/>
    </w:rPr>
  </w:style>
  <w:style w:type="paragraph" w:styleId="Heading3">
    <w:name w:val="heading 3"/>
    <w:basedOn w:val="Title"/>
    <w:next w:val="Navadenodstavek"/>
    <w:link w:val="Heading3Char"/>
    <w:uiPriority w:val="9"/>
    <w:qFormat/>
    <w:rsid w:val="00FE1293"/>
    <w:pPr>
      <w:keepNext/>
      <w:numPr>
        <w:ilvl w:val="2"/>
        <w:numId w:val="2"/>
      </w:numPr>
      <w:tabs>
        <w:tab w:val="num" w:pos="720"/>
      </w:tabs>
      <w:spacing w:before="283" w:after="170"/>
      <w:contextualSpacing w:val="0"/>
      <w:outlineLvl w:val="2"/>
    </w:pPr>
    <w:rPr>
      <w:rFonts w:ascii="Arial" w:eastAsia="Arial Unicode MS" w:hAnsi="Arial"/>
      <w:b/>
      <w:bCs/>
      <w:spacing w:val="0"/>
      <w:kern w:val="0"/>
      <w:sz w:val="24"/>
      <w:szCs w:val="28"/>
    </w:rPr>
  </w:style>
  <w:style w:type="paragraph" w:styleId="Heading4">
    <w:name w:val="heading 4"/>
    <w:basedOn w:val="Title"/>
    <w:next w:val="Navadenodstavek"/>
    <w:link w:val="Heading4Char"/>
    <w:uiPriority w:val="9"/>
    <w:qFormat/>
    <w:rsid w:val="0051254B"/>
    <w:pPr>
      <w:keepNext/>
      <w:numPr>
        <w:ilvl w:val="3"/>
        <w:numId w:val="2"/>
      </w:numPr>
      <w:tabs>
        <w:tab w:val="num" w:pos="864"/>
      </w:tabs>
      <w:spacing w:before="120" w:after="120"/>
      <w:contextualSpacing w:val="0"/>
      <w:outlineLvl w:val="3"/>
    </w:pPr>
    <w:rPr>
      <w:rFonts w:ascii="Times New Roman" w:eastAsia="Arial Unicode MS" w:hAnsi="Times New Roman"/>
      <w:b/>
      <w:bCs/>
      <w:iCs/>
      <w:spacing w:val="0"/>
      <w:kern w:val="0"/>
      <w:sz w:val="25"/>
      <w:szCs w:val="27"/>
    </w:rPr>
  </w:style>
  <w:style w:type="paragraph" w:styleId="Heading5">
    <w:name w:val="heading 5"/>
    <w:basedOn w:val="Title"/>
    <w:next w:val="BodyText"/>
    <w:link w:val="Heading5Char"/>
    <w:qFormat/>
    <w:rsid w:val="00435FB0"/>
    <w:pPr>
      <w:numPr>
        <w:ilvl w:val="4"/>
        <w:numId w:val="2"/>
      </w:numPr>
      <w:spacing w:before="120" w:after="60"/>
      <w:contextualSpacing w:val="0"/>
      <w:outlineLvl w:val="4"/>
    </w:pPr>
    <w:rPr>
      <w:rFonts w:ascii="Times New Roman" w:eastAsia="Arial Unicode MS" w:hAnsi="Times New Roman"/>
      <w:b/>
      <w:bCs/>
      <w:spacing w:val="0"/>
      <w:kern w:val="0"/>
      <w:sz w:val="24"/>
      <w:szCs w:val="24"/>
    </w:rPr>
  </w:style>
  <w:style w:type="paragraph" w:styleId="Heading6">
    <w:name w:val="heading 6"/>
    <w:basedOn w:val="Title"/>
    <w:next w:val="BodyText"/>
    <w:link w:val="Heading6Char"/>
    <w:qFormat/>
    <w:rsid w:val="00FE1293"/>
    <w:pPr>
      <w:numPr>
        <w:ilvl w:val="5"/>
        <w:numId w:val="2"/>
      </w:numPr>
      <w:tabs>
        <w:tab w:val="num" w:pos="1152"/>
      </w:tabs>
      <w:spacing w:before="60" w:after="60"/>
      <w:contextualSpacing w:val="0"/>
      <w:jc w:val="center"/>
      <w:outlineLvl w:val="5"/>
    </w:pPr>
    <w:rPr>
      <w:rFonts w:ascii="Times New Roman" w:eastAsia="Arial Unicode MS" w:hAnsi="Times New Roman"/>
      <w:b/>
      <w:bCs/>
      <w:i/>
      <w:iCs/>
      <w:spacing w:val="0"/>
      <w:kern w:val="0"/>
      <w:sz w:val="24"/>
      <w:szCs w:val="24"/>
    </w:rPr>
  </w:style>
  <w:style w:type="paragraph" w:styleId="Heading7">
    <w:name w:val="heading 7"/>
    <w:basedOn w:val="Title"/>
    <w:next w:val="BodyText"/>
    <w:link w:val="Heading7Char"/>
    <w:qFormat/>
    <w:rsid w:val="00FE1293"/>
    <w:pPr>
      <w:numPr>
        <w:ilvl w:val="6"/>
        <w:numId w:val="2"/>
      </w:numPr>
      <w:tabs>
        <w:tab w:val="num" w:pos="1296"/>
      </w:tabs>
      <w:spacing w:before="60" w:after="60"/>
      <w:contextualSpacing w:val="0"/>
      <w:jc w:val="center"/>
      <w:outlineLvl w:val="6"/>
    </w:pPr>
    <w:rPr>
      <w:rFonts w:ascii="Times New Roman" w:eastAsia="Arial Unicode MS" w:hAnsi="Times New Roman"/>
      <w:b/>
      <w:bCs/>
      <w:spacing w:val="0"/>
      <w:kern w:val="0"/>
      <w:sz w:val="22"/>
      <w:szCs w:val="22"/>
    </w:rPr>
  </w:style>
  <w:style w:type="paragraph" w:styleId="Heading8">
    <w:name w:val="heading 8"/>
    <w:basedOn w:val="Title"/>
    <w:next w:val="BodyText"/>
    <w:link w:val="Heading8Char"/>
    <w:qFormat/>
    <w:rsid w:val="00FE1293"/>
    <w:pPr>
      <w:numPr>
        <w:ilvl w:val="7"/>
        <w:numId w:val="2"/>
      </w:numPr>
      <w:tabs>
        <w:tab w:val="num" w:pos="1440"/>
      </w:tabs>
      <w:spacing w:before="60" w:after="60"/>
      <w:contextualSpacing w:val="0"/>
      <w:jc w:val="center"/>
      <w:outlineLvl w:val="7"/>
    </w:pPr>
    <w:rPr>
      <w:rFonts w:ascii="Times New Roman" w:eastAsia="Arial Unicode MS" w:hAnsi="Times New Roman"/>
      <w:b/>
      <w:bCs/>
      <w:i/>
      <w:iCs/>
      <w:spacing w:val="0"/>
      <w:kern w:val="0"/>
      <w:sz w:val="22"/>
      <w:szCs w:val="22"/>
    </w:rPr>
  </w:style>
  <w:style w:type="paragraph" w:styleId="Heading9">
    <w:name w:val="heading 9"/>
    <w:basedOn w:val="Title"/>
    <w:next w:val="BodyText"/>
    <w:link w:val="Heading9Char"/>
    <w:qFormat/>
    <w:rsid w:val="00FE1293"/>
    <w:pPr>
      <w:numPr>
        <w:ilvl w:val="8"/>
        <w:numId w:val="2"/>
      </w:numPr>
      <w:tabs>
        <w:tab w:val="num" w:pos="1584"/>
      </w:tabs>
      <w:spacing w:before="60" w:after="60"/>
      <w:contextualSpacing w:val="0"/>
      <w:jc w:val="center"/>
      <w:outlineLvl w:val="8"/>
    </w:pPr>
    <w:rPr>
      <w:rFonts w:ascii="Times New Roman" w:eastAsia="Arial Unicode MS" w:hAnsi="Times New Roman"/>
      <w:b/>
      <w:bCs/>
      <w:spacing w:val="0"/>
      <w:kern w:val="0"/>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0CC"/>
    <w:rPr>
      <w:rFonts w:ascii="Arial" w:eastAsiaTheme="majorEastAsia" w:hAnsi="Arial" w:cstheme="majorBidi"/>
      <w:b/>
      <w:caps/>
      <w:sz w:val="32"/>
      <w:szCs w:val="32"/>
      <w:lang w:eastAsia="zh-CN" w:bidi="hi-IN"/>
    </w:rPr>
  </w:style>
  <w:style w:type="character" w:customStyle="1" w:styleId="Heading2Char">
    <w:name w:val="Heading 2 Char"/>
    <w:basedOn w:val="DefaultParagraphFont"/>
    <w:link w:val="Heading2"/>
    <w:uiPriority w:val="9"/>
    <w:rsid w:val="001620CC"/>
    <w:rPr>
      <w:rFonts w:ascii="Arial" w:eastAsia="Arial Unicode MS" w:hAnsi="Arial" w:cs="Mangal"/>
      <w:b/>
      <w:bCs/>
      <w:sz w:val="28"/>
      <w:szCs w:val="32"/>
      <w:lang w:eastAsia="zh-CN" w:bidi="hi-IN"/>
    </w:rPr>
  </w:style>
  <w:style w:type="character" w:customStyle="1" w:styleId="Heading3Char">
    <w:name w:val="Heading 3 Char"/>
    <w:basedOn w:val="DefaultParagraphFont"/>
    <w:link w:val="Heading3"/>
    <w:uiPriority w:val="9"/>
    <w:rsid w:val="00FE1293"/>
    <w:rPr>
      <w:rFonts w:ascii="Arial" w:eastAsia="Arial Unicode MS" w:hAnsi="Arial" w:cs="Mangal"/>
      <w:b/>
      <w:bCs/>
      <w:sz w:val="24"/>
      <w:szCs w:val="28"/>
      <w:lang w:eastAsia="zh-CN" w:bidi="hi-IN"/>
    </w:rPr>
  </w:style>
  <w:style w:type="character" w:customStyle="1" w:styleId="Heading4Char">
    <w:name w:val="Heading 4 Char"/>
    <w:basedOn w:val="DefaultParagraphFont"/>
    <w:link w:val="Heading4"/>
    <w:uiPriority w:val="9"/>
    <w:rsid w:val="0051254B"/>
    <w:rPr>
      <w:rFonts w:ascii="Times New Roman" w:eastAsia="Arial Unicode MS" w:hAnsi="Times New Roman" w:cs="Mangal"/>
      <w:b/>
      <w:bCs/>
      <w:iCs/>
      <w:sz w:val="25"/>
      <w:szCs w:val="27"/>
      <w:lang w:eastAsia="zh-CN" w:bidi="hi-IN"/>
    </w:rPr>
  </w:style>
  <w:style w:type="character" w:customStyle="1" w:styleId="Heading5Char">
    <w:name w:val="Heading 5 Char"/>
    <w:basedOn w:val="DefaultParagraphFont"/>
    <w:link w:val="Heading5"/>
    <w:rsid w:val="00435FB0"/>
    <w:rPr>
      <w:rFonts w:ascii="Times New Roman" w:eastAsia="Arial Unicode MS" w:hAnsi="Times New Roman" w:cs="Mangal"/>
      <w:b/>
      <w:bCs/>
      <w:sz w:val="24"/>
      <w:szCs w:val="24"/>
      <w:lang w:eastAsia="zh-CN" w:bidi="hi-IN"/>
    </w:rPr>
  </w:style>
  <w:style w:type="character" w:customStyle="1" w:styleId="Heading6Char">
    <w:name w:val="Heading 6 Char"/>
    <w:basedOn w:val="DefaultParagraphFont"/>
    <w:link w:val="Heading6"/>
    <w:rsid w:val="00FE1293"/>
    <w:rPr>
      <w:rFonts w:ascii="Times New Roman" w:eastAsia="Arial Unicode MS" w:hAnsi="Times New Roman" w:cs="Mangal"/>
      <w:b/>
      <w:bCs/>
      <w:i/>
      <w:iCs/>
      <w:sz w:val="24"/>
      <w:szCs w:val="24"/>
      <w:lang w:eastAsia="zh-CN" w:bidi="hi-IN"/>
    </w:rPr>
  </w:style>
  <w:style w:type="character" w:customStyle="1" w:styleId="Heading7Char">
    <w:name w:val="Heading 7 Char"/>
    <w:basedOn w:val="DefaultParagraphFont"/>
    <w:link w:val="Heading7"/>
    <w:rsid w:val="00FE1293"/>
    <w:rPr>
      <w:rFonts w:ascii="Times New Roman" w:eastAsia="Arial Unicode MS" w:hAnsi="Times New Roman" w:cs="Mangal"/>
      <w:b/>
      <w:bCs/>
      <w:lang w:eastAsia="zh-CN" w:bidi="hi-IN"/>
    </w:rPr>
  </w:style>
  <w:style w:type="character" w:customStyle="1" w:styleId="Heading8Char">
    <w:name w:val="Heading 8 Char"/>
    <w:basedOn w:val="DefaultParagraphFont"/>
    <w:link w:val="Heading8"/>
    <w:rsid w:val="00FE1293"/>
    <w:rPr>
      <w:rFonts w:ascii="Times New Roman" w:eastAsia="Arial Unicode MS" w:hAnsi="Times New Roman" w:cs="Mangal"/>
      <w:b/>
      <w:bCs/>
      <w:i/>
      <w:iCs/>
      <w:lang w:eastAsia="zh-CN" w:bidi="hi-IN"/>
    </w:rPr>
  </w:style>
  <w:style w:type="character" w:customStyle="1" w:styleId="Heading9Char">
    <w:name w:val="Heading 9 Char"/>
    <w:basedOn w:val="DefaultParagraphFont"/>
    <w:link w:val="Heading9"/>
    <w:rsid w:val="00FE1293"/>
    <w:rPr>
      <w:rFonts w:ascii="Times New Roman" w:eastAsia="Arial Unicode MS" w:hAnsi="Times New Roman" w:cs="Mangal"/>
      <w:b/>
      <w:bCs/>
      <w:sz w:val="21"/>
      <w:szCs w:val="21"/>
      <w:lang w:eastAsia="zh-CN" w:bidi="hi-IN"/>
    </w:rPr>
  </w:style>
  <w:style w:type="paragraph" w:styleId="BodyText">
    <w:name w:val="Body Text"/>
    <w:basedOn w:val="Normal"/>
    <w:link w:val="BodyTextChar"/>
    <w:rsid w:val="00FE1293"/>
    <w:pPr>
      <w:spacing w:before="57" w:after="57" w:line="288" w:lineRule="auto"/>
    </w:pPr>
  </w:style>
  <w:style w:type="character" w:customStyle="1" w:styleId="BodyTextChar">
    <w:name w:val="Body Text Char"/>
    <w:basedOn w:val="DefaultParagraphFont"/>
    <w:link w:val="BodyText"/>
    <w:rsid w:val="00FE1293"/>
    <w:rPr>
      <w:rFonts w:ascii="Times New Roman" w:eastAsia="Arial Unicode MS" w:hAnsi="Times New Roman" w:cs="Mangal"/>
      <w:sz w:val="24"/>
      <w:szCs w:val="24"/>
      <w:lang w:eastAsia="zh-CN" w:bidi="hi-IN"/>
    </w:rPr>
  </w:style>
  <w:style w:type="paragraph" w:styleId="Caption">
    <w:name w:val="caption"/>
    <w:basedOn w:val="Normal"/>
    <w:qFormat/>
    <w:rsid w:val="00FE1293"/>
    <w:pPr>
      <w:suppressLineNumbers/>
      <w:spacing w:before="120" w:after="120"/>
      <w:jc w:val="center"/>
    </w:pPr>
    <w:rPr>
      <w:b/>
      <w:iCs/>
      <w:sz w:val="22"/>
    </w:rPr>
  </w:style>
  <w:style w:type="paragraph" w:customStyle="1" w:styleId="Naslovnica1">
    <w:name w:val="Naslovnica 1"/>
    <w:qFormat/>
    <w:rsid w:val="005A0E2D"/>
    <w:pPr>
      <w:widowControl w:val="0"/>
      <w:spacing w:before="240" w:after="240" w:line="240" w:lineRule="auto"/>
      <w:jc w:val="center"/>
    </w:pPr>
    <w:rPr>
      <w:rFonts w:ascii="Arial" w:eastAsia="Arial Unicode MS" w:hAnsi="Arial" w:cs="Mangal"/>
      <w:b/>
      <w:bCs/>
      <w:caps/>
      <w:sz w:val="36"/>
      <w:szCs w:val="32"/>
      <w:lang w:eastAsia="zh-CN" w:bidi="hi-IN"/>
    </w:rPr>
  </w:style>
  <w:style w:type="paragraph" w:styleId="Header">
    <w:name w:val="header"/>
    <w:basedOn w:val="Normal"/>
    <w:link w:val="HeaderChar"/>
    <w:rsid w:val="00FE1293"/>
    <w:pPr>
      <w:suppressLineNumbers/>
      <w:pBdr>
        <w:bottom w:val="single" w:sz="4" w:space="1" w:color="000000"/>
      </w:pBdr>
      <w:tabs>
        <w:tab w:val="center" w:pos="4394"/>
        <w:tab w:val="right" w:pos="8788"/>
      </w:tabs>
    </w:pPr>
    <w:rPr>
      <w:sz w:val="21"/>
    </w:rPr>
  </w:style>
  <w:style w:type="character" w:customStyle="1" w:styleId="HeaderChar">
    <w:name w:val="Header Char"/>
    <w:basedOn w:val="DefaultParagraphFont"/>
    <w:link w:val="Header"/>
    <w:rsid w:val="00FE1293"/>
    <w:rPr>
      <w:rFonts w:ascii="Times New Roman" w:eastAsia="Arial Unicode MS" w:hAnsi="Times New Roman" w:cs="Mangal"/>
      <w:sz w:val="21"/>
      <w:szCs w:val="24"/>
      <w:lang w:eastAsia="zh-CN" w:bidi="hi-IN"/>
    </w:rPr>
  </w:style>
  <w:style w:type="paragraph" w:styleId="Footer">
    <w:name w:val="footer"/>
    <w:basedOn w:val="Normal"/>
    <w:link w:val="FooterChar"/>
    <w:rsid w:val="00FE1293"/>
    <w:pPr>
      <w:suppressLineNumbers/>
      <w:tabs>
        <w:tab w:val="center" w:pos="4394"/>
        <w:tab w:val="right" w:pos="8788"/>
      </w:tabs>
    </w:pPr>
  </w:style>
  <w:style w:type="character" w:customStyle="1" w:styleId="FooterChar">
    <w:name w:val="Footer Char"/>
    <w:basedOn w:val="DefaultParagraphFont"/>
    <w:link w:val="Footer"/>
    <w:rsid w:val="00FE1293"/>
    <w:rPr>
      <w:rFonts w:ascii="Times New Roman" w:eastAsia="Arial Unicode MS" w:hAnsi="Times New Roman" w:cs="Mangal"/>
      <w:sz w:val="24"/>
      <w:szCs w:val="24"/>
      <w:lang w:eastAsia="zh-CN" w:bidi="hi-IN"/>
    </w:rPr>
  </w:style>
  <w:style w:type="paragraph" w:customStyle="1" w:styleId="Naslovnica2">
    <w:name w:val="Naslovnica 2"/>
    <w:basedOn w:val="Naslovnica1"/>
    <w:qFormat/>
    <w:rsid w:val="005A0E2D"/>
    <w:pPr>
      <w:spacing w:before="0" w:after="283"/>
    </w:pPr>
    <w:rPr>
      <w:b w:val="0"/>
      <w:caps w:val="0"/>
      <w:sz w:val="24"/>
      <w:szCs w:val="28"/>
    </w:rPr>
  </w:style>
  <w:style w:type="paragraph" w:customStyle="1" w:styleId="Naslovnica3">
    <w:name w:val="Naslovnica 3"/>
    <w:basedOn w:val="Naslovnica2"/>
    <w:rsid w:val="005A0E2D"/>
    <w:pPr>
      <w:jc w:val="left"/>
    </w:pPr>
    <w:rPr>
      <w:b/>
      <w:bCs w:val="0"/>
      <w:szCs w:val="24"/>
    </w:rPr>
  </w:style>
  <w:style w:type="paragraph" w:customStyle="1" w:styleId="Navadenodstavek">
    <w:name w:val="Navaden odstavek"/>
    <w:basedOn w:val="Normal"/>
    <w:qFormat/>
    <w:rsid w:val="00FE1293"/>
    <w:pPr>
      <w:widowControl/>
      <w:spacing w:before="120" w:after="120" w:line="288" w:lineRule="auto"/>
      <w:jc w:val="both"/>
    </w:pPr>
  </w:style>
  <w:style w:type="paragraph" w:customStyle="1" w:styleId="Alineja">
    <w:name w:val="Alineja"/>
    <w:basedOn w:val="Navadenodstavek"/>
    <w:qFormat/>
    <w:rsid w:val="00FE1293"/>
    <w:pPr>
      <w:tabs>
        <w:tab w:val="num" w:pos="227"/>
      </w:tabs>
      <w:ind w:left="794" w:hanging="227"/>
      <w:contextualSpacing/>
    </w:pPr>
  </w:style>
  <w:style w:type="paragraph" w:styleId="TOAHeading">
    <w:name w:val="toa heading"/>
    <w:rsid w:val="002F1C31"/>
    <w:pPr>
      <w:suppressLineNumbers/>
      <w:spacing w:before="600" w:after="360" w:line="240" w:lineRule="auto"/>
    </w:pPr>
    <w:rPr>
      <w:rFonts w:ascii="Arial" w:eastAsiaTheme="majorEastAsia" w:hAnsi="Arial" w:cstheme="majorBidi"/>
      <w:b/>
      <w:bCs/>
      <w:caps/>
      <w:sz w:val="32"/>
      <w:szCs w:val="32"/>
      <w:lang w:eastAsia="zh-CN" w:bidi="hi-IN"/>
    </w:rPr>
  </w:style>
  <w:style w:type="paragraph" w:styleId="TOC1">
    <w:name w:val="toc 1"/>
    <w:basedOn w:val="Normal"/>
    <w:uiPriority w:val="39"/>
    <w:qFormat/>
    <w:rsid w:val="00FE1293"/>
    <w:pPr>
      <w:suppressLineNumbers/>
      <w:tabs>
        <w:tab w:val="right" w:leader="dot" w:pos="8788"/>
      </w:tabs>
      <w:spacing w:before="113"/>
    </w:pPr>
    <w:rPr>
      <w:b/>
    </w:rPr>
  </w:style>
  <w:style w:type="paragraph" w:styleId="TOC2">
    <w:name w:val="toc 2"/>
    <w:basedOn w:val="Normal"/>
    <w:uiPriority w:val="39"/>
    <w:qFormat/>
    <w:rsid w:val="00BE0B3A"/>
    <w:pPr>
      <w:suppressLineNumbers/>
      <w:tabs>
        <w:tab w:val="left" w:pos="849"/>
        <w:tab w:val="right" w:leader="dot" w:pos="8788"/>
      </w:tabs>
      <w:spacing w:before="57"/>
      <w:ind w:left="283"/>
    </w:pPr>
    <w:rPr>
      <w:noProof/>
    </w:rPr>
  </w:style>
  <w:style w:type="paragraph" w:styleId="TOC3">
    <w:name w:val="toc 3"/>
    <w:basedOn w:val="Normal"/>
    <w:uiPriority w:val="39"/>
    <w:qFormat/>
    <w:rsid w:val="00BE0B3A"/>
    <w:pPr>
      <w:suppressLineNumbers/>
      <w:tabs>
        <w:tab w:val="left" w:pos="1415"/>
        <w:tab w:val="right" w:leader="dot" w:pos="8788"/>
      </w:tabs>
      <w:spacing w:before="57"/>
      <w:ind w:left="566"/>
    </w:pPr>
    <w:rPr>
      <w:noProof/>
    </w:rPr>
  </w:style>
  <w:style w:type="paragraph" w:customStyle="1" w:styleId="Viri">
    <w:name w:val="Viri"/>
    <w:basedOn w:val="Normal"/>
    <w:qFormat/>
    <w:rsid w:val="00897AD8"/>
    <w:pPr>
      <w:numPr>
        <w:numId w:val="1"/>
      </w:numPr>
      <w:spacing w:before="113" w:after="113" w:line="288" w:lineRule="auto"/>
      <w:ind w:left="357" w:hanging="357"/>
    </w:pPr>
    <w:rPr>
      <w:sz w:val="22"/>
      <w:szCs w:val="22"/>
    </w:rPr>
  </w:style>
  <w:style w:type="paragraph" w:customStyle="1" w:styleId="Vsebinatabele">
    <w:name w:val="Vsebina tabele"/>
    <w:basedOn w:val="Normal"/>
    <w:qFormat/>
    <w:rsid w:val="00FE1293"/>
    <w:pPr>
      <w:suppressLineNumbers/>
    </w:pPr>
  </w:style>
  <w:style w:type="paragraph" w:customStyle="1" w:styleId="Izvleek">
    <w:name w:val="Izvleček"/>
    <w:basedOn w:val="Navadenodstavek"/>
    <w:qFormat/>
    <w:rsid w:val="00FE1293"/>
    <w:pPr>
      <w:ind w:left="567" w:right="567"/>
    </w:pPr>
    <w:rPr>
      <w:i/>
      <w:iCs/>
    </w:rPr>
  </w:style>
  <w:style w:type="paragraph" w:styleId="TOCHeading">
    <w:name w:val="TOC Heading"/>
    <w:basedOn w:val="Heading1"/>
    <w:next w:val="Normal"/>
    <w:uiPriority w:val="39"/>
    <w:unhideWhenUsed/>
    <w:qFormat/>
    <w:rsid w:val="00FE1293"/>
    <w:pPr>
      <w:spacing w:before="480" w:line="276" w:lineRule="auto"/>
      <w:outlineLvl w:val="9"/>
    </w:pPr>
    <w:rPr>
      <w:b w:val="0"/>
      <w:bCs/>
      <w:sz w:val="28"/>
      <w:szCs w:val="28"/>
      <w:lang w:eastAsia="sl-SI"/>
    </w:rPr>
  </w:style>
  <w:style w:type="paragraph" w:styleId="Title">
    <w:name w:val="Title"/>
    <w:basedOn w:val="Normal"/>
    <w:next w:val="Normal"/>
    <w:link w:val="TitleChar"/>
    <w:qFormat/>
    <w:rsid w:val="00FE1293"/>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rsid w:val="00FE1293"/>
    <w:rPr>
      <w:rFonts w:asciiTheme="majorHAnsi" w:eastAsiaTheme="majorEastAsia" w:hAnsiTheme="majorHAnsi" w:cs="Mangal"/>
      <w:spacing w:val="-10"/>
      <w:kern w:val="28"/>
      <w:sz w:val="56"/>
      <w:szCs w:val="50"/>
      <w:lang w:eastAsia="zh-CN" w:bidi="hi-IN"/>
    </w:rPr>
  </w:style>
  <w:style w:type="character" w:styleId="Hyperlink">
    <w:name w:val="Hyperlink"/>
    <w:basedOn w:val="DefaultParagraphFont"/>
    <w:uiPriority w:val="99"/>
    <w:unhideWhenUsed/>
    <w:rsid w:val="003726FA"/>
    <w:rPr>
      <w:color w:val="0563C1" w:themeColor="hyperlink"/>
      <w:u w:val="single"/>
    </w:rPr>
  </w:style>
  <w:style w:type="character" w:customStyle="1" w:styleId="UnresolvedMention1">
    <w:name w:val="Unresolved Mention1"/>
    <w:basedOn w:val="DefaultParagraphFont"/>
    <w:uiPriority w:val="99"/>
    <w:semiHidden/>
    <w:unhideWhenUsed/>
    <w:rsid w:val="00D63324"/>
    <w:rPr>
      <w:color w:val="605E5C"/>
      <w:shd w:val="clear" w:color="auto" w:fill="E1DFDD"/>
    </w:rPr>
  </w:style>
  <w:style w:type="character" w:styleId="FollowedHyperlink">
    <w:name w:val="FollowedHyperlink"/>
    <w:basedOn w:val="DefaultParagraphFont"/>
    <w:uiPriority w:val="99"/>
    <w:semiHidden/>
    <w:unhideWhenUsed/>
    <w:rsid w:val="00A97D98"/>
    <w:rPr>
      <w:color w:val="954F72" w:themeColor="followedHyperlink"/>
      <w:u w:val="single"/>
    </w:rPr>
  </w:style>
  <w:style w:type="paragraph" w:styleId="TOC4">
    <w:name w:val="toc 4"/>
    <w:basedOn w:val="Normal"/>
    <w:next w:val="Normal"/>
    <w:autoRedefine/>
    <w:uiPriority w:val="39"/>
    <w:unhideWhenUsed/>
    <w:rsid w:val="0051254B"/>
    <w:pPr>
      <w:spacing w:after="100"/>
      <w:ind w:left="720"/>
    </w:pPr>
    <w:rPr>
      <w:szCs w:val="21"/>
    </w:rPr>
  </w:style>
  <w:style w:type="paragraph" w:customStyle="1" w:styleId="msonormal0">
    <w:name w:val="msonormal"/>
    <w:basedOn w:val="Normal"/>
    <w:rsid w:val="00CE10E8"/>
    <w:pPr>
      <w:widowControl/>
      <w:spacing w:before="100" w:beforeAutospacing="1" w:after="100" w:afterAutospacing="1"/>
    </w:pPr>
    <w:rPr>
      <w:rFonts w:eastAsiaTheme="minorEastAsia" w:cs="Times New Roman"/>
      <w:lang w:bidi="ar-SA"/>
    </w:rPr>
  </w:style>
  <w:style w:type="paragraph" w:customStyle="1" w:styleId="mw-tag-markers">
    <w:name w:val="mw-tag-markers"/>
    <w:basedOn w:val="Normal"/>
    <w:rsid w:val="00CE10E8"/>
    <w:pPr>
      <w:widowControl/>
      <w:spacing w:before="100" w:beforeAutospacing="1" w:after="100" w:afterAutospacing="1"/>
    </w:pPr>
    <w:rPr>
      <w:rFonts w:eastAsiaTheme="minorEastAsia" w:cs="Times New Roman"/>
      <w:i/>
      <w:iCs/>
      <w:sz w:val="22"/>
      <w:szCs w:val="22"/>
      <w:lang w:bidi="ar-SA"/>
    </w:rPr>
  </w:style>
  <w:style w:type="paragraph" w:customStyle="1" w:styleId="checkuser-show">
    <w:name w:val="checkuser-show"/>
    <w:basedOn w:val="Normal"/>
    <w:rsid w:val="00CE10E8"/>
    <w:pPr>
      <w:widowControl/>
      <w:spacing w:before="100" w:beforeAutospacing="1" w:after="100" w:afterAutospacing="1"/>
    </w:pPr>
    <w:rPr>
      <w:rFonts w:eastAsiaTheme="minorEastAsia" w:cs="Times New Roman"/>
      <w:vanish/>
      <w:lang w:bidi="ar-SA"/>
    </w:rPr>
  </w:style>
  <w:style w:type="paragraph" w:customStyle="1" w:styleId="sysop-show">
    <w:name w:val="sysop-show"/>
    <w:basedOn w:val="Normal"/>
    <w:rsid w:val="00CE10E8"/>
    <w:pPr>
      <w:widowControl/>
      <w:spacing w:before="100" w:beforeAutospacing="1" w:after="100" w:afterAutospacing="1"/>
    </w:pPr>
    <w:rPr>
      <w:rFonts w:eastAsiaTheme="minorEastAsia" w:cs="Times New Roman"/>
      <w:vanish/>
      <w:lang w:bidi="ar-SA"/>
    </w:rPr>
  </w:style>
  <w:style w:type="paragraph" w:customStyle="1" w:styleId="abusefilter-show">
    <w:name w:val="abusefilter-show"/>
    <w:basedOn w:val="Normal"/>
    <w:rsid w:val="00CE10E8"/>
    <w:pPr>
      <w:widowControl/>
      <w:spacing w:before="100" w:beforeAutospacing="1" w:after="100" w:afterAutospacing="1"/>
    </w:pPr>
    <w:rPr>
      <w:rFonts w:eastAsiaTheme="minorEastAsia" w:cs="Times New Roman"/>
      <w:vanish/>
      <w:lang w:bidi="ar-SA"/>
    </w:rPr>
  </w:style>
  <w:style w:type="paragraph" w:customStyle="1" w:styleId="abusefilter-helper-show">
    <w:name w:val="abusefilter-helper-show"/>
    <w:basedOn w:val="Normal"/>
    <w:rsid w:val="00CE10E8"/>
    <w:pPr>
      <w:widowControl/>
      <w:spacing w:before="100" w:beforeAutospacing="1" w:after="100" w:afterAutospacing="1"/>
    </w:pPr>
    <w:rPr>
      <w:rFonts w:eastAsiaTheme="minorEastAsia" w:cs="Times New Roman"/>
      <w:vanish/>
      <w:lang w:bidi="ar-SA"/>
    </w:rPr>
  </w:style>
  <w:style w:type="paragraph" w:customStyle="1" w:styleId="patroller-show">
    <w:name w:val="patroller-show"/>
    <w:basedOn w:val="Normal"/>
    <w:rsid w:val="00CE10E8"/>
    <w:pPr>
      <w:widowControl/>
      <w:spacing w:before="100" w:beforeAutospacing="1" w:after="100" w:afterAutospacing="1"/>
    </w:pPr>
    <w:rPr>
      <w:rFonts w:eastAsiaTheme="minorEastAsia" w:cs="Times New Roman"/>
      <w:vanish/>
      <w:lang w:bidi="ar-SA"/>
    </w:rPr>
  </w:style>
  <w:style w:type="paragraph" w:customStyle="1" w:styleId="templateeditor-show">
    <w:name w:val="templateeditor-show"/>
    <w:basedOn w:val="Normal"/>
    <w:rsid w:val="00CE10E8"/>
    <w:pPr>
      <w:widowControl/>
      <w:spacing w:before="100" w:beforeAutospacing="1" w:after="100" w:afterAutospacing="1"/>
    </w:pPr>
    <w:rPr>
      <w:rFonts w:eastAsiaTheme="minorEastAsia" w:cs="Times New Roman"/>
      <w:vanish/>
      <w:lang w:bidi="ar-SA"/>
    </w:rPr>
  </w:style>
  <w:style w:type="paragraph" w:customStyle="1" w:styleId="extendedmover-show">
    <w:name w:val="extendedmover-show"/>
    <w:basedOn w:val="Normal"/>
    <w:rsid w:val="00CE10E8"/>
    <w:pPr>
      <w:widowControl/>
      <w:spacing w:before="100" w:beforeAutospacing="1" w:after="100" w:afterAutospacing="1"/>
    </w:pPr>
    <w:rPr>
      <w:rFonts w:eastAsiaTheme="minorEastAsia" w:cs="Times New Roman"/>
      <w:vanish/>
      <w:lang w:bidi="ar-SA"/>
    </w:rPr>
  </w:style>
  <w:style w:type="paragraph" w:customStyle="1" w:styleId="extendedconfirmed-show">
    <w:name w:val="extendedconfirmed-show"/>
    <w:basedOn w:val="Normal"/>
    <w:rsid w:val="00CE10E8"/>
    <w:pPr>
      <w:widowControl/>
      <w:spacing w:before="100" w:beforeAutospacing="1" w:after="100" w:afterAutospacing="1"/>
    </w:pPr>
    <w:rPr>
      <w:rFonts w:eastAsiaTheme="minorEastAsia" w:cs="Times New Roman"/>
      <w:vanish/>
      <w:lang w:bidi="ar-SA"/>
    </w:rPr>
  </w:style>
  <w:style w:type="paragraph" w:customStyle="1" w:styleId="autoconfirmed-show">
    <w:name w:val="autoconfirmed-show"/>
    <w:basedOn w:val="Normal"/>
    <w:rsid w:val="00CE10E8"/>
    <w:pPr>
      <w:widowControl/>
      <w:spacing w:before="100" w:beforeAutospacing="1" w:after="100" w:afterAutospacing="1"/>
    </w:pPr>
    <w:rPr>
      <w:rFonts w:eastAsiaTheme="minorEastAsia" w:cs="Times New Roman"/>
      <w:vanish/>
      <w:lang w:bidi="ar-SA"/>
    </w:rPr>
  </w:style>
  <w:style w:type="paragraph" w:customStyle="1" w:styleId="user-show">
    <w:name w:val="user-show"/>
    <w:basedOn w:val="Normal"/>
    <w:rsid w:val="00CE10E8"/>
    <w:pPr>
      <w:widowControl/>
      <w:spacing w:before="100" w:beforeAutospacing="1" w:after="100" w:afterAutospacing="1"/>
    </w:pPr>
    <w:rPr>
      <w:rFonts w:eastAsiaTheme="minorEastAsia" w:cs="Times New Roman"/>
      <w:vanish/>
      <w:lang w:bidi="ar-SA"/>
    </w:rPr>
  </w:style>
  <w:style w:type="paragraph" w:customStyle="1" w:styleId="mwe-math-fallback-image-display">
    <w:name w:val="mwe-math-fallback-image-display"/>
    <w:basedOn w:val="Normal"/>
    <w:rsid w:val="00CE10E8"/>
    <w:pPr>
      <w:widowControl/>
      <w:spacing w:before="144" w:after="144"/>
      <w:ind w:left="384"/>
    </w:pPr>
    <w:rPr>
      <w:rFonts w:eastAsiaTheme="minorEastAsia" w:cs="Times New Roman"/>
      <w:lang w:bidi="ar-SA"/>
    </w:rPr>
  </w:style>
  <w:style w:type="paragraph" w:customStyle="1" w:styleId="mwe-math-mathml-display">
    <w:name w:val="mwe-math-mathml-display"/>
    <w:basedOn w:val="Normal"/>
    <w:rsid w:val="00CE10E8"/>
    <w:pPr>
      <w:widowControl/>
      <w:spacing w:before="144" w:after="144"/>
      <w:ind w:left="384"/>
    </w:pPr>
    <w:rPr>
      <w:rFonts w:eastAsiaTheme="minorEastAsia" w:cs="Times New Roman"/>
      <w:lang w:bidi="ar-SA"/>
    </w:rPr>
  </w:style>
  <w:style w:type="paragraph" w:customStyle="1" w:styleId="flaggedrevsdraftsynced">
    <w:name w:val="flaggedrevs_draft_synced"/>
    <w:basedOn w:val="Normal"/>
    <w:rsid w:val="00CE10E8"/>
    <w:pPr>
      <w:widowControl/>
      <w:spacing w:before="100" w:beforeAutospacing="1" w:after="100" w:afterAutospacing="1"/>
    </w:pPr>
    <w:rPr>
      <w:rFonts w:eastAsiaTheme="minorEastAsia" w:cs="Times New Roman"/>
      <w:vanish/>
      <w:lang w:bidi="ar-SA"/>
    </w:rPr>
  </w:style>
  <w:style w:type="paragraph" w:customStyle="1" w:styleId="flaggedrevsstablesynced">
    <w:name w:val="flaggedrevs_stable_synced"/>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
    <w:name w:val="infobox"/>
    <w:basedOn w:val="Normal"/>
    <w:rsid w:val="00CE10E8"/>
    <w:pPr>
      <w:widowControl/>
      <w:pBdr>
        <w:top w:val="single" w:sz="6" w:space="2" w:color="A2A9B1"/>
        <w:left w:val="single" w:sz="6" w:space="2" w:color="A2A9B1"/>
        <w:bottom w:val="single" w:sz="6" w:space="2" w:color="A2A9B1"/>
        <w:right w:val="single" w:sz="6" w:space="2" w:color="A2A9B1"/>
      </w:pBdr>
      <w:shd w:val="clear" w:color="auto" w:fill="F8F9FA"/>
      <w:spacing w:before="120" w:after="120" w:line="360" w:lineRule="atLeast"/>
      <w:ind w:left="240"/>
    </w:pPr>
    <w:rPr>
      <w:rFonts w:eastAsiaTheme="minorEastAsia" w:cs="Times New Roman"/>
      <w:color w:val="000000"/>
      <w:sz w:val="21"/>
      <w:szCs w:val="21"/>
      <w:lang w:bidi="ar-SA"/>
    </w:rPr>
  </w:style>
  <w:style w:type="paragraph" w:customStyle="1" w:styleId="infobox-header">
    <w:name w:val="infobox-heade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label">
    <w:name w:val="infobox-label"/>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above">
    <w:name w:val="infobox-above"/>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full-data">
    <w:name w:val="infobox-full-data"/>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data">
    <w:name w:val="infobox-data"/>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below">
    <w:name w:val="infobox-below"/>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subheader">
    <w:name w:val="infobox-subheade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image">
    <w:name w:val="infobox-image"/>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navbar">
    <w:name w:val="infobox-navbar"/>
    <w:basedOn w:val="Normal"/>
    <w:rsid w:val="00CE10E8"/>
    <w:pPr>
      <w:widowControl/>
      <w:spacing w:before="100" w:beforeAutospacing="1" w:after="100" w:afterAutospacing="1"/>
      <w:textAlignment w:val="top"/>
    </w:pPr>
    <w:rPr>
      <w:rFonts w:eastAsiaTheme="minorEastAsia" w:cs="Times New Roman"/>
      <w:lang w:bidi="ar-SA"/>
    </w:rPr>
  </w:style>
  <w:style w:type="paragraph" w:customStyle="1" w:styleId="infobox-title">
    <w:name w:val="infobox-title"/>
    <w:basedOn w:val="Normal"/>
    <w:rsid w:val="00CE10E8"/>
    <w:pPr>
      <w:widowControl/>
      <w:spacing w:before="100" w:beforeAutospacing="1" w:after="100" w:afterAutospacing="1"/>
    </w:pPr>
    <w:rPr>
      <w:rFonts w:eastAsiaTheme="minorEastAsia" w:cs="Times New Roman"/>
      <w:lang w:bidi="ar-SA"/>
    </w:rPr>
  </w:style>
  <w:style w:type="paragraph" w:customStyle="1" w:styleId="nowrap">
    <w:name w:val="nowrap"/>
    <w:basedOn w:val="Normal"/>
    <w:rsid w:val="00CE10E8"/>
    <w:pPr>
      <w:widowControl/>
      <w:spacing w:before="100" w:beforeAutospacing="1" w:after="100" w:afterAutospacing="1"/>
    </w:pPr>
    <w:rPr>
      <w:rFonts w:eastAsiaTheme="minorEastAsia" w:cs="Times New Roman"/>
      <w:lang w:bidi="ar-SA"/>
    </w:rPr>
  </w:style>
  <w:style w:type="paragraph" w:customStyle="1" w:styleId="wrap">
    <w:name w:val="wrap"/>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
    <w:name w:val="mw-collapsible-toggle"/>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
    <w:name w:val="mw-warning-with-logexcerpt"/>
    <w:basedOn w:val="Normal"/>
    <w:rsid w:val="00CE10E8"/>
    <w:pPr>
      <w:widowControl/>
      <w:spacing w:before="100" w:beforeAutospacing="1" w:after="100" w:afterAutospacing="1"/>
    </w:pPr>
    <w:rPr>
      <w:rFonts w:eastAsiaTheme="minorEastAsia" w:cs="Times New Roman"/>
      <w:lang w:bidi="ar-SA"/>
    </w:rPr>
  </w:style>
  <w:style w:type="paragraph" w:customStyle="1" w:styleId="mw-empty-li">
    <w:name w:val="mw-empty-li"/>
    <w:basedOn w:val="Normal"/>
    <w:rsid w:val="00CE10E8"/>
    <w:pPr>
      <w:widowControl/>
      <w:spacing w:before="100" w:beforeAutospacing="1" w:after="100" w:afterAutospacing="1"/>
    </w:pPr>
    <w:rPr>
      <w:rFonts w:eastAsiaTheme="minorEastAsia" w:cs="Times New Roman"/>
      <w:lang w:bidi="ar-SA"/>
    </w:rPr>
  </w:style>
  <w:style w:type="paragraph" w:customStyle="1" w:styleId="mw-indicators">
    <w:name w:val="mw-indicators"/>
    <w:basedOn w:val="Normal"/>
    <w:rsid w:val="00CE10E8"/>
    <w:pPr>
      <w:widowControl/>
      <w:spacing w:before="100" w:beforeAutospacing="1" w:after="100" w:afterAutospacing="1"/>
    </w:pPr>
    <w:rPr>
      <w:rFonts w:eastAsiaTheme="minorEastAsia" w:cs="Times New Roman"/>
      <w:lang w:bidi="ar-SA"/>
    </w:rPr>
  </w:style>
  <w:style w:type="paragraph" w:customStyle="1" w:styleId="editnotice-redlink">
    <w:name w:val="editnotice-redlink"/>
    <w:basedOn w:val="Normal"/>
    <w:rsid w:val="00CE10E8"/>
    <w:pPr>
      <w:widowControl/>
      <w:spacing w:before="100" w:beforeAutospacing="1" w:after="100" w:afterAutospacing="1"/>
    </w:pPr>
    <w:rPr>
      <w:rFonts w:eastAsiaTheme="minorEastAsia" w:cs="Times New Roman"/>
      <w:lang w:bidi="ar-SA"/>
    </w:rPr>
  </w:style>
  <w:style w:type="paragraph" w:customStyle="1" w:styleId="mbox-image">
    <w:name w:val="mbox-image"/>
    <w:basedOn w:val="Normal"/>
    <w:rsid w:val="00CE10E8"/>
    <w:pPr>
      <w:widowControl/>
      <w:spacing w:before="100" w:beforeAutospacing="1" w:after="100" w:afterAutospacing="1"/>
    </w:pPr>
    <w:rPr>
      <w:rFonts w:eastAsiaTheme="minorEastAsia" w:cs="Times New Roman"/>
      <w:lang w:bidi="ar-SA"/>
    </w:rPr>
  </w:style>
  <w:style w:type="paragraph" w:customStyle="1" w:styleId="mbox-imageright">
    <w:name w:val="mbox-imageright"/>
    <w:basedOn w:val="Normal"/>
    <w:rsid w:val="00CE10E8"/>
    <w:pPr>
      <w:widowControl/>
      <w:spacing w:before="100" w:beforeAutospacing="1" w:after="100" w:afterAutospacing="1"/>
    </w:pPr>
    <w:rPr>
      <w:rFonts w:eastAsiaTheme="minorEastAsia" w:cs="Times New Roman"/>
      <w:lang w:bidi="ar-SA"/>
    </w:rPr>
  </w:style>
  <w:style w:type="character" w:customStyle="1" w:styleId="reference">
    <w:name w:val="reference"/>
    <w:basedOn w:val="DefaultParagraphFont"/>
    <w:rsid w:val="00CE10E8"/>
    <w:rPr>
      <w:sz w:val="19"/>
      <w:szCs w:val="19"/>
    </w:rPr>
  </w:style>
  <w:style w:type="character" w:customStyle="1" w:styleId="mwe-math-mathml-inline">
    <w:name w:val="mwe-math-mathml-inline"/>
    <w:basedOn w:val="DefaultParagraphFont"/>
    <w:rsid w:val="00CE10E8"/>
    <w:rPr>
      <w:sz w:val="28"/>
      <w:szCs w:val="28"/>
    </w:rPr>
  </w:style>
  <w:style w:type="character" w:customStyle="1" w:styleId="texhtml">
    <w:name w:val="texhtml"/>
    <w:basedOn w:val="DefaultParagraphFont"/>
    <w:rsid w:val="00CE10E8"/>
    <w:rPr>
      <w:rFonts w:ascii="Times New Roman" w:hAnsi="Times New Roman" w:cs="Times New Roman" w:hint="default"/>
      <w:sz w:val="28"/>
      <w:szCs w:val="28"/>
    </w:rPr>
  </w:style>
  <w:style w:type="paragraph" w:customStyle="1" w:styleId="mw-collapsible-toggle1">
    <w:name w:val="mw-collapsible-toggle1"/>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
    <w:name w:val="mw-warning-with-logexcerpt1"/>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
    <w:name w:val="editnotice-redlink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
    <w:name w:val="mbox-image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
    <w:name w:val="mbox-imageright1"/>
    <w:basedOn w:val="Normal"/>
    <w:rsid w:val="00CE10E8"/>
    <w:pPr>
      <w:widowControl/>
      <w:spacing w:before="100" w:beforeAutospacing="1" w:after="100" w:afterAutospacing="1"/>
    </w:pPr>
    <w:rPr>
      <w:rFonts w:eastAsiaTheme="minorEastAsia" w:cs="Times New Roman"/>
      <w:vanish/>
      <w:lang w:bidi="ar-SA"/>
    </w:rPr>
  </w:style>
  <w:style w:type="paragraph" w:styleId="NormalWeb">
    <w:name w:val="Normal (Web)"/>
    <w:basedOn w:val="Normal"/>
    <w:uiPriority w:val="99"/>
    <w:semiHidden/>
    <w:unhideWhenUsed/>
    <w:rsid w:val="00CE10E8"/>
    <w:pPr>
      <w:widowControl/>
      <w:spacing w:before="100" w:beforeAutospacing="1" w:after="100" w:afterAutospacing="1"/>
    </w:pPr>
    <w:rPr>
      <w:rFonts w:eastAsiaTheme="minorEastAsia" w:cs="Times New Roman"/>
      <w:lang w:bidi="ar-SA"/>
    </w:rPr>
  </w:style>
  <w:style w:type="paragraph" w:customStyle="1" w:styleId="mw-empty-li1">
    <w:name w:val="mw-empty-li1"/>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
    <w:name w:val="infobox-above1"/>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
    <w:name w:val="infobox-title1"/>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
    <w:name w:val="infobox-header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
    <w:name w:val="infobox-subheader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
    <w:name w:val="infobox-image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
    <w:name w:val="infobox-full-data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
    <w:name w:val="infobox-below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
    <w:name w:val="infobox-navbar1"/>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
    <w:name w:val="texhtml1"/>
    <w:basedOn w:val="DefaultParagraphFont"/>
    <w:rsid w:val="00CE10E8"/>
    <w:rPr>
      <w:rFonts w:ascii="Times New Roman" w:hAnsi="Times New Roman" w:cs="Times New Roman" w:hint="default"/>
      <w:sz w:val="24"/>
      <w:szCs w:val="24"/>
    </w:rPr>
  </w:style>
  <w:style w:type="paragraph" w:customStyle="1" w:styleId="mw-indicators1">
    <w:name w:val="mw-indicators1"/>
    <w:basedOn w:val="Normal"/>
    <w:rsid w:val="00CE10E8"/>
    <w:pPr>
      <w:widowControl/>
      <w:spacing w:before="100" w:beforeAutospacing="1" w:after="100" w:afterAutospacing="1"/>
    </w:pPr>
    <w:rPr>
      <w:rFonts w:eastAsiaTheme="minorEastAsia" w:cs="Times New Roman"/>
      <w:lang w:bidi="ar-SA"/>
    </w:rPr>
  </w:style>
  <w:style w:type="character" w:customStyle="1" w:styleId="mw-page-title-main">
    <w:name w:val="mw-page-title-main"/>
    <w:basedOn w:val="DefaultParagraphFont"/>
    <w:rsid w:val="00CE10E8"/>
  </w:style>
  <w:style w:type="paragraph" w:customStyle="1" w:styleId="hatnote">
    <w:name w:val="hatnote"/>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2">
    <w:name w:val="mw-collapsible-toggle2"/>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2">
    <w:name w:val="mw-warning-with-logexcerpt2"/>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2">
    <w:name w:val="editnotice-redlink2"/>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2">
    <w:name w:val="mbox-image2"/>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2">
    <w:name w:val="mbox-imageright2"/>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2">
    <w:name w:val="mw-empty-li2"/>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2">
    <w:name w:val="infobox-above2"/>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2">
    <w:name w:val="infobox-title2"/>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2">
    <w:name w:val="infobox-header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2">
    <w:name w:val="infobox-subheader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2">
    <w:name w:val="infobox-image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2">
    <w:name w:val="infobox-full-data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2">
    <w:name w:val="infobox-below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2">
    <w:name w:val="infobox-navbar2"/>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2">
    <w:name w:val="texhtml2"/>
    <w:basedOn w:val="DefaultParagraphFont"/>
    <w:rsid w:val="00CE10E8"/>
    <w:rPr>
      <w:rFonts w:ascii="Times New Roman" w:hAnsi="Times New Roman" w:cs="Times New Roman" w:hint="default"/>
      <w:sz w:val="24"/>
      <w:szCs w:val="24"/>
    </w:rPr>
  </w:style>
  <w:style w:type="paragraph" w:customStyle="1" w:styleId="mw-indicators2">
    <w:name w:val="mw-indicators2"/>
    <w:basedOn w:val="Normal"/>
    <w:rsid w:val="00CE10E8"/>
    <w:pPr>
      <w:widowControl/>
      <w:spacing w:before="100" w:beforeAutospacing="1" w:after="100" w:afterAutospacing="1"/>
    </w:pPr>
    <w:rPr>
      <w:rFonts w:eastAsiaTheme="minorEastAsia" w:cs="Times New Roman"/>
      <w:lang w:bidi="ar-SA"/>
    </w:rPr>
  </w:style>
  <w:style w:type="paragraph" w:customStyle="1" w:styleId="hatnote1">
    <w:name w:val="hatnote1"/>
    <w:basedOn w:val="Normal"/>
    <w:rsid w:val="00CE10E8"/>
    <w:pPr>
      <w:widowControl/>
      <w:spacing w:before="100" w:beforeAutospacing="1" w:after="100" w:afterAutospacing="1"/>
    </w:pPr>
    <w:rPr>
      <w:rFonts w:eastAsiaTheme="minorEastAsia" w:cs="Times New Roman"/>
      <w:i/>
      <w:iCs/>
      <w:lang w:bidi="ar-SA"/>
    </w:rPr>
  </w:style>
  <w:style w:type="paragraph" w:customStyle="1" w:styleId="mw-empty-elt">
    <w:name w:val="mw-empty-elt"/>
    <w:basedOn w:val="Normal"/>
    <w:rsid w:val="00CE10E8"/>
    <w:pPr>
      <w:widowControl/>
      <w:spacing w:before="100" w:beforeAutospacing="1" w:after="100" w:afterAutospacing="1"/>
    </w:pPr>
    <w:rPr>
      <w:rFonts w:eastAsiaTheme="minorEastAsia" w:cs="Times New Roman"/>
      <w:lang w:bidi="ar-SA"/>
    </w:rPr>
  </w:style>
  <w:style w:type="paragraph" w:customStyle="1" w:styleId="infobox-subbox">
    <w:name w:val="infobox-subbox"/>
    <w:basedOn w:val="Normal"/>
    <w:rsid w:val="00CE10E8"/>
    <w:pPr>
      <w:widowControl/>
      <w:spacing w:before="100" w:beforeAutospacing="1" w:after="100" w:afterAutospacing="1"/>
    </w:pPr>
    <w:rPr>
      <w:rFonts w:eastAsiaTheme="minorEastAsia" w:cs="Times New Roman"/>
      <w:lang w:bidi="ar-SA"/>
    </w:rPr>
  </w:style>
  <w:style w:type="paragraph" w:customStyle="1" w:styleId="infobox-3cols-child">
    <w:name w:val="infobox-3cols-child"/>
    <w:basedOn w:val="Normal"/>
    <w:rsid w:val="00CE10E8"/>
    <w:pPr>
      <w:widowControl/>
      <w:spacing w:before="100" w:beforeAutospacing="1" w:after="100" w:afterAutospacing="1"/>
    </w:pPr>
    <w:rPr>
      <w:rFonts w:eastAsiaTheme="minorEastAsia" w:cs="Times New Roman"/>
      <w:lang w:bidi="ar-SA"/>
    </w:rPr>
  </w:style>
  <w:style w:type="paragraph" w:customStyle="1" w:styleId="navbar">
    <w:name w:val="navbar"/>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3">
    <w:name w:val="mw-collapsible-toggle3"/>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3">
    <w:name w:val="mw-warning-with-logexcerpt3"/>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3">
    <w:name w:val="editnotice-redlink3"/>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3">
    <w:name w:val="mbox-image3"/>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3">
    <w:name w:val="mbox-imageright3"/>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3">
    <w:name w:val="mw-empty-li3"/>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3">
    <w:name w:val="infobox-above3"/>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3">
    <w:name w:val="infobox-title3"/>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3">
    <w:name w:val="infobox-header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3">
    <w:name w:val="infobox-subheader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3">
    <w:name w:val="infobox-image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3">
    <w:name w:val="infobox-full-data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3">
    <w:name w:val="infobox-below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3">
    <w:name w:val="infobox-navbar3"/>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3">
    <w:name w:val="texhtml3"/>
    <w:basedOn w:val="DefaultParagraphFont"/>
    <w:rsid w:val="00CE10E8"/>
    <w:rPr>
      <w:rFonts w:ascii="Times New Roman" w:hAnsi="Times New Roman" w:cs="Times New Roman" w:hint="default"/>
      <w:sz w:val="24"/>
      <w:szCs w:val="24"/>
    </w:rPr>
  </w:style>
  <w:style w:type="paragraph" w:customStyle="1" w:styleId="mw-indicators3">
    <w:name w:val="mw-indicators3"/>
    <w:basedOn w:val="Normal"/>
    <w:rsid w:val="00CE10E8"/>
    <w:pPr>
      <w:widowControl/>
      <w:spacing w:before="100" w:beforeAutospacing="1" w:after="100" w:afterAutospacing="1"/>
    </w:pPr>
    <w:rPr>
      <w:rFonts w:eastAsiaTheme="minorEastAsia" w:cs="Times New Roman"/>
      <w:lang w:bidi="ar-SA"/>
    </w:rPr>
  </w:style>
  <w:style w:type="paragraph" w:customStyle="1" w:styleId="hatnote2">
    <w:name w:val="hatnote2"/>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1">
    <w:name w:val="infobox-subbox1"/>
    <w:basedOn w:val="Normal"/>
    <w:rsid w:val="00CE10E8"/>
    <w:pPr>
      <w:widowControl/>
      <w:ind w:left="-45" w:right="-45"/>
    </w:pPr>
    <w:rPr>
      <w:rFonts w:eastAsiaTheme="minorEastAsia" w:cs="Times New Roman"/>
      <w:lang w:bidi="ar-SA"/>
    </w:rPr>
  </w:style>
  <w:style w:type="paragraph" w:customStyle="1" w:styleId="infobox-3cols-child1">
    <w:name w:val="infobox-3cols-child1"/>
    <w:basedOn w:val="Normal"/>
    <w:rsid w:val="00CE10E8"/>
    <w:pPr>
      <w:widowControl/>
      <w:spacing w:before="100" w:beforeAutospacing="1" w:after="100" w:afterAutospacing="1"/>
    </w:pPr>
    <w:rPr>
      <w:rFonts w:eastAsiaTheme="minorEastAsia" w:cs="Times New Roman"/>
      <w:lang w:bidi="ar-SA"/>
    </w:rPr>
  </w:style>
  <w:style w:type="paragraph" w:customStyle="1" w:styleId="navbar1">
    <w:name w:val="navbar1"/>
    <w:basedOn w:val="Normal"/>
    <w:rsid w:val="00CE10E8"/>
    <w:pPr>
      <w:widowControl/>
      <w:spacing w:before="100" w:beforeAutospacing="1" w:after="100" w:afterAutospacing="1"/>
    </w:pPr>
    <w:rPr>
      <w:rFonts w:eastAsiaTheme="minorEastAsia" w:cs="Times New Roman"/>
      <w:lang w:bidi="ar-SA"/>
    </w:rPr>
  </w:style>
  <w:style w:type="paragraph" w:customStyle="1" w:styleId="infobox-header4">
    <w:name w:val="infobox-header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4">
    <w:name w:val="infobox-subheader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4">
    <w:name w:val="infobox-above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4">
    <w:name w:val="infobox-title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4">
    <w:name w:val="infobox-image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4">
    <w:name w:val="infobox-full-data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4">
    <w:name w:val="infobox-below4"/>
    <w:basedOn w:val="Normal"/>
    <w:rsid w:val="00CE10E8"/>
    <w:pPr>
      <w:widowControl/>
      <w:spacing w:before="100" w:beforeAutospacing="1" w:after="100" w:afterAutospacing="1"/>
      <w:jc w:val="center"/>
      <w:textAlignment w:val="top"/>
    </w:pPr>
    <w:rPr>
      <w:rFonts w:eastAsiaTheme="minorEastAsia" w:cs="Times New Roman"/>
      <w:lang w:bidi="ar-SA"/>
    </w:rPr>
  </w:style>
  <w:style w:type="character" w:customStyle="1" w:styleId="nowrap1">
    <w:name w:val="nowrap1"/>
    <w:basedOn w:val="DefaultParagraphFont"/>
    <w:rsid w:val="00CE10E8"/>
  </w:style>
  <w:style w:type="character" w:customStyle="1" w:styleId="noprint">
    <w:name w:val="noprint"/>
    <w:basedOn w:val="DefaultParagraphFont"/>
    <w:rsid w:val="00CE10E8"/>
  </w:style>
  <w:style w:type="character" w:customStyle="1" w:styleId="bday">
    <w:name w:val="bday"/>
    <w:basedOn w:val="DefaultParagraphFont"/>
    <w:rsid w:val="00CE10E8"/>
  </w:style>
  <w:style w:type="character" w:customStyle="1" w:styleId="toctogglespan">
    <w:name w:val="toctogglespan"/>
    <w:basedOn w:val="DefaultParagraphFont"/>
    <w:rsid w:val="00CE10E8"/>
  </w:style>
  <w:style w:type="paragraph" w:customStyle="1" w:styleId="toclevel-1">
    <w:name w:val="toclevel-1"/>
    <w:basedOn w:val="Normal"/>
    <w:rsid w:val="00CE10E8"/>
    <w:pPr>
      <w:widowControl/>
      <w:spacing w:before="100" w:beforeAutospacing="1" w:after="100" w:afterAutospacing="1"/>
    </w:pPr>
    <w:rPr>
      <w:rFonts w:eastAsiaTheme="minorEastAsia" w:cs="Times New Roman"/>
      <w:lang w:bidi="ar-SA"/>
    </w:rPr>
  </w:style>
  <w:style w:type="character" w:customStyle="1" w:styleId="tocnumber">
    <w:name w:val="tocnumber"/>
    <w:basedOn w:val="DefaultParagraphFont"/>
    <w:rsid w:val="00CE10E8"/>
  </w:style>
  <w:style w:type="character" w:customStyle="1" w:styleId="toctext">
    <w:name w:val="toctext"/>
    <w:basedOn w:val="DefaultParagraphFont"/>
    <w:rsid w:val="00CE10E8"/>
  </w:style>
  <w:style w:type="paragraph" w:customStyle="1" w:styleId="toclevel-2">
    <w:name w:val="toclevel-2"/>
    <w:basedOn w:val="Normal"/>
    <w:rsid w:val="00CE10E8"/>
    <w:pPr>
      <w:widowControl/>
      <w:spacing w:before="100" w:beforeAutospacing="1" w:after="100" w:afterAutospacing="1"/>
    </w:pPr>
    <w:rPr>
      <w:rFonts w:eastAsiaTheme="minorEastAsia" w:cs="Times New Roman"/>
      <w:lang w:bidi="ar-SA"/>
    </w:rPr>
  </w:style>
  <w:style w:type="paragraph" w:customStyle="1" w:styleId="toclevel-3">
    <w:name w:val="toclevel-3"/>
    <w:basedOn w:val="Normal"/>
    <w:rsid w:val="00CE10E8"/>
    <w:pPr>
      <w:widowControl/>
      <w:spacing w:before="100" w:beforeAutospacing="1" w:after="100" w:afterAutospacing="1"/>
    </w:pPr>
    <w:rPr>
      <w:rFonts w:eastAsiaTheme="minorEastAsia" w:cs="Times New Roman"/>
      <w:lang w:bidi="ar-SA"/>
    </w:rPr>
  </w:style>
  <w:style w:type="character" w:customStyle="1" w:styleId="mw-headline">
    <w:name w:val="mw-headline"/>
    <w:basedOn w:val="DefaultParagraphFont"/>
    <w:rsid w:val="00CE10E8"/>
  </w:style>
  <w:style w:type="character" w:customStyle="1" w:styleId="mw-editsection">
    <w:name w:val="mw-editsection"/>
    <w:basedOn w:val="DefaultParagraphFont"/>
    <w:rsid w:val="00CE10E8"/>
  </w:style>
  <w:style w:type="character" w:customStyle="1" w:styleId="mw-editsection-bracket">
    <w:name w:val="mw-editsection-bracket"/>
    <w:basedOn w:val="DefaultParagraphFont"/>
    <w:rsid w:val="00CE10E8"/>
  </w:style>
  <w:style w:type="character" w:customStyle="1" w:styleId="anchor">
    <w:name w:val="anchor"/>
    <w:basedOn w:val="DefaultParagraphFont"/>
    <w:rsid w:val="00CE10E8"/>
  </w:style>
  <w:style w:type="paragraph" w:customStyle="1" w:styleId="trow">
    <w:name w:val="trow"/>
    <w:basedOn w:val="Normal"/>
    <w:rsid w:val="00CE10E8"/>
    <w:pPr>
      <w:widowControl/>
      <w:spacing w:before="100" w:beforeAutospacing="1" w:after="100" w:afterAutospacing="1"/>
    </w:pPr>
    <w:rPr>
      <w:rFonts w:eastAsiaTheme="minorEastAsia" w:cs="Times New Roman"/>
      <w:lang w:bidi="ar-SA"/>
    </w:rPr>
  </w:style>
  <w:style w:type="paragraph" w:customStyle="1" w:styleId="tsingle">
    <w:name w:val="tsingle"/>
    <w:basedOn w:val="Normal"/>
    <w:rsid w:val="00CE10E8"/>
    <w:pPr>
      <w:widowControl/>
      <w:spacing w:before="100" w:beforeAutospacing="1" w:after="100" w:afterAutospacing="1"/>
    </w:pPr>
    <w:rPr>
      <w:rFonts w:eastAsiaTheme="minorEastAsia" w:cs="Times New Roman"/>
      <w:lang w:bidi="ar-SA"/>
    </w:rPr>
  </w:style>
  <w:style w:type="paragraph" w:customStyle="1" w:styleId="theader">
    <w:name w:val="theader"/>
    <w:basedOn w:val="Normal"/>
    <w:rsid w:val="00CE10E8"/>
    <w:pPr>
      <w:widowControl/>
      <w:spacing w:before="100" w:beforeAutospacing="1" w:after="100" w:afterAutospacing="1"/>
    </w:pPr>
    <w:rPr>
      <w:rFonts w:eastAsiaTheme="minorEastAsia" w:cs="Times New Roman"/>
      <w:lang w:bidi="ar-SA"/>
    </w:rPr>
  </w:style>
  <w:style w:type="paragraph" w:customStyle="1" w:styleId="thumbcaption">
    <w:name w:val="thumbcaption"/>
    <w:basedOn w:val="Normal"/>
    <w:rsid w:val="00CE10E8"/>
    <w:pPr>
      <w:widowControl/>
      <w:spacing w:before="100" w:beforeAutospacing="1" w:after="100" w:afterAutospacing="1"/>
    </w:pPr>
    <w:rPr>
      <w:rFonts w:eastAsiaTheme="minorEastAsia" w:cs="Times New Roman"/>
      <w:lang w:bidi="ar-SA"/>
    </w:rPr>
  </w:style>
  <w:style w:type="paragraph" w:customStyle="1" w:styleId="text-align-left">
    <w:name w:val="text-align-left"/>
    <w:basedOn w:val="Normal"/>
    <w:rsid w:val="00CE10E8"/>
    <w:pPr>
      <w:widowControl/>
      <w:spacing w:before="100" w:beforeAutospacing="1" w:after="100" w:afterAutospacing="1"/>
    </w:pPr>
    <w:rPr>
      <w:rFonts w:eastAsiaTheme="minorEastAsia" w:cs="Times New Roman"/>
      <w:lang w:bidi="ar-SA"/>
    </w:rPr>
  </w:style>
  <w:style w:type="paragraph" w:customStyle="1" w:styleId="text-align-right">
    <w:name w:val="text-align-right"/>
    <w:basedOn w:val="Normal"/>
    <w:rsid w:val="00CE10E8"/>
    <w:pPr>
      <w:widowControl/>
      <w:spacing w:before="100" w:beforeAutospacing="1" w:after="100" w:afterAutospacing="1"/>
    </w:pPr>
    <w:rPr>
      <w:rFonts w:eastAsiaTheme="minorEastAsia" w:cs="Times New Roman"/>
      <w:lang w:bidi="ar-SA"/>
    </w:rPr>
  </w:style>
  <w:style w:type="paragraph" w:customStyle="1" w:styleId="text-align-center">
    <w:name w:val="text-align-center"/>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4">
    <w:name w:val="mw-collapsible-toggle4"/>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4">
    <w:name w:val="mw-warning-with-logexcerpt4"/>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4">
    <w:name w:val="editnotice-redlink4"/>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4">
    <w:name w:val="mbox-image4"/>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4">
    <w:name w:val="mbox-imageright4"/>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4">
    <w:name w:val="mw-empty-li4"/>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5">
    <w:name w:val="infobox-above5"/>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5">
    <w:name w:val="infobox-title5"/>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5">
    <w:name w:val="infobox-header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5">
    <w:name w:val="infobox-subheader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5">
    <w:name w:val="infobox-image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5">
    <w:name w:val="infobox-full-data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5">
    <w:name w:val="infobox-below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4">
    <w:name w:val="infobox-navbar4"/>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4">
    <w:name w:val="texhtml4"/>
    <w:basedOn w:val="DefaultParagraphFont"/>
    <w:rsid w:val="00CE10E8"/>
    <w:rPr>
      <w:rFonts w:ascii="Times New Roman" w:hAnsi="Times New Roman" w:cs="Times New Roman" w:hint="default"/>
      <w:sz w:val="24"/>
      <w:szCs w:val="24"/>
    </w:rPr>
  </w:style>
  <w:style w:type="paragraph" w:customStyle="1" w:styleId="mw-indicators4">
    <w:name w:val="mw-indicators4"/>
    <w:basedOn w:val="Normal"/>
    <w:rsid w:val="00CE10E8"/>
    <w:pPr>
      <w:widowControl/>
      <w:spacing w:before="100" w:beforeAutospacing="1" w:after="100" w:afterAutospacing="1"/>
    </w:pPr>
    <w:rPr>
      <w:rFonts w:eastAsiaTheme="minorEastAsia" w:cs="Times New Roman"/>
      <w:lang w:bidi="ar-SA"/>
    </w:rPr>
  </w:style>
  <w:style w:type="paragraph" w:customStyle="1" w:styleId="hatnote3">
    <w:name w:val="hatnote3"/>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2">
    <w:name w:val="infobox-subbox2"/>
    <w:basedOn w:val="Normal"/>
    <w:rsid w:val="00CE10E8"/>
    <w:pPr>
      <w:widowControl/>
      <w:ind w:left="-45" w:right="-45"/>
    </w:pPr>
    <w:rPr>
      <w:rFonts w:eastAsiaTheme="minorEastAsia" w:cs="Times New Roman"/>
      <w:lang w:bidi="ar-SA"/>
    </w:rPr>
  </w:style>
  <w:style w:type="paragraph" w:customStyle="1" w:styleId="infobox-3cols-child2">
    <w:name w:val="infobox-3cols-child2"/>
    <w:basedOn w:val="Normal"/>
    <w:rsid w:val="00CE10E8"/>
    <w:pPr>
      <w:widowControl/>
      <w:spacing w:before="100" w:beforeAutospacing="1" w:after="100" w:afterAutospacing="1"/>
    </w:pPr>
    <w:rPr>
      <w:rFonts w:eastAsiaTheme="minorEastAsia" w:cs="Times New Roman"/>
      <w:lang w:bidi="ar-SA"/>
    </w:rPr>
  </w:style>
  <w:style w:type="paragraph" w:customStyle="1" w:styleId="navbar2">
    <w:name w:val="navbar2"/>
    <w:basedOn w:val="Normal"/>
    <w:rsid w:val="00CE10E8"/>
    <w:pPr>
      <w:widowControl/>
      <w:spacing w:before="100" w:beforeAutospacing="1" w:after="100" w:afterAutospacing="1"/>
    </w:pPr>
    <w:rPr>
      <w:rFonts w:eastAsiaTheme="minorEastAsia" w:cs="Times New Roman"/>
      <w:lang w:bidi="ar-SA"/>
    </w:rPr>
  </w:style>
  <w:style w:type="paragraph" w:customStyle="1" w:styleId="infobox-header6">
    <w:name w:val="infobox-header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6">
    <w:name w:val="infobox-subheader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6">
    <w:name w:val="infobox-above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6">
    <w:name w:val="infobox-title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6">
    <w:name w:val="infobox-image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6">
    <w:name w:val="infobox-full-data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6">
    <w:name w:val="infobox-below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1">
    <w:name w:val="trow1"/>
    <w:basedOn w:val="Normal"/>
    <w:rsid w:val="00CE10E8"/>
    <w:pPr>
      <w:widowControl/>
      <w:spacing w:before="100" w:beforeAutospacing="1" w:after="100" w:afterAutospacing="1"/>
    </w:pPr>
    <w:rPr>
      <w:rFonts w:eastAsiaTheme="minorEastAsia" w:cs="Times New Roman"/>
      <w:lang w:bidi="ar-SA"/>
    </w:rPr>
  </w:style>
  <w:style w:type="paragraph" w:customStyle="1" w:styleId="tsingle1">
    <w:name w:val="tsingle1"/>
    <w:basedOn w:val="Normal"/>
    <w:rsid w:val="00CE10E8"/>
    <w:pPr>
      <w:widowControl/>
      <w:spacing w:before="15" w:after="15"/>
      <w:ind w:left="15" w:right="15"/>
    </w:pPr>
    <w:rPr>
      <w:rFonts w:eastAsiaTheme="minorEastAsia" w:cs="Times New Roman"/>
      <w:lang w:bidi="ar-SA"/>
    </w:rPr>
  </w:style>
  <w:style w:type="paragraph" w:customStyle="1" w:styleId="theader1">
    <w:name w:val="theader1"/>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1">
    <w:name w:val="thumbcaption1"/>
    <w:basedOn w:val="Normal"/>
    <w:rsid w:val="00CE10E8"/>
    <w:pPr>
      <w:widowControl/>
      <w:spacing w:before="100" w:beforeAutospacing="1" w:after="100" w:afterAutospacing="1"/>
    </w:pPr>
    <w:rPr>
      <w:rFonts w:eastAsiaTheme="minorEastAsia" w:cs="Times New Roman"/>
      <w:lang w:bidi="ar-SA"/>
    </w:rPr>
  </w:style>
  <w:style w:type="paragraph" w:customStyle="1" w:styleId="text-align-left1">
    <w:name w:val="text-align-left1"/>
    <w:basedOn w:val="Normal"/>
    <w:rsid w:val="00CE10E8"/>
    <w:pPr>
      <w:widowControl/>
      <w:spacing w:before="100" w:beforeAutospacing="1" w:after="100" w:afterAutospacing="1"/>
    </w:pPr>
    <w:rPr>
      <w:rFonts w:eastAsiaTheme="minorEastAsia" w:cs="Times New Roman"/>
      <w:lang w:bidi="ar-SA"/>
    </w:rPr>
  </w:style>
  <w:style w:type="paragraph" w:customStyle="1" w:styleId="text-align-right1">
    <w:name w:val="text-align-right1"/>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1">
    <w:name w:val="text-align-center1"/>
    <w:basedOn w:val="Normal"/>
    <w:rsid w:val="00CE10E8"/>
    <w:pPr>
      <w:widowControl/>
      <w:spacing w:before="100" w:beforeAutospacing="1" w:after="100" w:afterAutospacing="1"/>
      <w:jc w:val="center"/>
    </w:pPr>
    <w:rPr>
      <w:rFonts w:eastAsiaTheme="minorEastAsia" w:cs="Times New Roman"/>
      <w:lang w:bidi="ar-SA"/>
    </w:rPr>
  </w:style>
  <w:style w:type="character" w:customStyle="1" w:styleId="nowrap2">
    <w:name w:val="nowrap2"/>
    <w:basedOn w:val="DefaultParagraphFont"/>
    <w:rsid w:val="00CE10E8"/>
  </w:style>
  <w:style w:type="paragraph" w:customStyle="1" w:styleId="reflist">
    <w:name w:val="reflist"/>
    <w:basedOn w:val="Normal"/>
    <w:rsid w:val="00CE10E8"/>
    <w:pPr>
      <w:widowControl/>
      <w:spacing w:before="100" w:beforeAutospacing="1" w:after="100" w:afterAutospacing="1"/>
    </w:pPr>
    <w:rPr>
      <w:rFonts w:eastAsiaTheme="minorEastAsia" w:cs="Times New Roman"/>
      <w:lang w:bidi="ar-SA"/>
    </w:rPr>
  </w:style>
  <w:style w:type="paragraph" w:customStyle="1" w:styleId="reflist-columns">
    <w:name w:val="reflist-columns"/>
    <w:basedOn w:val="Normal"/>
    <w:rsid w:val="00CE10E8"/>
    <w:pPr>
      <w:widowControl/>
      <w:spacing w:before="100" w:beforeAutospacing="1" w:after="100" w:afterAutospacing="1"/>
    </w:pPr>
    <w:rPr>
      <w:rFonts w:eastAsiaTheme="minorEastAsia" w:cs="Times New Roman"/>
      <w:lang w:bidi="ar-SA"/>
    </w:rPr>
  </w:style>
  <w:style w:type="paragraph" w:customStyle="1" w:styleId="reflist-upper-alpha">
    <w:name w:val="reflist-upper-alpha"/>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
    <w:name w:val="reflist-upper-roman"/>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
    <w:name w:val="reflist-lower-alpha"/>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
    <w:name w:val="reflist-lower-roman"/>
    <w:basedOn w:val="Normal"/>
    <w:rsid w:val="00CE10E8"/>
    <w:pPr>
      <w:widowControl/>
      <w:spacing w:before="100" w:beforeAutospacing="1" w:after="100" w:afterAutospacing="1"/>
    </w:pPr>
    <w:rPr>
      <w:rFonts w:eastAsiaTheme="minorEastAsia" w:cs="Times New Roman"/>
      <w:lang w:bidi="ar-SA"/>
    </w:rPr>
  </w:style>
  <w:style w:type="paragraph" w:customStyle="1" w:styleId="references">
    <w:name w:val="references"/>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5">
    <w:name w:val="mw-collapsible-toggle5"/>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5">
    <w:name w:val="mw-warning-with-logexcerpt5"/>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5">
    <w:name w:val="editnotice-redlink5"/>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5">
    <w:name w:val="mbox-image5"/>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5">
    <w:name w:val="mbox-imageright5"/>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5">
    <w:name w:val="mw-empty-li5"/>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7">
    <w:name w:val="infobox-above7"/>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7">
    <w:name w:val="infobox-title7"/>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7">
    <w:name w:val="infobox-header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7">
    <w:name w:val="infobox-subheader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7">
    <w:name w:val="infobox-image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7">
    <w:name w:val="infobox-full-data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7">
    <w:name w:val="infobox-below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5">
    <w:name w:val="infobox-navbar5"/>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5">
    <w:name w:val="texhtml5"/>
    <w:basedOn w:val="DefaultParagraphFont"/>
    <w:rsid w:val="00CE10E8"/>
    <w:rPr>
      <w:rFonts w:ascii="Times New Roman" w:hAnsi="Times New Roman" w:cs="Times New Roman" w:hint="default"/>
      <w:sz w:val="24"/>
      <w:szCs w:val="24"/>
    </w:rPr>
  </w:style>
  <w:style w:type="paragraph" w:customStyle="1" w:styleId="mw-indicators5">
    <w:name w:val="mw-indicators5"/>
    <w:basedOn w:val="Normal"/>
    <w:rsid w:val="00CE10E8"/>
    <w:pPr>
      <w:widowControl/>
      <w:spacing w:before="100" w:beforeAutospacing="1" w:after="100" w:afterAutospacing="1"/>
    </w:pPr>
    <w:rPr>
      <w:rFonts w:eastAsiaTheme="minorEastAsia" w:cs="Times New Roman"/>
      <w:lang w:bidi="ar-SA"/>
    </w:rPr>
  </w:style>
  <w:style w:type="paragraph" w:customStyle="1" w:styleId="hatnote4">
    <w:name w:val="hatnote4"/>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3">
    <w:name w:val="infobox-subbox3"/>
    <w:basedOn w:val="Normal"/>
    <w:rsid w:val="00CE10E8"/>
    <w:pPr>
      <w:widowControl/>
      <w:ind w:left="-45" w:right="-45"/>
    </w:pPr>
    <w:rPr>
      <w:rFonts w:eastAsiaTheme="minorEastAsia" w:cs="Times New Roman"/>
      <w:lang w:bidi="ar-SA"/>
    </w:rPr>
  </w:style>
  <w:style w:type="paragraph" w:customStyle="1" w:styleId="infobox-3cols-child3">
    <w:name w:val="infobox-3cols-child3"/>
    <w:basedOn w:val="Normal"/>
    <w:rsid w:val="00CE10E8"/>
    <w:pPr>
      <w:widowControl/>
      <w:spacing w:before="100" w:beforeAutospacing="1" w:after="100" w:afterAutospacing="1"/>
    </w:pPr>
    <w:rPr>
      <w:rFonts w:eastAsiaTheme="minorEastAsia" w:cs="Times New Roman"/>
      <w:lang w:bidi="ar-SA"/>
    </w:rPr>
  </w:style>
  <w:style w:type="paragraph" w:customStyle="1" w:styleId="navbar3">
    <w:name w:val="navbar3"/>
    <w:basedOn w:val="Normal"/>
    <w:rsid w:val="00CE10E8"/>
    <w:pPr>
      <w:widowControl/>
      <w:spacing w:before="100" w:beforeAutospacing="1" w:after="100" w:afterAutospacing="1"/>
    </w:pPr>
    <w:rPr>
      <w:rFonts w:eastAsiaTheme="minorEastAsia" w:cs="Times New Roman"/>
      <w:lang w:bidi="ar-SA"/>
    </w:rPr>
  </w:style>
  <w:style w:type="paragraph" w:customStyle="1" w:styleId="infobox-header8">
    <w:name w:val="infobox-header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8">
    <w:name w:val="infobox-subheader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8">
    <w:name w:val="infobox-above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8">
    <w:name w:val="infobox-title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8">
    <w:name w:val="infobox-image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8">
    <w:name w:val="infobox-full-data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8">
    <w:name w:val="infobox-below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2">
    <w:name w:val="trow2"/>
    <w:basedOn w:val="Normal"/>
    <w:rsid w:val="00CE10E8"/>
    <w:pPr>
      <w:widowControl/>
      <w:spacing w:before="100" w:beforeAutospacing="1" w:after="100" w:afterAutospacing="1"/>
    </w:pPr>
    <w:rPr>
      <w:rFonts w:eastAsiaTheme="minorEastAsia" w:cs="Times New Roman"/>
      <w:lang w:bidi="ar-SA"/>
    </w:rPr>
  </w:style>
  <w:style w:type="paragraph" w:customStyle="1" w:styleId="tsingle2">
    <w:name w:val="tsingle2"/>
    <w:basedOn w:val="Normal"/>
    <w:rsid w:val="00CE10E8"/>
    <w:pPr>
      <w:widowControl/>
      <w:spacing w:before="15" w:after="15"/>
      <w:ind w:left="15" w:right="15"/>
    </w:pPr>
    <w:rPr>
      <w:rFonts w:eastAsiaTheme="minorEastAsia" w:cs="Times New Roman"/>
      <w:lang w:bidi="ar-SA"/>
    </w:rPr>
  </w:style>
  <w:style w:type="paragraph" w:customStyle="1" w:styleId="theader2">
    <w:name w:val="theader2"/>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2">
    <w:name w:val="thumbcaption2"/>
    <w:basedOn w:val="Normal"/>
    <w:rsid w:val="00CE10E8"/>
    <w:pPr>
      <w:widowControl/>
      <w:spacing w:before="100" w:beforeAutospacing="1" w:after="100" w:afterAutospacing="1"/>
    </w:pPr>
    <w:rPr>
      <w:rFonts w:eastAsiaTheme="minorEastAsia" w:cs="Times New Roman"/>
      <w:lang w:bidi="ar-SA"/>
    </w:rPr>
  </w:style>
  <w:style w:type="paragraph" w:customStyle="1" w:styleId="text-align-left2">
    <w:name w:val="text-align-left2"/>
    <w:basedOn w:val="Normal"/>
    <w:rsid w:val="00CE10E8"/>
    <w:pPr>
      <w:widowControl/>
      <w:spacing w:before="100" w:beforeAutospacing="1" w:after="100" w:afterAutospacing="1"/>
    </w:pPr>
    <w:rPr>
      <w:rFonts w:eastAsiaTheme="minorEastAsia" w:cs="Times New Roman"/>
      <w:lang w:bidi="ar-SA"/>
    </w:rPr>
  </w:style>
  <w:style w:type="paragraph" w:customStyle="1" w:styleId="text-align-right2">
    <w:name w:val="text-align-right2"/>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2">
    <w:name w:val="text-align-center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1">
    <w:name w:val="reflist1"/>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1">
    <w:name w:val="references1"/>
    <w:basedOn w:val="Normal"/>
    <w:rsid w:val="00CE10E8"/>
    <w:pPr>
      <w:widowControl/>
      <w:spacing w:before="100" w:beforeAutospacing="1"/>
    </w:pPr>
    <w:rPr>
      <w:rFonts w:eastAsiaTheme="minorEastAsia" w:cs="Times New Roman"/>
      <w:lang w:bidi="ar-SA"/>
    </w:rPr>
  </w:style>
  <w:style w:type="paragraph" w:customStyle="1" w:styleId="reflist-columns1">
    <w:name w:val="reflist-columns1"/>
    <w:basedOn w:val="Normal"/>
    <w:rsid w:val="00CE10E8"/>
    <w:pPr>
      <w:widowControl/>
      <w:spacing w:before="72" w:after="100" w:afterAutospacing="1"/>
    </w:pPr>
    <w:rPr>
      <w:rFonts w:eastAsiaTheme="minorEastAsia" w:cs="Times New Roman"/>
      <w:lang w:bidi="ar-SA"/>
    </w:rPr>
  </w:style>
  <w:style w:type="paragraph" w:customStyle="1" w:styleId="reflist-upper-alpha1">
    <w:name w:val="reflist-upper-alpha1"/>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1">
    <w:name w:val="reflist-upper-roman1"/>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1">
    <w:name w:val="reflist-lower-alpha1"/>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1">
    <w:name w:val="reflist-lower-roman1"/>
    <w:basedOn w:val="Normal"/>
    <w:rsid w:val="00CE10E8"/>
    <w:pPr>
      <w:widowControl/>
      <w:spacing w:before="100" w:beforeAutospacing="1" w:after="100" w:afterAutospacing="1"/>
    </w:pPr>
    <w:rPr>
      <w:rFonts w:eastAsiaTheme="minorEastAsia" w:cs="Times New Roman"/>
      <w:lang w:bidi="ar-SA"/>
    </w:rPr>
  </w:style>
  <w:style w:type="character" w:customStyle="1" w:styleId="mw-cite-backlink">
    <w:name w:val="mw-cite-backlink"/>
    <w:basedOn w:val="DefaultParagraphFont"/>
    <w:rsid w:val="00CE10E8"/>
  </w:style>
  <w:style w:type="character" w:customStyle="1" w:styleId="reference-text">
    <w:name w:val="reference-text"/>
    <w:basedOn w:val="DefaultParagraphFont"/>
    <w:rsid w:val="00CE10E8"/>
  </w:style>
  <w:style w:type="character" w:customStyle="1" w:styleId="nowrap3">
    <w:name w:val="nowrap3"/>
    <w:basedOn w:val="DefaultParagraphFont"/>
    <w:rsid w:val="00CE10E8"/>
  </w:style>
  <w:style w:type="paragraph" w:customStyle="1" w:styleId="portalbox">
    <w:name w:val="portalbox"/>
    <w:basedOn w:val="Normal"/>
    <w:rsid w:val="00CE10E8"/>
    <w:pPr>
      <w:widowControl/>
      <w:spacing w:before="100" w:beforeAutospacing="1" w:after="100" w:afterAutospacing="1"/>
    </w:pPr>
    <w:rPr>
      <w:rFonts w:eastAsiaTheme="minorEastAsia" w:cs="Times New Roman"/>
      <w:lang w:bidi="ar-SA"/>
    </w:rPr>
  </w:style>
  <w:style w:type="paragraph" w:customStyle="1" w:styleId="portalborder">
    <w:name w:val="portalborder"/>
    <w:basedOn w:val="Normal"/>
    <w:rsid w:val="00CE10E8"/>
    <w:pPr>
      <w:widowControl/>
      <w:spacing w:before="100" w:beforeAutospacing="1" w:after="100" w:afterAutospacing="1"/>
    </w:pPr>
    <w:rPr>
      <w:rFonts w:eastAsiaTheme="minorEastAsia" w:cs="Times New Roman"/>
      <w:lang w:bidi="ar-SA"/>
    </w:rPr>
  </w:style>
  <w:style w:type="paragraph" w:customStyle="1" w:styleId="portalboxul">
    <w:name w:val="portalbox&gt;ul"/>
    <w:basedOn w:val="Normal"/>
    <w:rsid w:val="00CE10E8"/>
    <w:pPr>
      <w:widowControl/>
      <w:spacing w:before="100" w:beforeAutospacing="1" w:after="100" w:afterAutospacing="1"/>
    </w:pPr>
    <w:rPr>
      <w:rFonts w:eastAsiaTheme="minorEastAsia" w:cs="Times New Roman"/>
      <w:lang w:bidi="ar-SA"/>
    </w:rPr>
  </w:style>
  <w:style w:type="paragraph" w:customStyle="1" w:styleId="portalborderul">
    <w:name w:val="portalborder&gt;ul"/>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6">
    <w:name w:val="mw-collapsible-toggle6"/>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6">
    <w:name w:val="mw-warning-with-logexcerpt6"/>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6">
    <w:name w:val="editnotice-redlink6"/>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6">
    <w:name w:val="mbox-image6"/>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6">
    <w:name w:val="mbox-imageright6"/>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6">
    <w:name w:val="mw-empty-li6"/>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9">
    <w:name w:val="infobox-above9"/>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9">
    <w:name w:val="infobox-title9"/>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9">
    <w:name w:val="infobox-header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9">
    <w:name w:val="infobox-subheader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9">
    <w:name w:val="infobox-image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9">
    <w:name w:val="infobox-full-data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9">
    <w:name w:val="infobox-below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6">
    <w:name w:val="infobox-navbar6"/>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6">
    <w:name w:val="texhtml6"/>
    <w:basedOn w:val="DefaultParagraphFont"/>
    <w:rsid w:val="00CE10E8"/>
    <w:rPr>
      <w:rFonts w:ascii="Times New Roman" w:hAnsi="Times New Roman" w:cs="Times New Roman" w:hint="default"/>
      <w:sz w:val="24"/>
      <w:szCs w:val="24"/>
    </w:rPr>
  </w:style>
  <w:style w:type="paragraph" w:customStyle="1" w:styleId="mw-indicators6">
    <w:name w:val="mw-indicators6"/>
    <w:basedOn w:val="Normal"/>
    <w:rsid w:val="00CE10E8"/>
    <w:pPr>
      <w:widowControl/>
      <w:spacing w:before="100" w:beforeAutospacing="1" w:after="100" w:afterAutospacing="1"/>
    </w:pPr>
    <w:rPr>
      <w:rFonts w:eastAsiaTheme="minorEastAsia" w:cs="Times New Roman"/>
      <w:lang w:bidi="ar-SA"/>
    </w:rPr>
  </w:style>
  <w:style w:type="paragraph" w:customStyle="1" w:styleId="hatnote5">
    <w:name w:val="hatnote5"/>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4">
    <w:name w:val="infobox-subbox4"/>
    <w:basedOn w:val="Normal"/>
    <w:rsid w:val="00CE10E8"/>
    <w:pPr>
      <w:widowControl/>
      <w:ind w:left="-45" w:right="-45"/>
    </w:pPr>
    <w:rPr>
      <w:rFonts w:eastAsiaTheme="minorEastAsia" w:cs="Times New Roman"/>
      <w:lang w:bidi="ar-SA"/>
    </w:rPr>
  </w:style>
  <w:style w:type="paragraph" w:customStyle="1" w:styleId="infobox-3cols-child4">
    <w:name w:val="infobox-3cols-child4"/>
    <w:basedOn w:val="Normal"/>
    <w:rsid w:val="00CE10E8"/>
    <w:pPr>
      <w:widowControl/>
      <w:spacing w:before="100" w:beforeAutospacing="1" w:after="100" w:afterAutospacing="1"/>
    </w:pPr>
    <w:rPr>
      <w:rFonts w:eastAsiaTheme="minorEastAsia" w:cs="Times New Roman"/>
      <w:lang w:bidi="ar-SA"/>
    </w:rPr>
  </w:style>
  <w:style w:type="paragraph" w:customStyle="1" w:styleId="navbar4">
    <w:name w:val="navbar4"/>
    <w:basedOn w:val="Normal"/>
    <w:rsid w:val="00CE10E8"/>
    <w:pPr>
      <w:widowControl/>
      <w:spacing w:before="100" w:beforeAutospacing="1" w:after="100" w:afterAutospacing="1"/>
    </w:pPr>
    <w:rPr>
      <w:rFonts w:eastAsiaTheme="minorEastAsia" w:cs="Times New Roman"/>
      <w:lang w:bidi="ar-SA"/>
    </w:rPr>
  </w:style>
  <w:style w:type="paragraph" w:customStyle="1" w:styleId="infobox-header10">
    <w:name w:val="infobox-header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0">
    <w:name w:val="infobox-subheader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0">
    <w:name w:val="infobox-above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0">
    <w:name w:val="infobox-title10"/>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0">
    <w:name w:val="infobox-image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0">
    <w:name w:val="infobox-full-data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0">
    <w:name w:val="infobox-below1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3">
    <w:name w:val="trow3"/>
    <w:basedOn w:val="Normal"/>
    <w:rsid w:val="00CE10E8"/>
    <w:pPr>
      <w:widowControl/>
      <w:spacing w:before="100" w:beforeAutospacing="1" w:after="100" w:afterAutospacing="1"/>
    </w:pPr>
    <w:rPr>
      <w:rFonts w:eastAsiaTheme="minorEastAsia" w:cs="Times New Roman"/>
      <w:lang w:bidi="ar-SA"/>
    </w:rPr>
  </w:style>
  <w:style w:type="paragraph" w:customStyle="1" w:styleId="tsingle3">
    <w:name w:val="tsingle3"/>
    <w:basedOn w:val="Normal"/>
    <w:rsid w:val="00CE10E8"/>
    <w:pPr>
      <w:widowControl/>
      <w:spacing w:before="15" w:after="15"/>
      <w:ind w:left="15" w:right="15"/>
    </w:pPr>
    <w:rPr>
      <w:rFonts w:eastAsiaTheme="minorEastAsia" w:cs="Times New Roman"/>
      <w:lang w:bidi="ar-SA"/>
    </w:rPr>
  </w:style>
  <w:style w:type="paragraph" w:customStyle="1" w:styleId="theader3">
    <w:name w:val="theader3"/>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3">
    <w:name w:val="thumbcaption3"/>
    <w:basedOn w:val="Normal"/>
    <w:rsid w:val="00CE10E8"/>
    <w:pPr>
      <w:widowControl/>
      <w:spacing w:before="100" w:beforeAutospacing="1" w:after="100" w:afterAutospacing="1"/>
    </w:pPr>
    <w:rPr>
      <w:rFonts w:eastAsiaTheme="minorEastAsia" w:cs="Times New Roman"/>
      <w:lang w:bidi="ar-SA"/>
    </w:rPr>
  </w:style>
  <w:style w:type="paragraph" w:customStyle="1" w:styleId="text-align-left3">
    <w:name w:val="text-align-left3"/>
    <w:basedOn w:val="Normal"/>
    <w:rsid w:val="00CE10E8"/>
    <w:pPr>
      <w:widowControl/>
      <w:spacing w:before="100" w:beforeAutospacing="1" w:after="100" w:afterAutospacing="1"/>
    </w:pPr>
    <w:rPr>
      <w:rFonts w:eastAsiaTheme="minorEastAsia" w:cs="Times New Roman"/>
      <w:lang w:bidi="ar-SA"/>
    </w:rPr>
  </w:style>
  <w:style w:type="paragraph" w:customStyle="1" w:styleId="text-align-right3">
    <w:name w:val="text-align-right3"/>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3">
    <w:name w:val="text-align-center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2">
    <w:name w:val="reflist2"/>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2">
    <w:name w:val="references2"/>
    <w:basedOn w:val="Normal"/>
    <w:rsid w:val="00CE10E8"/>
    <w:pPr>
      <w:widowControl/>
      <w:spacing w:before="100" w:beforeAutospacing="1"/>
    </w:pPr>
    <w:rPr>
      <w:rFonts w:eastAsiaTheme="minorEastAsia" w:cs="Times New Roman"/>
      <w:lang w:bidi="ar-SA"/>
    </w:rPr>
  </w:style>
  <w:style w:type="paragraph" w:customStyle="1" w:styleId="reflist-columns2">
    <w:name w:val="reflist-columns2"/>
    <w:basedOn w:val="Normal"/>
    <w:rsid w:val="00CE10E8"/>
    <w:pPr>
      <w:widowControl/>
      <w:spacing w:before="72" w:after="100" w:afterAutospacing="1"/>
    </w:pPr>
    <w:rPr>
      <w:rFonts w:eastAsiaTheme="minorEastAsia" w:cs="Times New Roman"/>
      <w:lang w:bidi="ar-SA"/>
    </w:rPr>
  </w:style>
  <w:style w:type="paragraph" w:customStyle="1" w:styleId="reflist-upper-alpha2">
    <w:name w:val="reflist-upper-alpha2"/>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2">
    <w:name w:val="reflist-upper-roman2"/>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2">
    <w:name w:val="reflist-lower-alpha2"/>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2">
    <w:name w:val="reflist-lower-roman2"/>
    <w:basedOn w:val="Normal"/>
    <w:rsid w:val="00CE10E8"/>
    <w:pPr>
      <w:widowControl/>
      <w:spacing w:before="100" w:beforeAutospacing="1" w:after="100" w:afterAutospacing="1"/>
    </w:pPr>
    <w:rPr>
      <w:rFonts w:eastAsiaTheme="minorEastAsia" w:cs="Times New Roman"/>
      <w:lang w:bidi="ar-SA"/>
    </w:rPr>
  </w:style>
  <w:style w:type="paragraph" w:customStyle="1" w:styleId="portalbox1">
    <w:name w:val="portalbox1"/>
    <w:basedOn w:val="Normal"/>
    <w:rsid w:val="00CE10E8"/>
    <w:pPr>
      <w:widowControl/>
      <w:spacing w:before="100" w:beforeAutospacing="1" w:after="100" w:afterAutospacing="1"/>
    </w:pPr>
    <w:rPr>
      <w:rFonts w:eastAsiaTheme="minorEastAsia" w:cs="Times New Roman"/>
      <w:lang w:bidi="ar-SA"/>
    </w:rPr>
  </w:style>
  <w:style w:type="paragraph" w:customStyle="1" w:styleId="portalborder1">
    <w:name w:val="portalborder1"/>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1">
    <w:name w:val="portalbox&gt;ul1"/>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1">
    <w:name w:val="portalborder&gt;ul1"/>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
    <w:name w:val="div-col"/>
    <w:basedOn w:val="Normal"/>
    <w:rsid w:val="00CE10E8"/>
    <w:pPr>
      <w:widowControl/>
      <w:spacing w:before="100" w:beforeAutospacing="1" w:after="100" w:afterAutospacing="1"/>
    </w:pPr>
    <w:rPr>
      <w:rFonts w:eastAsiaTheme="minorEastAsia" w:cs="Times New Roman"/>
      <w:lang w:bidi="ar-SA"/>
    </w:rPr>
  </w:style>
  <w:style w:type="paragraph" w:customStyle="1" w:styleId="div-col-small">
    <w:name w:val="div-col-small"/>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7">
    <w:name w:val="mw-collapsible-toggle7"/>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7">
    <w:name w:val="mw-warning-with-logexcerpt7"/>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7">
    <w:name w:val="editnotice-redlink7"/>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7">
    <w:name w:val="mbox-image7"/>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7">
    <w:name w:val="mbox-imageright7"/>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7">
    <w:name w:val="mw-empty-li7"/>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1">
    <w:name w:val="infobox-above11"/>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1">
    <w:name w:val="infobox-title11"/>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1">
    <w:name w:val="infobox-header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1">
    <w:name w:val="infobox-subheader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1">
    <w:name w:val="infobox-image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1">
    <w:name w:val="infobox-full-data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1">
    <w:name w:val="infobox-below11"/>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7">
    <w:name w:val="infobox-navbar7"/>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7">
    <w:name w:val="texhtml7"/>
    <w:basedOn w:val="DefaultParagraphFont"/>
    <w:rsid w:val="00CE10E8"/>
    <w:rPr>
      <w:rFonts w:ascii="Times New Roman" w:hAnsi="Times New Roman" w:cs="Times New Roman" w:hint="default"/>
      <w:sz w:val="24"/>
      <w:szCs w:val="24"/>
    </w:rPr>
  </w:style>
  <w:style w:type="paragraph" w:customStyle="1" w:styleId="mw-indicators7">
    <w:name w:val="mw-indicators7"/>
    <w:basedOn w:val="Normal"/>
    <w:rsid w:val="00CE10E8"/>
    <w:pPr>
      <w:widowControl/>
      <w:spacing w:before="100" w:beforeAutospacing="1" w:after="100" w:afterAutospacing="1"/>
    </w:pPr>
    <w:rPr>
      <w:rFonts w:eastAsiaTheme="minorEastAsia" w:cs="Times New Roman"/>
      <w:lang w:bidi="ar-SA"/>
    </w:rPr>
  </w:style>
  <w:style w:type="paragraph" w:customStyle="1" w:styleId="hatnote6">
    <w:name w:val="hatnote6"/>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5">
    <w:name w:val="infobox-subbox5"/>
    <w:basedOn w:val="Normal"/>
    <w:rsid w:val="00CE10E8"/>
    <w:pPr>
      <w:widowControl/>
      <w:ind w:left="-45" w:right="-45"/>
    </w:pPr>
    <w:rPr>
      <w:rFonts w:eastAsiaTheme="minorEastAsia" w:cs="Times New Roman"/>
      <w:lang w:bidi="ar-SA"/>
    </w:rPr>
  </w:style>
  <w:style w:type="paragraph" w:customStyle="1" w:styleId="infobox-3cols-child5">
    <w:name w:val="infobox-3cols-child5"/>
    <w:basedOn w:val="Normal"/>
    <w:rsid w:val="00CE10E8"/>
    <w:pPr>
      <w:widowControl/>
      <w:spacing w:before="100" w:beforeAutospacing="1" w:after="100" w:afterAutospacing="1"/>
    </w:pPr>
    <w:rPr>
      <w:rFonts w:eastAsiaTheme="minorEastAsia" w:cs="Times New Roman"/>
      <w:lang w:bidi="ar-SA"/>
    </w:rPr>
  </w:style>
  <w:style w:type="paragraph" w:customStyle="1" w:styleId="navbar5">
    <w:name w:val="navbar5"/>
    <w:basedOn w:val="Normal"/>
    <w:rsid w:val="00CE10E8"/>
    <w:pPr>
      <w:widowControl/>
      <w:spacing w:before="100" w:beforeAutospacing="1" w:after="100" w:afterAutospacing="1"/>
    </w:pPr>
    <w:rPr>
      <w:rFonts w:eastAsiaTheme="minorEastAsia" w:cs="Times New Roman"/>
      <w:lang w:bidi="ar-SA"/>
    </w:rPr>
  </w:style>
  <w:style w:type="paragraph" w:customStyle="1" w:styleId="infobox-header12">
    <w:name w:val="infobox-header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2">
    <w:name w:val="infobox-subheader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2">
    <w:name w:val="infobox-above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2">
    <w:name w:val="infobox-title1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2">
    <w:name w:val="infobox-image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2">
    <w:name w:val="infobox-full-data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2">
    <w:name w:val="infobox-below12"/>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4">
    <w:name w:val="trow4"/>
    <w:basedOn w:val="Normal"/>
    <w:rsid w:val="00CE10E8"/>
    <w:pPr>
      <w:widowControl/>
      <w:spacing w:before="100" w:beforeAutospacing="1" w:after="100" w:afterAutospacing="1"/>
    </w:pPr>
    <w:rPr>
      <w:rFonts w:eastAsiaTheme="minorEastAsia" w:cs="Times New Roman"/>
      <w:lang w:bidi="ar-SA"/>
    </w:rPr>
  </w:style>
  <w:style w:type="paragraph" w:customStyle="1" w:styleId="tsingle4">
    <w:name w:val="tsingle4"/>
    <w:basedOn w:val="Normal"/>
    <w:rsid w:val="00CE10E8"/>
    <w:pPr>
      <w:widowControl/>
      <w:spacing w:before="15" w:after="15"/>
      <w:ind w:left="15" w:right="15"/>
    </w:pPr>
    <w:rPr>
      <w:rFonts w:eastAsiaTheme="minorEastAsia" w:cs="Times New Roman"/>
      <w:lang w:bidi="ar-SA"/>
    </w:rPr>
  </w:style>
  <w:style w:type="paragraph" w:customStyle="1" w:styleId="theader4">
    <w:name w:val="theader4"/>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4">
    <w:name w:val="thumbcaption4"/>
    <w:basedOn w:val="Normal"/>
    <w:rsid w:val="00CE10E8"/>
    <w:pPr>
      <w:widowControl/>
      <w:spacing w:before="100" w:beforeAutospacing="1" w:after="100" w:afterAutospacing="1"/>
    </w:pPr>
    <w:rPr>
      <w:rFonts w:eastAsiaTheme="minorEastAsia" w:cs="Times New Roman"/>
      <w:lang w:bidi="ar-SA"/>
    </w:rPr>
  </w:style>
  <w:style w:type="paragraph" w:customStyle="1" w:styleId="text-align-left4">
    <w:name w:val="text-align-left4"/>
    <w:basedOn w:val="Normal"/>
    <w:rsid w:val="00CE10E8"/>
    <w:pPr>
      <w:widowControl/>
      <w:spacing w:before="100" w:beforeAutospacing="1" w:after="100" w:afterAutospacing="1"/>
    </w:pPr>
    <w:rPr>
      <w:rFonts w:eastAsiaTheme="minorEastAsia" w:cs="Times New Roman"/>
      <w:lang w:bidi="ar-SA"/>
    </w:rPr>
  </w:style>
  <w:style w:type="paragraph" w:customStyle="1" w:styleId="text-align-right4">
    <w:name w:val="text-align-right4"/>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4">
    <w:name w:val="text-align-center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3">
    <w:name w:val="reflist3"/>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3">
    <w:name w:val="references3"/>
    <w:basedOn w:val="Normal"/>
    <w:rsid w:val="00CE10E8"/>
    <w:pPr>
      <w:widowControl/>
      <w:spacing w:before="100" w:beforeAutospacing="1"/>
    </w:pPr>
    <w:rPr>
      <w:rFonts w:eastAsiaTheme="minorEastAsia" w:cs="Times New Roman"/>
      <w:lang w:bidi="ar-SA"/>
    </w:rPr>
  </w:style>
  <w:style w:type="paragraph" w:customStyle="1" w:styleId="reflist-columns3">
    <w:name w:val="reflist-columns3"/>
    <w:basedOn w:val="Normal"/>
    <w:rsid w:val="00CE10E8"/>
    <w:pPr>
      <w:widowControl/>
      <w:spacing w:before="72" w:after="100" w:afterAutospacing="1"/>
    </w:pPr>
    <w:rPr>
      <w:rFonts w:eastAsiaTheme="minorEastAsia" w:cs="Times New Roman"/>
      <w:lang w:bidi="ar-SA"/>
    </w:rPr>
  </w:style>
  <w:style w:type="paragraph" w:customStyle="1" w:styleId="reflist-upper-alpha3">
    <w:name w:val="reflist-upper-alpha3"/>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3">
    <w:name w:val="reflist-upper-roman3"/>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3">
    <w:name w:val="reflist-lower-alpha3"/>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3">
    <w:name w:val="reflist-lower-roman3"/>
    <w:basedOn w:val="Normal"/>
    <w:rsid w:val="00CE10E8"/>
    <w:pPr>
      <w:widowControl/>
      <w:spacing w:before="100" w:beforeAutospacing="1" w:after="100" w:afterAutospacing="1"/>
    </w:pPr>
    <w:rPr>
      <w:rFonts w:eastAsiaTheme="minorEastAsia" w:cs="Times New Roman"/>
      <w:lang w:bidi="ar-SA"/>
    </w:rPr>
  </w:style>
  <w:style w:type="paragraph" w:customStyle="1" w:styleId="portalbox2">
    <w:name w:val="portalbox2"/>
    <w:basedOn w:val="Normal"/>
    <w:rsid w:val="00CE10E8"/>
    <w:pPr>
      <w:widowControl/>
      <w:spacing w:before="100" w:beforeAutospacing="1" w:after="100" w:afterAutospacing="1"/>
    </w:pPr>
    <w:rPr>
      <w:rFonts w:eastAsiaTheme="minorEastAsia" w:cs="Times New Roman"/>
      <w:lang w:bidi="ar-SA"/>
    </w:rPr>
  </w:style>
  <w:style w:type="paragraph" w:customStyle="1" w:styleId="portalborder2">
    <w:name w:val="portalborder2"/>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2">
    <w:name w:val="portalbox&gt;ul2"/>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2">
    <w:name w:val="portalborder&gt;ul2"/>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1">
    <w:name w:val="div-col1"/>
    <w:basedOn w:val="Normal"/>
    <w:rsid w:val="00CE10E8"/>
    <w:pPr>
      <w:widowControl/>
      <w:spacing w:before="72" w:after="100" w:afterAutospacing="1"/>
    </w:pPr>
    <w:rPr>
      <w:rFonts w:eastAsiaTheme="minorEastAsia" w:cs="Times New Roman"/>
      <w:lang w:bidi="ar-SA"/>
    </w:rPr>
  </w:style>
  <w:style w:type="paragraph" w:customStyle="1" w:styleId="div-col-small1">
    <w:name w:val="div-col-small1"/>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
    <w:name w:val="cs1-code"/>
    <w:basedOn w:val="Normal"/>
    <w:rsid w:val="00CE10E8"/>
    <w:pPr>
      <w:widowControl/>
      <w:spacing w:before="100" w:beforeAutospacing="1" w:after="100" w:afterAutospacing="1"/>
    </w:pPr>
    <w:rPr>
      <w:rFonts w:eastAsiaTheme="minorEastAsia" w:cs="Times New Roman"/>
      <w:lang w:bidi="ar-SA"/>
    </w:rPr>
  </w:style>
  <w:style w:type="paragraph" w:customStyle="1" w:styleId="cs1-hidden-error">
    <w:name w:val="cs1-hidden-error"/>
    <w:basedOn w:val="Normal"/>
    <w:rsid w:val="00CE10E8"/>
    <w:pPr>
      <w:widowControl/>
      <w:spacing w:before="100" w:beforeAutospacing="1" w:after="100" w:afterAutospacing="1"/>
    </w:pPr>
    <w:rPr>
      <w:rFonts w:eastAsiaTheme="minorEastAsia" w:cs="Times New Roman"/>
      <w:lang w:bidi="ar-SA"/>
    </w:rPr>
  </w:style>
  <w:style w:type="paragraph" w:customStyle="1" w:styleId="cs1-visible-error">
    <w:name w:val="cs1-visible-error"/>
    <w:basedOn w:val="Normal"/>
    <w:rsid w:val="00CE10E8"/>
    <w:pPr>
      <w:widowControl/>
      <w:spacing w:before="100" w:beforeAutospacing="1" w:after="100" w:afterAutospacing="1"/>
    </w:pPr>
    <w:rPr>
      <w:rFonts w:eastAsiaTheme="minorEastAsia" w:cs="Times New Roman"/>
      <w:lang w:bidi="ar-SA"/>
    </w:rPr>
  </w:style>
  <w:style w:type="paragraph" w:customStyle="1" w:styleId="cs1-maint">
    <w:name w:val="cs1-maint"/>
    <w:basedOn w:val="Normal"/>
    <w:rsid w:val="00CE10E8"/>
    <w:pPr>
      <w:widowControl/>
      <w:spacing w:before="100" w:beforeAutospacing="1" w:after="100" w:afterAutospacing="1"/>
    </w:pPr>
    <w:rPr>
      <w:rFonts w:eastAsiaTheme="minorEastAsia" w:cs="Times New Roman"/>
      <w:lang w:bidi="ar-SA"/>
    </w:rPr>
  </w:style>
  <w:style w:type="paragraph" w:customStyle="1" w:styleId="cs1-format">
    <w:name w:val="cs1-format"/>
    <w:basedOn w:val="Normal"/>
    <w:rsid w:val="00CE10E8"/>
    <w:pPr>
      <w:widowControl/>
      <w:spacing w:before="100" w:beforeAutospacing="1" w:after="100" w:afterAutospacing="1"/>
    </w:pPr>
    <w:rPr>
      <w:rFonts w:eastAsiaTheme="minorEastAsia" w:cs="Times New Roman"/>
      <w:lang w:bidi="ar-SA"/>
    </w:rPr>
  </w:style>
  <w:style w:type="paragraph" w:customStyle="1" w:styleId="cs1-kern-left">
    <w:name w:val="cs1-kern-left"/>
    <w:basedOn w:val="Normal"/>
    <w:rsid w:val="00CE10E8"/>
    <w:pPr>
      <w:widowControl/>
      <w:spacing w:before="100" w:beforeAutospacing="1" w:after="100" w:afterAutospacing="1"/>
    </w:pPr>
    <w:rPr>
      <w:rFonts w:eastAsiaTheme="minorEastAsia" w:cs="Times New Roman"/>
      <w:lang w:bidi="ar-SA"/>
    </w:rPr>
  </w:style>
  <w:style w:type="paragraph" w:customStyle="1" w:styleId="cs1-kern-right">
    <w:name w:val="cs1-kern-right"/>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8">
    <w:name w:val="mw-collapsible-toggle8"/>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8">
    <w:name w:val="mw-warning-with-logexcerpt8"/>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8">
    <w:name w:val="editnotice-redlink8"/>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8">
    <w:name w:val="mbox-image8"/>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8">
    <w:name w:val="mbox-imageright8"/>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8">
    <w:name w:val="mw-empty-li8"/>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3">
    <w:name w:val="infobox-above13"/>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3">
    <w:name w:val="infobox-title13"/>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3">
    <w:name w:val="infobox-header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3">
    <w:name w:val="infobox-subheader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3">
    <w:name w:val="infobox-image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3">
    <w:name w:val="infobox-full-data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3">
    <w:name w:val="infobox-below13"/>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8">
    <w:name w:val="infobox-navbar8"/>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8">
    <w:name w:val="texhtml8"/>
    <w:basedOn w:val="DefaultParagraphFont"/>
    <w:rsid w:val="00CE10E8"/>
    <w:rPr>
      <w:rFonts w:ascii="Times New Roman" w:hAnsi="Times New Roman" w:cs="Times New Roman" w:hint="default"/>
      <w:sz w:val="24"/>
      <w:szCs w:val="24"/>
    </w:rPr>
  </w:style>
  <w:style w:type="paragraph" w:customStyle="1" w:styleId="mw-indicators8">
    <w:name w:val="mw-indicators8"/>
    <w:basedOn w:val="Normal"/>
    <w:rsid w:val="00CE10E8"/>
    <w:pPr>
      <w:widowControl/>
      <w:spacing w:before="100" w:beforeAutospacing="1" w:after="100" w:afterAutospacing="1"/>
    </w:pPr>
    <w:rPr>
      <w:rFonts w:eastAsiaTheme="minorEastAsia" w:cs="Times New Roman"/>
      <w:lang w:bidi="ar-SA"/>
    </w:rPr>
  </w:style>
  <w:style w:type="paragraph" w:customStyle="1" w:styleId="hatnote7">
    <w:name w:val="hatnote7"/>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6">
    <w:name w:val="infobox-subbox6"/>
    <w:basedOn w:val="Normal"/>
    <w:rsid w:val="00CE10E8"/>
    <w:pPr>
      <w:widowControl/>
      <w:ind w:left="-45" w:right="-45"/>
    </w:pPr>
    <w:rPr>
      <w:rFonts w:eastAsiaTheme="minorEastAsia" w:cs="Times New Roman"/>
      <w:lang w:bidi="ar-SA"/>
    </w:rPr>
  </w:style>
  <w:style w:type="paragraph" w:customStyle="1" w:styleId="infobox-3cols-child6">
    <w:name w:val="infobox-3cols-child6"/>
    <w:basedOn w:val="Normal"/>
    <w:rsid w:val="00CE10E8"/>
    <w:pPr>
      <w:widowControl/>
      <w:spacing w:before="100" w:beforeAutospacing="1" w:after="100" w:afterAutospacing="1"/>
    </w:pPr>
    <w:rPr>
      <w:rFonts w:eastAsiaTheme="minorEastAsia" w:cs="Times New Roman"/>
      <w:lang w:bidi="ar-SA"/>
    </w:rPr>
  </w:style>
  <w:style w:type="paragraph" w:customStyle="1" w:styleId="navbar6">
    <w:name w:val="navbar6"/>
    <w:basedOn w:val="Normal"/>
    <w:rsid w:val="00CE10E8"/>
    <w:pPr>
      <w:widowControl/>
      <w:spacing w:before="100" w:beforeAutospacing="1" w:after="100" w:afterAutospacing="1"/>
    </w:pPr>
    <w:rPr>
      <w:rFonts w:eastAsiaTheme="minorEastAsia" w:cs="Times New Roman"/>
      <w:lang w:bidi="ar-SA"/>
    </w:rPr>
  </w:style>
  <w:style w:type="paragraph" w:customStyle="1" w:styleId="infobox-header14">
    <w:name w:val="infobox-header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4">
    <w:name w:val="infobox-subheader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4">
    <w:name w:val="infobox-above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4">
    <w:name w:val="infobox-title14"/>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4">
    <w:name w:val="infobox-image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4">
    <w:name w:val="infobox-full-data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4">
    <w:name w:val="infobox-below14"/>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5">
    <w:name w:val="trow5"/>
    <w:basedOn w:val="Normal"/>
    <w:rsid w:val="00CE10E8"/>
    <w:pPr>
      <w:widowControl/>
      <w:spacing w:before="100" w:beforeAutospacing="1" w:after="100" w:afterAutospacing="1"/>
    </w:pPr>
    <w:rPr>
      <w:rFonts w:eastAsiaTheme="minorEastAsia" w:cs="Times New Roman"/>
      <w:lang w:bidi="ar-SA"/>
    </w:rPr>
  </w:style>
  <w:style w:type="paragraph" w:customStyle="1" w:styleId="tsingle5">
    <w:name w:val="tsingle5"/>
    <w:basedOn w:val="Normal"/>
    <w:rsid w:val="00CE10E8"/>
    <w:pPr>
      <w:widowControl/>
      <w:spacing w:before="15" w:after="15"/>
      <w:ind w:left="15" w:right="15"/>
    </w:pPr>
    <w:rPr>
      <w:rFonts w:eastAsiaTheme="minorEastAsia" w:cs="Times New Roman"/>
      <w:lang w:bidi="ar-SA"/>
    </w:rPr>
  </w:style>
  <w:style w:type="paragraph" w:customStyle="1" w:styleId="theader5">
    <w:name w:val="theader5"/>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5">
    <w:name w:val="thumbcaption5"/>
    <w:basedOn w:val="Normal"/>
    <w:rsid w:val="00CE10E8"/>
    <w:pPr>
      <w:widowControl/>
      <w:spacing w:before="100" w:beforeAutospacing="1" w:after="100" w:afterAutospacing="1"/>
    </w:pPr>
    <w:rPr>
      <w:rFonts w:eastAsiaTheme="minorEastAsia" w:cs="Times New Roman"/>
      <w:lang w:bidi="ar-SA"/>
    </w:rPr>
  </w:style>
  <w:style w:type="paragraph" w:customStyle="1" w:styleId="text-align-left5">
    <w:name w:val="text-align-left5"/>
    <w:basedOn w:val="Normal"/>
    <w:rsid w:val="00CE10E8"/>
    <w:pPr>
      <w:widowControl/>
      <w:spacing w:before="100" w:beforeAutospacing="1" w:after="100" w:afterAutospacing="1"/>
    </w:pPr>
    <w:rPr>
      <w:rFonts w:eastAsiaTheme="minorEastAsia" w:cs="Times New Roman"/>
      <w:lang w:bidi="ar-SA"/>
    </w:rPr>
  </w:style>
  <w:style w:type="paragraph" w:customStyle="1" w:styleId="text-align-right5">
    <w:name w:val="text-align-right5"/>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5">
    <w:name w:val="text-align-center5"/>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4">
    <w:name w:val="reflist4"/>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4">
    <w:name w:val="references4"/>
    <w:basedOn w:val="Normal"/>
    <w:rsid w:val="00CE10E8"/>
    <w:pPr>
      <w:widowControl/>
      <w:spacing w:before="100" w:beforeAutospacing="1"/>
    </w:pPr>
    <w:rPr>
      <w:rFonts w:eastAsiaTheme="minorEastAsia" w:cs="Times New Roman"/>
      <w:lang w:bidi="ar-SA"/>
    </w:rPr>
  </w:style>
  <w:style w:type="paragraph" w:customStyle="1" w:styleId="reflist-columns4">
    <w:name w:val="reflist-columns4"/>
    <w:basedOn w:val="Normal"/>
    <w:rsid w:val="00CE10E8"/>
    <w:pPr>
      <w:widowControl/>
      <w:spacing w:before="72" w:after="100" w:afterAutospacing="1"/>
    </w:pPr>
    <w:rPr>
      <w:rFonts w:eastAsiaTheme="minorEastAsia" w:cs="Times New Roman"/>
      <w:lang w:bidi="ar-SA"/>
    </w:rPr>
  </w:style>
  <w:style w:type="paragraph" w:customStyle="1" w:styleId="reflist-upper-alpha4">
    <w:name w:val="reflist-upper-alpha4"/>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4">
    <w:name w:val="reflist-upper-roman4"/>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4">
    <w:name w:val="reflist-lower-alpha4"/>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4">
    <w:name w:val="reflist-lower-roman4"/>
    <w:basedOn w:val="Normal"/>
    <w:rsid w:val="00CE10E8"/>
    <w:pPr>
      <w:widowControl/>
      <w:spacing w:before="100" w:beforeAutospacing="1" w:after="100" w:afterAutospacing="1"/>
    </w:pPr>
    <w:rPr>
      <w:rFonts w:eastAsiaTheme="minorEastAsia" w:cs="Times New Roman"/>
      <w:lang w:bidi="ar-SA"/>
    </w:rPr>
  </w:style>
  <w:style w:type="paragraph" w:customStyle="1" w:styleId="portalbox3">
    <w:name w:val="portalbox3"/>
    <w:basedOn w:val="Normal"/>
    <w:rsid w:val="00CE10E8"/>
    <w:pPr>
      <w:widowControl/>
      <w:spacing w:before="100" w:beforeAutospacing="1" w:after="100" w:afterAutospacing="1"/>
    </w:pPr>
    <w:rPr>
      <w:rFonts w:eastAsiaTheme="minorEastAsia" w:cs="Times New Roman"/>
      <w:lang w:bidi="ar-SA"/>
    </w:rPr>
  </w:style>
  <w:style w:type="paragraph" w:customStyle="1" w:styleId="portalborder3">
    <w:name w:val="portalborder3"/>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3">
    <w:name w:val="portalbox&gt;ul3"/>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3">
    <w:name w:val="portalborder&gt;ul3"/>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2">
    <w:name w:val="div-col2"/>
    <w:basedOn w:val="Normal"/>
    <w:rsid w:val="00CE10E8"/>
    <w:pPr>
      <w:widowControl/>
      <w:spacing w:before="72" w:after="100" w:afterAutospacing="1"/>
    </w:pPr>
    <w:rPr>
      <w:rFonts w:eastAsiaTheme="minorEastAsia" w:cs="Times New Roman"/>
      <w:lang w:bidi="ar-SA"/>
    </w:rPr>
  </w:style>
  <w:style w:type="paragraph" w:customStyle="1" w:styleId="div-col-small2">
    <w:name w:val="div-col-small2"/>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1">
    <w:name w:val="cs1-code1"/>
    <w:basedOn w:val="Normal"/>
    <w:rsid w:val="00CE10E8"/>
    <w:pPr>
      <w:widowControl/>
      <w:spacing w:before="100" w:beforeAutospacing="1" w:after="100" w:afterAutospacing="1"/>
    </w:pPr>
    <w:rPr>
      <w:rFonts w:eastAsiaTheme="minorEastAsia" w:cs="Times New Roman"/>
      <w:lang w:bidi="ar-SA"/>
    </w:rPr>
  </w:style>
  <w:style w:type="paragraph" w:customStyle="1" w:styleId="cs1-hidden-error1">
    <w:name w:val="cs1-hidden-error1"/>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1">
    <w:name w:val="cs1-visible-error1"/>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1">
    <w:name w:val="cs1-maint1"/>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1">
    <w:name w:val="cs1-format1"/>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1">
    <w:name w:val="cs1-kern-left1"/>
    <w:basedOn w:val="Normal"/>
    <w:rsid w:val="00CE10E8"/>
    <w:pPr>
      <w:widowControl/>
      <w:spacing w:before="100" w:beforeAutospacing="1" w:after="100" w:afterAutospacing="1"/>
    </w:pPr>
    <w:rPr>
      <w:rFonts w:eastAsiaTheme="minorEastAsia" w:cs="Times New Roman"/>
      <w:lang w:bidi="ar-SA"/>
    </w:rPr>
  </w:style>
  <w:style w:type="paragraph" w:customStyle="1" w:styleId="cs1-kern-right1">
    <w:name w:val="cs1-kern-right1"/>
    <w:basedOn w:val="Normal"/>
    <w:rsid w:val="00CE10E8"/>
    <w:pPr>
      <w:widowControl/>
      <w:spacing w:before="100" w:beforeAutospacing="1" w:after="100" w:afterAutospacing="1"/>
    </w:pPr>
    <w:rPr>
      <w:rFonts w:eastAsiaTheme="minorEastAsia" w:cs="Times New Roman"/>
      <w:lang w:bidi="ar-SA"/>
    </w:rPr>
  </w:style>
  <w:style w:type="character" w:styleId="HTMLCite">
    <w:name w:val="HTML Cite"/>
    <w:basedOn w:val="DefaultParagraphFont"/>
    <w:uiPriority w:val="99"/>
    <w:semiHidden/>
    <w:unhideWhenUsed/>
    <w:rsid w:val="00CE10E8"/>
    <w:rPr>
      <w:i/>
      <w:iCs/>
    </w:rPr>
  </w:style>
  <w:style w:type="character" w:customStyle="1" w:styleId="reference-accessdate">
    <w:name w:val="reference-accessdate"/>
    <w:basedOn w:val="DefaultParagraphFont"/>
    <w:rsid w:val="00CE10E8"/>
  </w:style>
  <w:style w:type="character" w:customStyle="1" w:styleId="nowrap4">
    <w:name w:val="nowrap4"/>
    <w:basedOn w:val="DefaultParagraphFont"/>
    <w:rsid w:val="00CE10E8"/>
  </w:style>
  <w:style w:type="character" w:customStyle="1" w:styleId="z3988">
    <w:name w:val="z3988"/>
    <w:basedOn w:val="DefaultParagraphFont"/>
    <w:rsid w:val="00CE10E8"/>
  </w:style>
  <w:style w:type="character" w:customStyle="1" w:styleId="cs1-lock-registration">
    <w:name w:val="cs1-lock-registration"/>
    <w:basedOn w:val="DefaultParagraphFont"/>
    <w:rsid w:val="00CE10E8"/>
  </w:style>
  <w:style w:type="paragraph" w:customStyle="1" w:styleId="side-box">
    <w:name w:val="side-box"/>
    <w:basedOn w:val="Normal"/>
    <w:rsid w:val="00CE10E8"/>
    <w:pPr>
      <w:widowControl/>
      <w:spacing w:before="100" w:beforeAutospacing="1" w:after="100" w:afterAutospacing="1"/>
    </w:pPr>
    <w:rPr>
      <w:rFonts w:eastAsiaTheme="minorEastAsia" w:cs="Times New Roman"/>
      <w:lang w:bidi="ar-SA"/>
    </w:rPr>
  </w:style>
  <w:style w:type="paragraph" w:customStyle="1" w:styleId="side-box-abovebelow">
    <w:name w:val="side-box-abovebelow"/>
    <w:basedOn w:val="Normal"/>
    <w:rsid w:val="00CE10E8"/>
    <w:pPr>
      <w:widowControl/>
      <w:spacing w:before="100" w:beforeAutospacing="1" w:after="100" w:afterAutospacing="1"/>
    </w:pPr>
    <w:rPr>
      <w:rFonts w:eastAsiaTheme="minorEastAsia" w:cs="Times New Roman"/>
      <w:lang w:bidi="ar-SA"/>
    </w:rPr>
  </w:style>
  <w:style w:type="paragraph" w:customStyle="1" w:styleId="side-box-text">
    <w:name w:val="side-box-text"/>
    <w:basedOn w:val="Normal"/>
    <w:rsid w:val="00CE10E8"/>
    <w:pPr>
      <w:widowControl/>
      <w:spacing w:before="100" w:beforeAutospacing="1" w:after="100" w:afterAutospacing="1"/>
    </w:pPr>
    <w:rPr>
      <w:rFonts w:eastAsiaTheme="minorEastAsia" w:cs="Times New Roman"/>
      <w:lang w:bidi="ar-SA"/>
    </w:rPr>
  </w:style>
  <w:style w:type="paragraph" w:customStyle="1" w:styleId="side-box-image">
    <w:name w:val="side-box-image"/>
    <w:basedOn w:val="Normal"/>
    <w:rsid w:val="00CE10E8"/>
    <w:pPr>
      <w:widowControl/>
      <w:spacing w:before="100" w:beforeAutospacing="1" w:after="100" w:afterAutospacing="1"/>
    </w:pPr>
    <w:rPr>
      <w:rFonts w:eastAsiaTheme="minorEastAsia" w:cs="Times New Roman"/>
      <w:lang w:bidi="ar-SA"/>
    </w:rPr>
  </w:style>
  <w:style w:type="paragraph" w:customStyle="1" w:styleId="side-box-imageright">
    <w:name w:val="side-box-imageright"/>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9">
    <w:name w:val="mw-collapsible-toggle9"/>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9">
    <w:name w:val="mw-warning-with-logexcerpt9"/>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9">
    <w:name w:val="editnotice-redlink9"/>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9">
    <w:name w:val="mbox-image9"/>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9">
    <w:name w:val="mbox-imageright9"/>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9">
    <w:name w:val="mw-empty-li9"/>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5">
    <w:name w:val="infobox-above15"/>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5">
    <w:name w:val="infobox-title15"/>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5">
    <w:name w:val="infobox-header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5">
    <w:name w:val="infobox-subheader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5">
    <w:name w:val="infobox-image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5">
    <w:name w:val="infobox-full-data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5">
    <w:name w:val="infobox-below15"/>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9">
    <w:name w:val="infobox-navbar9"/>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9">
    <w:name w:val="texhtml9"/>
    <w:basedOn w:val="DefaultParagraphFont"/>
    <w:rsid w:val="00CE10E8"/>
    <w:rPr>
      <w:rFonts w:ascii="Times New Roman" w:hAnsi="Times New Roman" w:cs="Times New Roman" w:hint="default"/>
      <w:sz w:val="24"/>
      <w:szCs w:val="24"/>
    </w:rPr>
  </w:style>
  <w:style w:type="paragraph" w:customStyle="1" w:styleId="mw-indicators9">
    <w:name w:val="mw-indicators9"/>
    <w:basedOn w:val="Normal"/>
    <w:rsid w:val="00CE10E8"/>
    <w:pPr>
      <w:widowControl/>
      <w:spacing w:before="100" w:beforeAutospacing="1" w:after="100" w:afterAutospacing="1"/>
    </w:pPr>
    <w:rPr>
      <w:rFonts w:eastAsiaTheme="minorEastAsia" w:cs="Times New Roman"/>
      <w:lang w:bidi="ar-SA"/>
    </w:rPr>
  </w:style>
  <w:style w:type="paragraph" w:customStyle="1" w:styleId="hatnote8">
    <w:name w:val="hatnote8"/>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7">
    <w:name w:val="infobox-subbox7"/>
    <w:basedOn w:val="Normal"/>
    <w:rsid w:val="00CE10E8"/>
    <w:pPr>
      <w:widowControl/>
      <w:ind w:left="-45" w:right="-45"/>
    </w:pPr>
    <w:rPr>
      <w:rFonts w:eastAsiaTheme="minorEastAsia" w:cs="Times New Roman"/>
      <w:lang w:bidi="ar-SA"/>
    </w:rPr>
  </w:style>
  <w:style w:type="paragraph" w:customStyle="1" w:styleId="infobox-3cols-child7">
    <w:name w:val="infobox-3cols-child7"/>
    <w:basedOn w:val="Normal"/>
    <w:rsid w:val="00CE10E8"/>
    <w:pPr>
      <w:widowControl/>
      <w:spacing w:before="100" w:beforeAutospacing="1" w:after="100" w:afterAutospacing="1"/>
    </w:pPr>
    <w:rPr>
      <w:rFonts w:eastAsiaTheme="minorEastAsia" w:cs="Times New Roman"/>
      <w:lang w:bidi="ar-SA"/>
    </w:rPr>
  </w:style>
  <w:style w:type="paragraph" w:customStyle="1" w:styleId="navbar7">
    <w:name w:val="navbar7"/>
    <w:basedOn w:val="Normal"/>
    <w:rsid w:val="00CE10E8"/>
    <w:pPr>
      <w:widowControl/>
      <w:spacing w:before="100" w:beforeAutospacing="1" w:after="100" w:afterAutospacing="1"/>
    </w:pPr>
    <w:rPr>
      <w:rFonts w:eastAsiaTheme="minorEastAsia" w:cs="Times New Roman"/>
      <w:lang w:bidi="ar-SA"/>
    </w:rPr>
  </w:style>
  <w:style w:type="paragraph" w:customStyle="1" w:styleId="infobox-header16">
    <w:name w:val="infobox-header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6">
    <w:name w:val="infobox-subheader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6">
    <w:name w:val="infobox-above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6">
    <w:name w:val="infobox-title1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6">
    <w:name w:val="infobox-image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6">
    <w:name w:val="infobox-full-data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6">
    <w:name w:val="infobox-below16"/>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6">
    <w:name w:val="trow6"/>
    <w:basedOn w:val="Normal"/>
    <w:rsid w:val="00CE10E8"/>
    <w:pPr>
      <w:widowControl/>
      <w:spacing w:before="100" w:beforeAutospacing="1" w:after="100" w:afterAutospacing="1"/>
    </w:pPr>
    <w:rPr>
      <w:rFonts w:eastAsiaTheme="minorEastAsia" w:cs="Times New Roman"/>
      <w:lang w:bidi="ar-SA"/>
    </w:rPr>
  </w:style>
  <w:style w:type="paragraph" w:customStyle="1" w:styleId="tsingle6">
    <w:name w:val="tsingle6"/>
    <w:basedOn w:val="Normal"/>
    <w:rsid w:val="00CE10E8"/>
    <w:pPr>
      <w:widowControl/>
      <w:spacing w:before="15" w:after="15"/>
      <w:ind w:left="15" w:right="15"/>
    </w:pPr>
    <w:rPr>
      <w:rFonts w:eastAsiaTheme="minorEastAsia" w:cs="Times New Roman"/>
      <w:lang w:bidi="ar-SA"/>
    </w:rPr>
  </w:style>
  <w:style w:type="paragraph" w:customStyle="1" w:styleId="theader6">
    <w:name w:val="theader6"/>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6">
    <w:name w:val="thumbcaption6"/>
    <w:basedOn w:val="Normal"/>
    <w:rsid w:val="00CE10E8"/>
    <w:pPr>
      <w:widowControl/>
      <w:spacing w:before="100" w:beforeAutospacing="1" w:after="100" w:afterAutospacing="1"/>
    </w:pPr>
    <w:rPr>
      <w:rFonts w:eastAsiaTheme="minorEastAsia" w:cs="Times New Roman"/>
      <w:lang w:bidi="ar-SA"/>
    </w:rPr>
  </w:style>
  <w:style w:type="paragraph" w:customStyle="1" w:styleId="text-align-left6">
    <w:name w:val="text-align-left6"/>
    <w:basedOn w:val="Normal"/>
    <w:rsid w:val="00CE10E8"/>
    <w:pPr>
      <w:widowControl/>
      <w:spacing w:before="100" w:beforeAutospacing="1" w:after="100" w:afterAutospacing="1"/>
    </w:pPr>
    <w:rPr>
      <w:rFonts w:eastAsiaTheme="minorEastAsia" w:cs="Times New Roman"/>
      <w:lang w:bidi="ar-SA"/>
    </w:rPr>
  </w:style>
  <w:style w:type="paragraph" w:customStyle="1" w:styleId="text-align-right6">
    <w:name w:val="text-align-right6"/>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6">
    <w:name w:val="text-align-center6"/>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5">
    <w:name w:val="reflist5"/>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5">
    <w:name w:val="references5"/>
    <w:basedOn w:val="Normal"/>
    <w:rsid w:val="00CE10E8"/>
    <w:pPr>
      <w:widowControl/>
      <w:spacing w:before="100" w:beforeAutospacing="1"/>
    </w:pPr>
    <w:rPr>
      <w:rFonts w:eastAsiaTheme="minorEastAsia" w:cs="Times New Roman"/>
      <w:lang w:bidi="ar-SA"/>
    </w:rPr>
  </w:style>
  <w:style w:type="paragraph" w:customStyle="1" w:styleId="reflist-columns5">
    <w:name w:val="reflist-columns5"/>
    <w:basedOn w:val="Normal"/>
    <w:rsid w:val="00CE10E8"/>
    <w:pPr>
      <w:widowControl/>
      <w:spacing w:before="72" w:after="100" w:afterAutospacing="1"/>
    </w:pPr>
    <w:rPr>
      <w:rFonts w:eastAsiaTheme="minorEastAsia" w:cs="Times New Roman"/>
      <w:lang w:bidi="ar-SA"/>
    </w:rPr>
  </w:style>
  <w:style w:type="paragraph" w:customStyle="1" w:styleId="reflist-upper-alpha5">
    <w:name w:val="reflist-upper-alpha5"/>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5">
    <w:name w:val="reflist-upper-roman5"/>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5">
    <w:name w:val="reflist-lower-alpha5"/>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5">
    <w:name w:val="reflist-lower-roman5"/>
    <w:basedOn w:val="Normal"/>
    <w:rsid w:val="00CE10E8"/>
    <w:pPr>
      <w:widowControl/>
      <w:spacing w:before="100" w:beforeAutospacing="1" w:after="100" w:afterAutospacing="1"/>
    </w:pPr>
    <w:rPr>
      <w:rFonts w:eastAsiaTheme="minorEastAsia" w:cs="Times New Roman"/>
      <w:lang w:bidi="ar-SA"/>
    </w:rPr>
  </w:style>
  <w:style w:type="paragraph" w:customStyle="1" w:styleId="portalbox4">
    <w:name w:val="portalbox4"/>
    <w:basedOn w:val="Normal"/>
    <w:rsid w:val="00CE10E8"/>
    <w:pPr>
      <w:widowControl/>
      <w:spacing w:before="100" w:beforeAutospacing="1" w:after="100" w:afterAutospacing="1"/>
    </w:pPr>
    <w:rPr>
      <w:rFonts w:eastAsiaTheme="minorEastAsia" w:cs="Times New Roman"/>
      <w:lang w:bidi="ar-SA"/>
    </w:rPr>
  </w:style>
  <w:style w:type="paragraph" w:customStyle="1" w:styleId="portalborder4">
    <w:name w:val="portalborder4"/>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4">
    <w:name w:val="portalbox&gt;ul4"/>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4">
    <w:name w:val="portalborder&gt;ul4"/>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3">
    <w:name w:val="div-col3"/>
    <w:basedOn w:val="Normal"/>
    <w:rsid w:val="00CE10E8"/>
    <w:pPr>
      <w:widowControl/>
      <w:spacing w:before="72" w:after="100" w:afterAutospacing="1"/>
    </w:pPr>
    <w:rPr>
      <w:rFonts w:eastAsiaTheme="minorEastAsia" w:cs="Times New Roman"/>
      <w:lang w:bidi="ar-SA"/>
    </w:rPr>
  </w:style>
  <w:style w:type="paragraph" w:customStyle="1" w:styleId="div-col-small3">
    <w:name w:val="div-col-small3"/>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2">
    <w:name w:val="cs1-code2"/>
    <w:basedOn w:val="Normal"/>
    <w:rsid w:val="00CE10E8"/>
    <w:pPr>
      <w:widowControl/>
      <w:spacing w:before="100" w:beforeAutospacing="1" w:after="100" w:afterAutospacing="1"/>
    </w:pPr>
    <w:rPr>
      <w:rFonts w:eastAsiaTheme="minorEastAsia" w:cs="Times New Roman"/>
      <w:lang w:bidi="ar-SA"/>
    </w:rPr>
  </w:style>
  <w:style w:type="paragraph" w:customStyle="1" w:styleId="cs1-hidden-error2">
    <w:name w:val="cs1-hidden-error2"/>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2">
    <w:name w:val="cs1-visible-error2"/>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2">
    <w:name w:val="cs1-maint2"/>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2">
    <w:name w:val="cs1-format2"/>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2">
    <w:name w:val="cs1-kern-left2"/>
    <w:basedOn w:val="Normal"/>
    <w:rsid w:val="00CE10E8"/>
    <w:pPr>
      <w:widowControl/>
      <w:spacing w:before="100" w:beforeAutospacing="1" w:after="100" w:afterAutospacing="1"/>
    </w:pPr>
    <w:rPr>
      <w:rFonts w:eastAsiaTheme="minorEastAsia" w:cs="Times New Roman"/>
      <w:lang w:bidi="ar-SA"/>
    </w:rPr>
  </w:style>
  <w:style w:type="paragraph" w:customStyle="1" w:styleId="cs1-kern-right2">
    <w:name w:val="cs1-kern-right2"/>
    <w:basedOn w:val="Normal"/>
    <w:rsid w:val="00CE10E8"/>
    <w:pPr>
      <w:widowControl/>
      <w:spacing w:before="100" w:beforeAutospacing="1" w:after="100" w:afterAutospacing="1"/>
    </w:pPr>
    <w:rPr>
      <w:rFonts w:eastAsiaTheme="minorEastAsia" w:cs="Times New Roman"/>
      <w:lang w:bidi="ar-SA"/>
    </w:rPr>
  </w:style>
  <w:style w:type="paragraph" w:customStyle="1" w:styleId="side-box1">
    <w:name w:val="side-box1"/>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1">
    <w:name w:val="side-box-abovebelow1"/>
    <w:basedOn w:val="Normal"/>
    <w:rsid w:val="00CE10E8"/>
    <w:pPr>
      <w:widowControl/>
      <w:spacing w:before="100" w:beforeAutospacing="1" w:after="100" w:afterAutospacing="1"/>
    </w:pPr>
    <w:rPr>
      <w:rFonts w:eastAsiaTheme="minorEastAsia" w:cs="Times New Roman"/>
      <w:lang w:bidi="ar-SA"/>
    </w:rPr>
  </w:style>
  <w:style w:type="paragraph" w:customStyle="1" w:styleId="side-box-text1">
    <w:name w:val="side-box-text1"/>
    <w:basedOn w:val="Normal"/>
    <w:rsid w:val="00CE10E8"/>
    <w:pPr>
      <w:widowControl/>
      <w:spacing w:before="100" w:beforeAutospacing="1" w:after="100" w:afterAutospacing="1"/>
    </w:pPr>
    <w:rPr>
      <w:rFonts w:eastAsiaTheme="minorEastAsia" w:cs="Times New Roman"/>
      <w:lang w:bidi="ar-SA"/>
    </w:rPr>
  </w:style>
  <w:style w:type="paragraph" w:customStyle="1" w:styleId="side-box-image1">
    <w:name w:val="side-box-image1"/>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1">
    <w:name w:val="side-box-imageright1"/>
    <w:basedOn w:val="Normal"/>
    <w:rsid w:val="00CE10E8"/>
    <w:pPr>
      <w:widowControl/>
      <w:spacing w:before="100" w:beforeAutospacing="1" w:after="100" w:afterAutospacing="1"/>
      <w:jc w:val="center"/>
    </w:pPr>
    <w:rPr>
      <w:rFonts w:eastAsiaTheme="minorEastAsia" w:cs="Times New Roman"/>
      <w:lang w:bidi="ar-SA"/>
    </w:rPr>
  </w:style>
  <w:style w:type="character" w:customStyle="1" w:styleId="nowrap5">
    <w:name w:val="nowrap5"/>
    <w:basedOn w:val="DefaultParagraphFont"/>
    <w:rsid w:val="00CE10E8"/>
  </w:style>
  <w:style w:type="paragraph" w:customStyle="1" w:styleId="navbox">
    <w:name w:val="navbox"/>
    <w:basedOn w:val="Normal"/>
    <w:rsid w:val="00CE10E8"/>
    <w:pPr>
      <w:widowControl/>
      <w:spacing w:before="100" w:beforeAutospacing="1" w:after="100" w:afterAutospacing="1"/>
    </w:pPr>
    <w:rPr>
      <w:rFonts w:eastAsiaTheme="minorEastAsia" w:cs="Times New Roman"/>
      <w:lang w:bidi="ar-SA"/>
    </w:rPr>
  </w:style>
  <w:style w:type="paragraph" w:customStyle="1" w:styleId="navbox-inner">
    <w:name w:val="navbox-inner"/>
    <w:basedOn w:val="Normal"/>
    <w:rsid w:val="00CE10E8"/>
    <w:pPr>
      <w:widowControl/>
      <w:spacing w:before="100" w:beforeAutospacing="1" w:after="100" w:afterAutospacing="1"/>
    </w:pPr>
    <w:rPr>
      <w:rFonts w:eastAsiaTheme="minorEastAsia" w:cs="Times New Roman"/>
      <w:lang w:bidi="ar-SA"/>
    </w:rPr>
  </w:style>
  <w:style w:type="paragraph" w:customStyle="1" w:styleId="navbox-subgroup">
    <w:name w:val="navbox-subgroup"/>
    <w:basedOn w:val="Normal"/>
    <w:rsid w:val="00CE10E8"/>
    <w:pPr>
      <w:widowControl/>
      <w:spacing w:before="100" w:beforeAutospacing="1" w:after="100" w:afterAutospacing="1"/>
    </w:pPr>
    <w:rPr>
      <w:rFonts w:eastAsiaTheme="minorEastAsia" w:cs="Times New Roman"/>
      <w:lang w:bidi="ar-SA"/>
    </w:rPr>
  </w:style>
  <w:style w:type="paragraph" w:customStyle="1" w:styleId="navbox-group">
    <w:name w:val="navbox-group"/>
    <w:basedOn w:val="Normal"/>
    <w:rsid w:val="00CE10E8"/>
    <w:pPr>
      <w:widowControl/>
      <w:spacing w:before="100" w:beforeAutospacing="1" w:after="100" w:afterAutospacing="1"/>
    </w:pPr>
    <w:rPr>
      <w:rFonts w:eastAsiaTheme="minorEastAsia" w:cs="Times New Roman"/>
      <w:lang w:bidi="ar-SA"/>
    </w:rPr>
  </w:style>
  <w:style w:type="paragraph" w:customStyle="1" w:styleId="navbox-title">
    <w:name w:val="navbox-title"/>
    <w:basedOn w:val="Normal"/>
    <w:rsid w:val="00CE10E8"/>
    <w:pPr>
      <w:widowControl/>
      <w:spacing w:before="100" w:beforeAutospacing="1" w:after="100" w:afterAutospacing="1"/>
    </w:pPr>
    <w:rPr>
      <w:rFonts w:eastAsiaTheme="minorEastAsia" w:cs="Times New Roman"/>
      <w:lang w:bidi="ar-SA"/>
    </w:rPr>
  </w:style>
  <w:style w:type="paragraph" w:customStyle="1" w:styleId="navbox-abovebelow">
    <w:name w:val="navbox-abovebelow"/>
    <w:basedOn w:val="Normal"/>
    <w:rsid w:val="00CE10E8"/>
    <w:pPr>
      <w:widowControl/>
      <w:spacing w:before="100" w:beforeAutospacing="1" w:after="100" w:afterAutospacing="1"/>
    </w:pPr>
    <w:rPr>
      <w:rFonts w:eastAsiaTheme="minorEastAsia" w:cs="Times New Roman"/>
      <w:lang w:bidi="ar-SA"/>
    </w:rPr>
  </w:style>
  <w:style w:type="paragraph" w:customStyle="1" w:styleId="navbox-list">
    <w:name w:val="navbox-list"/>
    <w:basedOn w:val="Normal"/>
    <w:rsid w:val="00CE10E8"/>
    <w:pPr>
      <w:widowControl/>
      <w:spacing w:before="100" w:beforeAutospacing="1" w:after="100" w:afterAutospacing="1"/>
    </w:pPr>
    <w:rPr>
      <w:rFonts w:eastAsiaTheme="minorEastAsia" w:cs="Times New Roman"/>
      <w:lang w:bidi="ar-SA"/>
    </w:rPr>
  </w:style>
  <w:style w:type="paragraph" w:customStyle="1" w:styleId="navbox-list-with-group">
    <w:name w:val="navbox-list-with-group"/>
    <w:basedOn w:val="Normal"/>
    <w:rsid w:val="00CE10E8"/>
    <w:pPr>
      <w:widowControl/>
      <w:spacing w:before="100" w:beforeAutospacing="1" w:after="100" w:afterAutospacing="1"/>
    </w:pPr>
    <w:rPr>
      <w:rFonts w:eastAsiaTheme="minorEastAsia" w:cs="Times New Roman"/>
      <w:lang w:bidi="ar-SA"/>
    </w:rPr>
  </w:style>
  <w:style w:type="paragraph" w:customStyle="1" w:styleId="navbox-even">
    <w:name w:val="navbox-even"/>
    <w:basedOn w:val="Normal"/>
    <w:rsid w:val="00CE10E8"/>
    <w:pPr>
      <w:widowControl/>
      <w:spacing w:before="100" w:beforeAutospacing="1" w:after="100" w:afterAutospacing="1"/>
    </w:pPr>
    <w:rPr>
      <w:rFonts w:eastAsiaTheme="minorEastAsia" w:cs="Times New Roman"/>
      <w:lang w:bidi="ar-SA"/>
    </w:rPr>
  </w:style>
  <w:style w:type="paragraph" w:customStyle="1" w:styleId="navbox-odd">
    <w:name w:val="navbox-odd"/>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10">
    <w:name w:val="mw-collapsible-toggle10"/>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0">
    <w:name w:val="mw-warning-with-logexcerpt10"/>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0">
    <w:name w:val="editnotice-redlink10"/>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0">
    <w:name w:val="mbox-image10"/>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0">
    <w:name w:val="mbox-imageright10"/>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10">
    <w:name w:val="mw-empty-li10"/>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7">
    <w:name w:val="infobox-above17"/>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7">
    <w:name w:val="infobox-title17"/>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7">
    <w:name w:val="infobox-header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7">
    <w:name w:val="infobox-subheader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7">
    <w:name w:val="infobox-image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7">
    <w:name w:val="infobox-full-data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7">
    <w:name w:val="infobox-below17"/>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0">
    <w:name w:val="infobox-navbar10"/>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0">
    <w:name w:val="texhtml10"/>
    <w:basedOn w:val="DefaultParagraphFont"/>
    <w:rsid w:val="00CE10E8"/>
    <w:rPr>
      <w:rFonts w:ascii="Times New Roman" w:hAnsi="Times New Roman" w:cs="Times New Roman" w:hint="default"/>
      <w:sz w:val="24"/>
      <w:szCs w:val="24"/>
    </w:rPr>
  </w:style>
  <w:style w:type="paragraph" w:customStyle="1" w:styleId="mw-indicators10">
    <w:name w:val="mw-indicators10"/>
    <w:basedOn w:val="Normal"/>
    <w:rsid w:val="00CE10E8"/>
    <w:pPr>
      <w:widowControl/>
      <w:spacing w:before="100" w:beforeAutospacing="1" w:after="100" w:afterAutospacing="1"/>
    </w:pPr>
    <w:rPr>
      <w:rFonts w:eastAsiaTheme="minorEastAsia" w:cs="Times New Roman"/>
      <w:lang w:bidi="ar-SA"/>
    </w:rPr>
  </w:style>
  <w:style w:type="paragraph" w:customStyle="1" w:styleId="hatnote9">
    <w:name w:val="hatnote9"/>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8">
    <w:name w:val="infobox-subbox8"/>
    <w:basedOn w:val="Normal"/>
    <w:rsid w:val="00CE10E8"/>
    <w:pPr>
      <w:widowControl/>
      <w:ind w:left="-45" w:right="-45"/>
    </w:pPr>
    <w:rPr>
      <w:rFonts w:eastAsiaTheme="minorEastAsia" w:cs="Times New Roman"/>
      <w:lang w:bidi="ar-SA"/>
    </w:rPr>
  </w:style>
  <w:style w:type="paragraph" w:customStyle="1" w:styleId="infobox-3cols-child8">
    <w:name w:val="infobox-3cols-child8"/>
    <w:basedOn w:val="Normal"/>
    <w:rsid w:val="00CE10E8"/>
    <w:pPr>
      <w:widowControl/>
      <w:spacing w:before="100" w:beforeAutospacing="1" w:after="100" w:afterAutospacing="1"/>
    </w:pPr>
    <w:rPr>
      <w:rFonts w:eastAsiaTheme="minorEastAsia" w:cs="Times New Roman"/>
      <w:lang w:bidi="ar-SA"/>
    </w:rPr>
  </w:style>
  <w:style w:type="paragraph" w:customStyle="1" w:styleId="navbar8">
    <w:name w:val="navbar8"/>
    <w:basedOn w:val="Normal"/>
    <w:rsid w:val="00CE10E8"/>
    <w:pPr>
      <w:widowControl/>
      <w:spacing w:before="100" w:beforeAutospacing="1" w:after="100" w:afterAutospacing="1"/>
    </w:pPr>
    <w:rPr>
      <w:rFonts w:eastAsiaTheme="minorEastAsia" w:cs="Times New Roman"/>
      <w:lang w:bidi="ar-SA"/>
    </w:rPr>
  </w:style>
  <w:style w:type="paragraph" w:customStyle="1" w:styleId="infobox-header18">
    <w:name w:val="infobox-header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8">
    <w:name w:val="infobox-subheader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18">
    <w:name w:val="infobox-above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18">
    <w:name w:val="infobox-title1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18">
    <w:name w:val="infobox-image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8">
    <w:name w:val="infobox-full-data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8">
    <w:name w:val="infobox-below18"/>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7">
    <w:name w:val="trow7"/>
    <w:basedOn w:val="Normal"/>
    <w:rsid w:val="00CE10E8"/>
    <w:pPr>
      <w:widowControl/>
      <w:spacing w:before="100" w:beforeAutospacing="1" w:after="100" w:afterAutospacing="1"/>
    </w:pPr>
    <w:rPr>
      <w:rFonts w:eastAsiaTheme="minorEastAsia" w:cs="Times New Roman"/>
      <w:lang w:bidi="ar-SA"/>
    </w:rPr>
  </w:style>
  <w:style w:type="paragraph" w:customStyle="1" w:styleId="tsingle7">
    <w:name w:val="tsingle7"/>
    <w:basedOn w:val="Normal"/>
    <w:rsid w:val="00CE10E8"/>
    <w:pPr>
      <w:widowControl/>
      <w:spacing w:before="15" w:after="15"/>
      <w:ind w:left="15" w:right="15"/>
    </w:pPr>
    <w:rPr>
      <w:rFonts w:eastAsiaTheme="minorEastAsia" w:cs="Times New Roman"/>
      <w:lang w:bidi="ar-SA"/>
    </w:rPr>
  </w:style>
  <w:style w:type="paragraph" w:customStyle="1" w:styleId="theader7">
    <w:name w:val="theader7"/>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7">
    <w:name w:val="thumbcaption7"/>
    <w:basedOn w:val="Normal"/>
    <w:rsid w:val="00CE10E8"/>
    <w:pPr>
      <w:widowControl/>
      <w:spacing w:before="100" w:beforeAutospacing="1" w:after="100" w:afterAutospacing="1"/>
    </w:pPr>
    <w:rPr>
      <w:rFonts w:eastAsiaTheme="minorEastAsia" w:cs="Times New Roman"/>
      <w:lang w:bidi="ar-SA"/>
    </w:rPr>
  </w:style>
  <w:style w:type="paragraph" w:customStyle="1" w:styleId="text-align-left7">
    <w:name w:val="text-align-left7"/>
    <w:basedOn w:val="Normal"/>
    <w:rsid w:val="00CE10E8"/>
    <w:pPr>
      <w:widowControl/>
      <w:spacing w:before="100" w:beforeAutospacing="1" w:after="100" w:afterAutospacing="1"/>
    </w:pPr>
    <w:rPr>
      <w:rFonts w:eastAsiaTheme="minorEastAsia" w:cs="Times New Roman"/>
      <w:lang w:bidi="ar-SA"/>
    </w:rPr>
  </w:style>
  <w:style w:type="paragraph" w:customStyle="1" w:styleId="text-align-right7">
    <w:name w:val="text-align-right7"/>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7">
    <w:name w:val="text-align-center7"/>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6">
    <w:name w:val="reflist6"/>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6">
    <w:name w:val="references6"/>
    <w:basedOn w:val="Normal"/>
    <w:rsid w:val="00CE10E8"/>
    <w:pPr>
      <w:widowControl/>
      <w:spacing w:before="100" w:beforeAutospacing="1"/>
    </w:pPr>
    <w:rPr>
      <w:rFonts w:eastAsiaTheme="minorEastAsia" w:cs="Times New Roman"/>
      <w:lang w:bidi="ar-SA"/>
    </w:rPr>
  </w:style>
  <w:style w:type="paragraph" w:customStyle="1" w:styleId="reflist-columns6">
    <w:name w:val="reflist-columns6"/>
    <w:basedOn w:val="Normal"/>
    <w:rsid w:val="00CE10E8"/>
    <w:pPr>
      <w:widowControl/>
      <w:spacing w:before="72" w:after="100" w:afterAutospacing="1"/>
    </w:pPr>
    <w:rPr>
      <w:rFonts w:eastAsiaTheme="minorEastAsia" w:cs="Times New Roman"/>
      <w:lang w:bidi="ar-SA"/>
    </w:rPr>
  </w:style>
  <w:style w:type="paragraph" w:customStyle="1" w:styleId="reflist-upper-alpha6">
    <w:name w:val="reflist-upper-alpha6"/>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6">
    <w:name w:val="reflist-upper-roman6"/>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6">
    <w:name w:val="reflist-lower-alpha6"/>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6">
    <w:name w:val="reflist-lower-roman6"/>
    <w:basedOn w:val="Normal"/>
    <w:rsid w:val="00CE10E8"/>
    <w:pPr>
      <w:widowControl/>
      <w:spacing w:before="100" w:beforeAutospacing="1" w:after="100" w:afterAutospacing="1"/>
    </w:pPr>
    <w:rPr>
      <w:rFonts w:eastAsiaTheme="minorEastAsia" w:cs="Times New Roman"/>
      <w:lang w:bidi="ar-SA"/>
    </w:rPr>
  </w:style>
  <w:style w:type="paragraph" w:customStyle="1" w:styleId="portalbox5">
    <w:name w:val="portalbox5"/>
    <w:basedOn w:val="Normal"/>
    <w:rsid w:val="00CE10E8"/>
    <w:pPr>
      <w:widowControl/>
      <w:spacing w:before="100" w:beforeAutospacing="1" w:after="100" w:afterAutospacing="1"/>
    </w:pPr>
    <w:rPr>
      <w:rFonts w:eastAsiaTheme="minorEastAsia" w:cs="Times New Roman"/>
      <w:lang w:bidi="ar-SA"/>
    </w:rPr>
  </w:style>
  <w:style w:type="paragraph" w:customStyle="1" w:styleId="portalborder5">
    <w:name w:val="portalborder5"/>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5">
    <w:name w:val="portalbox&gt;ul5"/>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5">
    <w:name w:val="portalborder&gt;ul5"/>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4">
    <w:name w:val="div-col4"/>
    <w:basedOn w:val="Normal"/>
    <w:rsid w:val="00CE10E8"/>
    <w:pPr>
      <w:widowControl/>
      <w:spacing w:before="72" w:after="100" w:afterAutospacing="1"/>
    </w:pPr>
    <w:rPr>
      <w:rFonts w:eastAsiaTheme="minorEastAsia" w:cs="Times New Roman"/>
      <w:lang w:bidi="ar-SA"/>
    </w:rPr>
  </w:style>
  <w:style w:type="paragraph" w:customStyle="1" w:styleId="div-col-small4">
    <w:name w:val="div-col-small4"/>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3">
    <w:name w:val="cs1-code3"/>
    <w:basedOn w:val="Normal"/>
    <w:rsid w:val="00CE10E8"/>
    <w:pPr>
      <w:widowControl/>
      <w:spacing w:before="100" w:beforeAutospacing="1" w:after="100" w:afterAutospacing="1"/>
    </w:pPr>
    <w:rPr>
      <w:rFonts w:eastAsiaTheme="minorEastAsia" w:cs="Times New Roman"/>
      <w:lang w:bidi="ar-SA"/>
    </w:rPr>
  </w:style>
  <w:style w:type="paragraph" w:customStyle="1" w:styleId="cs1-hidden-error3">
    <w:name w:val="cs1-hidden-error3"/>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3">
    <w:name w:val="cs1-visible-error3"/>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3">
    <w:name w:val="cs1-maint3"/>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3">
    <w:name w:val="cs1-format3"/>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3">
    <w:name w:val="cs1-kern-left3"/>
    <w:basedOn w:val="Normal"/>
    <w:rsid w:val="00CE10E8"/>
    <w:pPr>
      <w:widowControl/>
      <w:spacing w:before="100" w:beforeAutospacing="1" w:after="100" w:afterAutospacing="1"/>
    </w:pPr>
    <w:rPr>
      <w:rFonts w:eastAsiaTheme="minorEastAsia" w:cs="Times New Roman"/>
      <w:lang w:bidi="ar-SA"/>
    </w:rPr>
  </w:style>
  <w:style w:type="paragraph" w:customStyle="1" w:styleId="cs1-kern-right3">
    <w:name w:val="cs1-kern-right3"/>
    <w:basedOn w:val="Normal"/>
    <w:rsid w:val="00CE10E8"/>
    <w:pPr>
      <w:widowControl/>
      <w:spacing w:before="100" w:beforeAutospacing="1" w:after="100" w:afterAutospacing="1"/>
    </w:pPr>
    <w:rPr>
      <w:rFonts w:eastAsiaTheme="minorEastAsia" w:cs="Times New Roman"/>
      <w:lang w:bidi="ar-SA"/>
    </w:rPr>
  </w:style>
  <w:style w:type="paragraph" w:customStyle="1" w:styleId="side-box2">
    <w:name w:val="side-box2"/>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2">
    <w:name w:val="side-box-abovebelow2"/>
    <w:basedOn w:val="Normal"/>
    <w:rsid w:val="00CE10E8"/>
    <w:pPr>
      <w:widowControl/>
      <w:spacing w:before="100" w:beforeAutospacing="1" w:after="100" w:afterAutospacing="1"/>
    </w:pPr>
    <w:rPr>
      <w:rFonts w:eastAsiaTheme="minorEastAsia" w:cs="Times New Roman"/>
      <w:lang w:bidi="ar-SA"/>
    </w:rPr>
  </w:style>
  <w:style w:type="paragraph" w:customStyle="1" w:styleId="side-box-text2">
    <w:name w:val="side-box-text2"/>
    <w:basedOn w:val="Normal"/>
    <w:rsid w:val="00CE10E8"/>
    <w:pPr>
      <w:widowControl/>
      <w:spacing w:before="100" w:beforeAutospacing="1" w:after="100" w:afterAutospacing="1"/>
    </w:pPr>
    <w:rPr>
      <w:rFonts w:eastAsiaTheme="minorEastAsia" w:cs="Times New Roman"/>
      <w:lang w:bidi="ar-SA"/>
    </w:rPr>
  </w:style>
  <w:style w:type="paragraph" w:customStyle="1" w:styleId="side-box-image2">
    <w:name w:val="side-box-image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2">
    <w:name w:val="side-box-imageright2"/>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navbox1">
    <w:name w:val="navbox1"/>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spacing w:before="240"/>
      <w:jc w:val="center"/>
    </w:pPr>
    <w:rPr>
      <w:rFonts w:eastAsiaTheme="minorEastAsia" w:cs="Times New Roman"/>
      <w:sz w:val="21"/>
      <w:szCs w:val="21"/>
      <w:lang w:bidi="ar-SA"/>
    </w:rPr>
  </w:style>
  <w:style w:type="paragraph" w:customStyle="1" w:styleId="navbox2">
    <w:name w:val="navbox2"/>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jc w:val="center"/>
    </w:pPr>
    <w:rPr>
      <w:rFonts w:eastAsiaTheme="minorEastAsia" w:cs="Times New Roman"/>
      <w:sz w:val="21"/>
      <w:szCs w:val="21"/>
      <w:lang w:bidi="ar-SA"/>
    </w:rPr>
  </w:style>
  <w:style w:type="paragraph" w:customStyle="1" w:styleId="navbox-inner1">
    <w:name w:val="navbox-inner1"/>
    <w:basedOn w:val="Normal"/>
    <w:rsid w:val="00CE10E8"/>
    <w:pPr>
      <w:widowControl/>
      <w:spacing w:before="100" w:beforeAutospacing="1" w:after="100" w:afterAutospacing="1"/>
    </w:pPr>
    <w:rPr>
      <w:rFonts w:eastAsiaTheme="minorEastAsia" w:cs="Times New Roman"/>
      <w:lang w:bidi="ar-SA"/>
    </w:rPr>
  </w:style>
  <w:style w:type="paragraph" w:customStyle="1" w:styleId="navbox-subgroup1">
    <w:name w:val="navbox-subgroup1"/>
    <w:basedOn w:val="Normal"/>
    <w:rsid w:val="00CE10E8"/>
    <w:pPr>
      <w:widowControl/>
      <w:shd w:val="clear" w:color="auto" w:fill="FDFDFD"/>
      <w:spacing w:before="100" w:beforeAutospacing="1" w:after="100" w:afterAutospacing="1"/>
    </w:pPr>
    <w:rPr>
      <w:rFonts w:eastAsiaTheme="minorEastAsia" w:cs="Times New Roman"/>
      <w:lang w:bidi="ar-SA"/>
    </w:rPr>
  </w:style>
  <w:style w:type="paragraph" w:customStyle="1" w:styleId="navbox-group1">
    <w:name w:val="navbox-group1"/>
    <w:basedOn w:val="Normal"/>
    <w:rsid w:val="00CE10E8"/>
    <w:pPr>
      <w:widowControl/>
      <w:shd w:val="clear" w:color="auto" w:fill="DDDDFF"/>
      <w:spacing w:before="100" w:beforeAutospacing="1" w:after="100" w:afterAutospacing="1" w:line="360" w:lineRule="atLeast"/>
      <w:jc w:val="right"/>
    </w:pPr>
    <w:rPr>
      <w:rFonts w:eastAsiaTheme="minorEastAsia" w:cs="Times New Roman"/>
      <w:lang w:bidi="ar-SA"/>
    </w:rPr>
  </w:style>
  <w:style w:type="paragraph" w:customStyle="1" w:styleId="navbox-title1">
    <w:name w:val="navbox-title1"/>
    <w:basedOn w:val="Normal"/>
    <w:rsid w:val="00CE10E8"/>
    <w:pPr>
      <w:widowControl/>
      <w:shd w:val="clear" w:color="auto" w:fill="CCCCFF"/>
      <w:spacing w:before="100" w:beforeAutospacing="1" w:after="100" w:afterAutospacing="1" w:line="360" w:lineRule="atLeast"/>
      <w:jc w:val="center"/>
    </w:pPr>
    <w:rPr>
      <w:rFonts w:eastAsiaTheme="minorEastAsia" w:cs="Times New Roman"/>
      <w:lang w:bidi="ar-SA"/>
    </w:rPr>
  </w:style>
  <w:style w:type="paragraph" w:customStyle="1" w:styleId="navbox-abovebelow1">
    <w:name w:val="navbox-abovebelow1"/>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list1">
    <w:name w:val="navbox-list1"/>
    <w:basedOn w:val="Normal"/>
    <w:rsid w:val="00CE10E8"/>
    <w:pPr>
      <w:widowControl/>
      <w:spacing w:before="100" w:beforeAutospacing="1" w:after="100" w:afterAutospacing="1" w:line="360" w:lineRule="atLeast"/>
    </w:pPr>
    <w:rPr>
      <w:rFonts w:eastAsiaTheme="minorEastAsia" w:cs="Times New Roman"/>
      <w:lang w:bidi="ar-SA"/>
    </w:rPr>
  </w:style>
  <w:style w:type="paragraph" w:customStyle="1" w:styleId="navbox-list-with-group1">
    <w:name w:val="navbox-list-with-group1"/>
    <w:basedOn w:val="Normal"/>
    <w:rsid w:val="00CE10E8"/>
    <w:pPr>
      <w:widowControl/>
      <w:pBdr>
        <w:left w:val="single" w:sz="12" w:space="0" w:color="auto"/>
      </w:pBdr>
      <w:spacing w:before="100" w:beforeAutospacing="1" w:after="100" w:afterAutospacing="1"/>
    </w:pPr>
    <w:rPr>
      <w:rFonts w:eastAsiaTheme="minorEastAsia" w:cs="Times New Roman"/>
      <w:lang w:bidi="ar-SA"/>
    </w:rPr>
  </w:style>
  <w:style w:type="paragraph" w:customStyle="1" w:styleId="navbox-title2">
    <w:name w:val="navbox-title2"/>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group2">
    <w:name w:val="navbox-group2"/>
    <w:basedOn w:val="Normal"/>
    <w:rsid w:val="00CE10E8"/>
    <w:pPr>
      <w:widowControl/>
      <w:shd w:val="clear" w:color="auto" w:fill="E6E6FF"/>
      <w:spacing w:before="100" w:beforeAutospacing="1" w:after="100" w:afterAutospacing="1" w:line="360" w:lineRule="atLeast"/>
      <w:jc w:val="right"/>
    </w:pPr>
    <w:rPr>
      <w:rFonts w:eastAsiaTheme="minorEastAsia" w:cs="Times New Roman"/>
      <w:lang w:bidi="ar-SA"/>
    </w:rPr>
  </w:style>
  <w:style w:type="paragraph" w:customStyle="1" w:styleId="navbox-abovebelow2">
    <w:name w:val="navbox-abovebelow2"/>
    <w:basedOn w:val="Normal"/>
    <w:rsid w:val="00CE10E8"/>
    <w:pPr>
      <w:widowControl/>
      <w:shd w:val="clear" w:color="auto" w:fill="E6E6FF"/>
      <w:spacing w:before="100" w:beforeAutospacing="1" w:after="100" w:afterAutospacing="1" w:line="360" w:lineRule="atLeast"/>
      <w:jc w:val="center"/>
    </w:pPr>
    <w:rPr>
      <w:rFonts w:eastAsiaTheme="minorEastAsia" w:cs="Times New Roman"/>
      <w:lang w:bidi="ar-SA"/>
    </w:rPr>
  </w:style>
  <w:style w:type="paragraph" w:customStyle="1" w:styleId="navbox-even1">
    <w:name w:val="navbox-even1"/>
    <w:basedOn w:val="Normal"/>
    <w:rsid w:val="00CE10E8"/>
    <w:pPr>
      <w:widowControl/>
      <w:shd w:val="clear" w:color="auto" w:fill="F7F7F7"/>
      <w:spacing w:before="100" w:beforeAutospacing="1" w:after="100" w:afterAutospacing="1"/>
    </w:pPr>
    <w:rPr>
      <w:rFonts w:eastAsiaTheme="minorEastAsia" w:cs="Times New Roman"/>
      <w:lang w:bidi="ar-SA"/>
    </w:rPr>
  </w:style>
  <w:style w:type="paragraph" w:customStyle="1" w:styleId="navbox-odd1">
    <w:name w:val="navbox-odd1"/>
    <w:basedOn w:val="Normal"/>
    <w:rsid w:val="00CE10E8"/>
    <w:pPr>
      <w:widowControl/>
      <w:spacing w:before="100" w:beforeAutospacing="1" w:after="100" w:afterAutospacing="1"/>
    </w:pPr>
    <w:rPr>
      <w:rFonts w:eastAsiaTheme="minorEastAsia" w:cs="Times New Roman"/>
      <w:lang w:bidi="ar-SA"/>
    </w:rPr>
  </w:style>
  <w:style w:type="paragraph" w:customStyle="1" w:styleId="navbar9">
    <w:name w:val="navbar9"/>
    <w:basedOn w:val="Normal"/>
    <w:rsid w:val="00CE10E8"/>
    <w:pPr>
      <w:widowControl/>
      <w:spacing w:before="100" w:beforeAutospacing="1" w:after="100" w:afterAutospacing="1"/>
    </w:pPr>
    <w:rPr>
      <w:rFonts w:eastAsiaTheme="minorEastAsia" w:cs="Times New Roman"/>
      <w:lang w:bidi="ar-SA"/>
    </w:rPr>
  </w:style>
  <w:style w:type="paragraph" w:customStyle="1" w:styleId="navbar10">
    <w:name w:val="navbar10"/>
    <w:basedOn w:val="Normal"/>
    <w:rsid w:val="00CE10E8"/>
    <w:pPr>
      <w:widowControl/>
      <w:spacing w:before="100" w:beforeAutospacing="1" w:after="100" w:afterAutospacing="1"/>
      <w:ind w:right="120"/>
    </w:pPr>
    <w:rPr>
      <w:rFonts w:eastAsiaTheme="minorEastAsia" w:cs="Times New Roman"/>
      <w:lang w:bidi="ar-SA"/>
    </w:rPr>
  </w:style>
  <w:style w:type="paragraph" w:customStyle="1" w:styleId="navbar-collapse">
    <w:name w:val="navbar-collapse"/>
    <w:basedOn w:val="Normal"/>
    <w:rsid w:val="00CE10E8"/>
    <w:pPr>
      <w:widowControl/>
      <w:spacing w:before="100" w:beforeAutospacing="1" w:after="100" w:afterAutospacing="1"/>
    </w:pPr>
    <w:rPr>
      <w:rFonts w:eastAsiaTheme="minorEastAsia" w:cs="Times New Roman"/>
      <w:lang w:bidi="ar-SA"/>
    </w:rPr>
  </w:style>
  <w:style w:type="paragraph" w:customStyle="1" w:styleId="navbar-ct-full">
    <w:name w:val="navbar-ct-full"/>
    <w:basedOn w:val="Normal"/>
    <w:rsid w:val="00CE10E8"/>
    <w:pPr>
      <w:widowControl/>
      <w:spacing w:before="100" w:beforeAutospacing="1" w:after="100" w:afterAutospacing="1"/>
    </w:pPr>
    <w:rPr>
      <w:rFonts w:eastAsiaTheme="minorEastAsia" w:cs="Times New Roman"/>
      <w:lang w:bidi="ar-SA"/>
    </w:rPr>
  </w:style>
  <w:style w:type="paragraph" w:customStyle="1" w:styleId="navbar-ct-mini">
    <w:name w:val="navbar-ct-mini"/>
    <w:basedOn w:val="Normal"/>
    <w:rsid w:val="00CE10E8"/>
    <w:pPr>
      <w:widowControl/>
      <w:spacing w:before="100" w:beforeAutospacing="1" w:after="100" w:afterAutospacing="1"/>
    </w:pPr>
    <w:rPr>
      <w:rFonts w:eastAsiaTheme="minorEastAsia" w:cs="Times New Roman"/>
      <w:lang w:bidi="ar-SA"/>
    </w:rPr>
  </w:style>
  <w:style w:type="paragraph" w:customStyle="1" w:styleId="mw-collapsible-toggle11">
    <w:name w:val="mw-collapsible-toggle11"/>
    <w:basedOn w:val="Normal"/>
    <w:rsid w:val="00CE10E8"/>
    <w:pPr>
      <w:widowControl/>
      <w:spacing w:before="100" w:beforeAutospacing="1" w:after="100" w:afterAutospacing="1"/>
    </w:pPr>
    <w:rPr>
      <w:rFonts w:eastAsiaTheme="minorEastAsia" w:cs="Times New Roman"/>
      <w:lang w:bidi="ar-SA"/>
    </w:rPr>
  </w:style>
  <w:style w:type="paragraph" w:customStyle="1" w:styleId="mw-warning-with-logexcerpt11">
    <w:name w:val="mw-warning-with-logexcerpt11"/>
    <w:basedOn w:val="Normal"/>
    <w:rsid w:val="00CE10E8"/>
    <w:pPr>
      <w:widowControl/>
      <w:shd w:val="clear" w:color="auto" w:fill="FEF6E7"/>
      <w:spacing w:before="100" w:beforeAutospacing="1" w:after="100" w:afterAutospacing="1"/>
    </w:pPr>
    <w:rPr>
      <w:rFonts w:eastAsiaTheme="minorEastAsia" w:cs="Times New Roman"/>
      <w:lang w:bidi="ar-SA"/>
    </w:rPr>
  </w:style>
  <w:style w:type="paragraph" w:customStyle="1" w:styleId="editnotice-redlink11">
    <w:name w:val="editnotice-redlink1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11">
    <w:name w:val="mbox-image11"/>
    <w:basedOn w:val="Normal"/>
    <w:rsid w:val="00CE10E8"/>
    <w:pPr>
      <w:widowControl/>
      <w:spacing w:before="100" w:beforeAutospacing="1" w:after="100" w:afterAutospacing="1"/>
    </w:pPr>
    <w:rPr>
      <w:rFonts w:eastAsiaTheme="minorEastAsia" w:cs="Times New Roman"/>
      <w:vanish/>
      <w:lang w:bidi="ar-SA"/>
    </w:rPr>
  </w:style>
  <w:style w:type="paragraph" w:customStyle="1" w:styleId="mbox-imageright11">
    <w:name w:val="mbox-imageright11"/>
    <w:basedOn w:val="Normal"/>
    <w:rsid w:val="00CE10E8"/>
    <w:pPr>
      <w:widowControl/>
      <w:spacing w:before="100" w:beforeAutospacing="1" w:after="100" w:afterAutospacing="1"/>
    </w:pPr>
    <w:rPr>
      <w:rFonts w:eastAsiaTheme="minorEastAsia" w:cs="Times New Roman"/>
      <w:vanish/>
      <w:lang w:bidi="ar-SA"/>
    </w:rPr>
  </w:style>
  <w:style w:type="paragraph" w:customStyle="1" w:styleId="mw-empty-li11">
    <w:name w:val="mw-empty-li11"/>
    <w:basedOn w:val="Normal"/>
    <w:rsid w:val="00CE10E8"/>
    <w:pPr>
      <w:widowControl/>
      <w:spacing w:before="100" w:beforeAutospacing="1" w:after="100" w:afterAutospacing="1"/>
    </w:pPr>
    <w:rPr>
      <w:rFonts w:eastAsiaTheme="minorEastAsia" w:cs="Times New Roman"/>
      <w:vanish/>
      <w:lang w:bidi="ar-SA"/>
    </w:rPr>
  </w:style>
  <w:style w:type="paragraph" w:customStyle="1" w:styleId="infobox-above19">
    <w:name w:val="infobox-above19"/>
    <w:basedOn w:val="Normal"/>
    <w:rsid w:val="00CE10E8"/>
    <w:pPr>
      <w:widowControl/>
      <w:spacing w:before="100" w:beforeAutospacing="1" w:after="100" w:afterAutospacing="1"/>
      <w:jc w:val="center"/>
      <w:textAlignment w:val="top"/>
    </w:pPr>
    <w:rPr>
      <w:rFonts w:eastAsiaTheme="minorEastAsia" w:cs="Times New Roman"/>
      <w:b/>
      <w:bCs/>
      <w:sz w:val="30"/>
      <w:szCs w:val="30"/>
      <w:lang w:bidi="ar-SA"/>
    </w:rPr>
  </w:style>
  <w:style w:type="paragraph" w:customStyle="1" w:styleId="infobox-title19">
    <w:name w:val="infobox-title19"/>
    <w:basedOn w:val="Normal"/>
    <w:rsid w:val="00CE10E8"/>
    <w:pPr>
      <w:widowControl/>
      <w:spacing w:before="100" w:beforeAutospacing="1" w:after="100" w:afterAutospacing="1"/>
      <w:jc w:val="center"/>
    </w:pPr>
    <w:rPr>
      <w:rFonts w:eastAsiaTheme="minorEastAsia" w:cs="Times New Roman"/>
      <w:b/>
      <w:bCs/>
      <w:sz w:val="30"/>
      <w:szCs w:val="30"/>
      <w:lang w:bidi="ar-SA"/>
    </w:rPr>
  </w:style>
  <w:style w:type="paragraph" w:customStyle="1" w:styleId="infobox-header19">
    <w:name w:val="infobox-header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19">
    <w:name w:val="infobox-subheader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image19">
    <w:name w:val="infobox-image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19">
    <w:name w:val="infobox-full-data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19">
    <w:name w:val="infobox-below19"/>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navbar11">
    <w:name w:val="infobox-navbar11"/>
    <w:basedOn w:val="Normal"/>
    <w:rsid w:val="00CE10E8"/>
    <w:pPr>
      <w:widowControl/>
      <w:spacing w:before="100" w:beforeAutospacing="1" w:after="100" w:afterAutospacing="1"/>
      <w:jc w:val="right"/>
      <w:textAlignment w:val="top"/>
    </w:pPr>
    <w:rPr>
      <w:rFonts w:eastAsiaTheme="minorEastAsia" w:cs="Times New Roman"/>
      <w:lang w:bidi="ar-SA"/>
    </w:rPr>
  </w:style>
  <w:style w:type="character" w:customStyle="1" w:styleId="texhtml11">
    <w:name w:val="texhtml11"/>
    <w:basedOn w:val="DefaultParagraphFont"/>
    <w:rsid w:val="00CE10E8"/>
    <w:rPr>
      <w:rFonts w:ascii="Times New Roman" w:hAnsi="Times New Roman" w:cs="Times New Roman" w:hint="default"/>
      <w:sz w:val="24"/>
      <w:szCs w:val="24"/>
    </w:rPr>
  </w:style>
  <w:style w:type="paragraph" w:customStyle="1" w:styleId="mw-indicators11">
    <w:name w:val="mw-indicators11"/>
    <w:basedOn w:val="Normal"/>
    <w:rsid w:val="00CE10E8"/>
    <w:pPr>
      <w:widowControl/>
      <w:spacing w:before="100" w:beforeAutospacing="1" w:after="100" w:afterAutospacing="1"/>
    </w:pPr>
    <w:rPr>
      <w:rFonts w:eastAsiaTheme="minorEastAsia" w:cs="Times New Roman"/>
      <w:lang w:bidi="ar-SA"/>
    </w:rPr>
  </w:style>
  <w:style w:type="paragraph" w:customStyle="1" w:styleId="hatnote10">
    <w:name w:val="hatnote10"/>
    <w:basedOn w:val="Normal"/>
    <w:rsid w:val="00CE10E8"/>
    <w:pPr>
      <w:widowControl/>
      <w:spacing w:before="100" w:beforeAutospacing="1" w:after="100" w:afterAutospacing="1"/>
    </w:pPr>
    <w:rPr>
      <w:rFonts w:eastAsiaTheme="minorEastAsia" w:cs="Times New Roman"/>
      <w:i/>
      <w:iCs/>
      <w:lang w:bidi="ar-SA"/>
    </w:rPr>
  </w:style>
  <w:style w:type="paragraph" w:customStyle="1" w:styleId="infobox-subbox9">
    <w:name w:val="infobox-subbox9"/>
    <w:basedOn w:val="Normal"/>
    <w:rsid w:val="00CE10E8"/>
    <w:pPr>
      <w:widowControl/>
      <w:ind w:left="-45" w:right="-45"/>
    </w:pPr>
    <w:rPr>
      <w:rFonts w:eastAsiaTheme="minorEastAsia" w:cs="Times New Roman"/>
      <w:lang w:bidi="ar-SA"/>
    </w:rPr>
  </w:style>
  <w:style w:type="paragraph" w:customStyle="1" w:styleId="infobox-3cols-child9">
    <w:name w:val="infobox-3cols-child9"/>
    <w:basedOn w:val="Normal"/>
    <w:rsid w:val="00CE10E8"/>
    <w:pPr>
      <w:widowControl/>
      <w:spacing w:before="100" w:beforeAutospacing="1" w:after="100" w:afterAutospacing="1"/>
    </w:pPr>
    <w:rPr>
      <w:rFonts w:eastAsiaTheme="minorEastAsia" w:cs="Times New Roman"/>
      <w:lang w:bidi="ar-SA"/>
    </w:rPr>
  </w:style>
  <w:style w:type="paragraph" w:customStyle="1" w:styleId="navbar11">
    <w:name w:val="navbar11"/>
    <w:basedOn w:val="Normal"/>
    <w:rsid w:val="00CE10E8"/>
    <w:pPr>
      <w:widowControl/>
      <w:spacing w:before="100" w:beforeAutospacing="1" w:after="100" w:afterAutospacing="1"/>
    </w:pPr>
    <w:rPr>
      <w:rFonts w:eastAsiaTheme="minorEastAsia" w:cs="Times New Roman"/>
      <w:lang w:bidi="ar-SA"/>
    </w:rPr>
  </w:style>
  <w:style w:type="paragraph" w:customStyle="1" w:styleId="infobox-header20">
    <w:name w:val="infobox-header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subheader20">
    <w:name w:val="infobox-subheader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above20">
    <w:name w:val="infobox-above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title20">
    <w:name w:val="infobox-title20"/>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infobox-image20">
    <w:name w:val="infobox-image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full-data20">
    <w:name w:val="infobox-full-data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infobox-below20">
    <w:name w:val="infobox-below20"/>
    <w:basedOn w:val="Normal"/>
    <w:rsid w:val="00CE10E8"/>
    <w:pPr>
      <w:widowControl/>
      <w:spacing w:before="100" w:beforeAutospacing="1" w:after="100" w:afterAutospacing="1"/>
      <w:jc w:val="center"/>
      <w:textAlignment w:val="top"/>
    </w:pPr>
    <w:rPr>
      <w:rFonts w:eastAsiaTheme="minorEastAsia" w:cs="Times New Roman"/>
      <w:lang w:bidi="ar-SA"/>
    </w:rPr>
  </w:style>
  <w:style w:type="paragraph" w:customStyle="1" w:styleId="trow8">
    <w:name w:val="trow8"/>
    <w:basedOn w:val="Normal"/>
    <w:rsid w:val="00CE10E8"/>
    <w:pPr>
      <w:widowControl/>
      <w:spacing w:before="100" w:beforeAutospacing="1" w:after="100" w:afterAutospacing="1"/>
    </w:pPr>
    <w:rPr>
      <w:rFonts w:eastAsiaTheme="minorEastAsia" w:cs="Times New Roman"/>
      <w:lang w:bidi="ar-SA"/>
    </w:rPr>
  </w:style>
  <w:style w:type="paragraph" w:customStyle="1" w:styleId="tsingle8">
    <w:name w:val="tsingle8"/>
    <w:basedOn w:val="Normal"/>
    <w:rsid w:val="00CE10E8"/>
    <w:pPr>
      <w:widowControl/>
      <w:spacing w:before="15" w:after="15"/>
      <w:ind w:left="15" w:right="15"/>
    </w:pPr>
    <w:rPr>
      <w:rFonts w:eastAsiaTheme="minorEastAsia" w:cs="Times New Roman"/>
      <w:lang w:bidi="ar-SA"/>
    </w:rPr>
  </w:style>
  <w:style w:type="paragraph" w:customStyle="1" w:styleId="theader8">
    <w:name w:val="theader8"/>
    <w:basedOn w:val="Normal"/>
    <w:rsid w:val="00CE10E8"/>
    <w:pPr>
      <w:widowControl/>
      <w:spacing w:before="100" w:beforeAutospacing="1" w:after="100" w:afterAutospacing="1"/>
      <w:jc w:val="center"/>
    </w:pPr>
    <w:rPr>
      <w:rFonts w:eastAsiaTheme="minorEastAsia" w:cs="Times New Roman"/>
      <w:b/>
      <w:bCs/>
      <w:lang w:bidi="ar-SA"/>
    </w:rPr>
  </w:style>
  <w:style w:type="paragraph" w:customStyle="1" w:styleId="thumbcaption8">
    <w:name w:val="thumbcaption8"/>
    <w:basedOn w:val="Normal"/>
    <w:rsid w:val="00CE10E8"/>
    <w:pPr>
      <w:widowControl/>
      <w:spacing w:before="100" w:beforeAutospacing="1" w:after="100" w:afterAutospacing="1"/>
    </w:pPr>
    <w:rPr>
      <w:rFonts w:eastAsiaTheme="minorEastAsia" w:cs="Times New Roman"/>
      <w:lang w:bidi="ar-SA"/>
    </w:rPr>
  </w:style>
  <w:style w:type="paragraph" w:customStyle="1" w:styleId="text-align-left8">
    <w:name w:val="text-align-left8"/>
    <w:basedOn w:val="Normal"/>
    <w:rsid w:val="00CE10E8"/>
    <w:pPr>
      <w:widowControl/>
      <w:spacing w:before="100" w:beforeAutospacing="1" w:after="100" w:afterAutospacing="1"/>
    </w:pPr>
    <w:rPr>
      <w:rFonts w:eastAsiaTheme="minorEastAsia" w:cs="Times New Roman"/>
      <w:lang w:bidi="ar-SA"/>
    </w:rPr>
  </w:style>
  <w:style w:type="paragraph" w:customStyle="1" w:styleId="text-align-right8">
    <w:name w:val="text-align-right8"/>
    <w:basedOn w:val="Normal"/>
    <w:rsid w:val="00CE10E8"/>
    <w:pPr>
      <w:widowControl/>
      <w:spacing w:before="100" w:beforeAutospacing="1" w:after="100" w:afterAutospacing="1"/>
      <w:jc w:val="right"/>
    </w:pPr>
    <w:rPr>
      <w:rFonts w:eastAsiaTheme="minorEastAsia" w:cs="Times New Roman"/>
      <w:lang w:bidi="ar-SA"/>
    </w:rPr>
  </w:style>
  <w:style w:type="paragraph" w:customStyle="1" w:styleId="text-align-center8">
    <w:name w:val="text-align-center8"/>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reflist7">
    <w:name w:val="reflist7"/>
    <w:basedOn w:val="Normal"/>
    <w:rsid w:val="00CE10E8"/>
    <w:pPr>
      <w:widowControl/>
      <w:spacing w:before="100" w:beforeAutospacing="1" w:after="120"/>
    </w:pPr>
    <w:rPr>
      <w:rFonts w:eastAsiaTheme="minorEastAsia" w:cs="Times New Roman"/>
      <w:sz w:val="22"/>
      <w:szCs w:val="22"/>
      <w:lang w:bidi="ar-SA"/>
    </w:rPr>
  </w:style>
  <w:style w:type="paragraph" w:customStyle="1" w:styleId="references7">
    <w:name w:val="references7"/>
    <w:basedOn w:val="Normal"/>
    <w:rsid w:val="00CE10E8"/>
    <w:pPr>
      <w:widowControl/>
      <w:spacing w:before="100" w:beforeAutospacing="1"/>
    </w:pPr>
    <w:rPr>
      <w:rFonts w:eastAsiaTheme="minorEastAsia" w:cs="Times New Roman"/>
      <w:lang w:bidi="ar-SA"/>
    </w:rPr>
  </w:style>
  <w:style w:type="paragraph" w:customStyle="1" w:styleId="reflist-columns7">
    <w:name w:val="reflist-columns7"/>
    <w:basedOn w:val="Normal"/>
    <w:rsid w:val="00CE10E8"/>
    <w:pPr>
      <w:widowControl/>
      <w:spacing w:before="72" w:after="100" w:afterAutospacing="1"/>
    </w:pPr>
    <w:rPr>
      <w:rFonts w:eastAsiaTheme="minorEastAsia" w:cs="Times New Roman"/>
      <w:lang w:bidi="ar-SA"/>
    </w:rPr>
  </w:style>
  <w:style w:type="paragraph" w:customStyle="1" w:styleId="reflist-upper-alpha7">
    <w:name w:val="reflist-upper-alpha7"/>
    <w:basedOn w:val="Normal"/>
    <w:rsid w:val="00CE10E8"/>
    <w:pPr>
      <w:widowControl/>
      <w:spacing w:before="100" w:beforeAutospacing="1" w:after="100" w:afterAutospacing="1"/>
    </w:pPr>
    <w:rPr>
      <w:rFonts w:eastAsiaTheme="minorEastAsia" w:cs="Times New Roman"/>
      <w:lang w:bidi="ar-SA"/>
    </w:rPr>
  </w:style>
  <w:style w:type="paragraph" w:customStyle="1" w:styleId="reflist-upper-roman7">
    <w:name w:val="reflist-upper-roman7"/>
    <w:basedOn w:val="Normal"/>
    <w:rsid w:val="00CE10E8"/>
    <w:pPr>
      <w:widowControl/>
      <w:spacing w:before="100" w:beforeAutospacing="1" w:after="100" w:afterAutospacing="1"/>
    </w:pPr>
    <w:rPr>
      <w:rFonts w:eastAsiaTheme="minorEastAsia" w:cs="Times New Roman"/>
      <w:lang w:bidi="ar-SA"/>
    </w:rPr>
  </w:style>
  <w:style w:type="paragraph" w:customStyle="1" w:styleId="reflist-lower-alpha7">
    <w:name w:val="reflist-lower-alpha7"/>
    <w:basedOn w:val="Normal"/>
    <w:rsid w:val="00CE10E8"/>
    <w:pPr>
      <w:widowControl/>
      <w:spacing w:before="100" w:beforeAutospacing="1" w:after="100" w:afterAutospacing="1"/>
    </w:pPr>
    <w:rPr>
      <w:rFonts w:eastAsiaTheme="minorEastAsia" w:cs="Times New Roman"/>
      <w:lang w:bidi="ar-SA"/>
    </w:rPr>
  </w:style>
  <w:style w:type="paragraph" w:customStyle="1" w:styleId="reflist-lower-roman7">
    <w:name w:val="reflist-lower-roman7"/>
    <w:basedOn w:val="Normal"/>
    <w:rsid w:val="00CE10E8"/>
    <w:pPr>
      <w:widowControl/>
      <w:spacing w:before="100" w:beforeAutospacing="1" w:after="100" w:afterAutospacing="1"/>
    </w:pPr>
    <w:rPr>
      <w:rFonts w:eastAsiaTheme="minorEastAsia" w:cs="Times New Roman"/>
      <w:lang w:bidi="ar-SA"/>
    </w:rPr>
  </w:style>
  <w:style w:type="paragraph" w:customStyle="1" w:styleId="portalbox6">
    <w:name w:val="portalbox6"/>
    <w:basedOn w:val="Normal"/>
    <w:rsid w:val="00CE10E8"/>
    <w:pPr>
      <w:widowControl/>
      <w:spacing w:before="100" w:beforeAutospacing="1" w:after="100" w:afterAutospacing="1"/>
    </w:pPr>
    <w:rPr>
      <w:rFonts w:eastAsiaTheme="minorEastAsia" w:cs="Times New Roman"/>
      <w:lang w:bidi="ar-SA"/>
    </w:rPr>
  </w:style>
  <w:style w:type="paragraph" w:customStyle="1" w:styleId="portalborder6">
    <w:name w:val="portalborder6"/>
    <w:basedOn w:val="Normal"/>
    <w:rsid w:val="00CE10E8"/>
    <w:pPr>
      <w:widowControl/>
      <w:pBdr>
        <w:top w:val="single" w:sz="6" w:space="0" w:color="AAAAAA"/>
        <w:left w:val="single" w:sz="6" w:space="0" w:color="AAAAAA"/>
        <w:bottom w:val="single" w:sz="6" w:space="0" w:color="AAAAAA"/>
        <w:right w:val="single" w:sz="6" w:space="0" w:color="AAAAAA"/>
      </w:pBdr>
      <w:spacing w:before="100" w:beforeAutospacing="1" w:after="100" w:afterAutospacing="1"/>
    </w:pPr>
    <w:rPr>
      <w:rFonts w:eastAsiaTheme="minorEastAsia" w:cs="Times New Roman"/>
      <w:lang w:bidi="ar-SA"/>
    </w:rPr>
  </w:style>
  <w:style w:type="paragraph" w:customStyle="1" w:styleId="portalboxul6">
    <w:name w:val="portalbox&gt;ul6"/>
    <w:basedOn w:val="Normal"/>
    <w:rsid w:val="00CE10E8"/>
    <w:pPr>
      <w:widowControl/>
      <w:spacing w:before="100" w:beforeAutospacing="1" w:after="100" w:afterAutospacing="1" w:line="264" w:lineRule="auto"/>
    </w:pPr>
    <w:rPr>
      <w:rFonts w:eastAsiaTheme="minorEastAsia" w:cs="Times New Roman"/>
      <w:b/>
      <w:bCs/>
      <w:i/>
      <w:iCs/>
      <w:sz w:val="20"/>
      <w:szCs w:val="20"/>
      <w:lang w:bidi="ar-SA"/>
    </w:rPr>
  </w:style>
  <w:style w:type="paragraph" w:customStyle="1" w:styleId="portalborderul6">
    <w:name w:val="portalborder&gt;ul6"/>
    <w:basedOn w:val="Normal"/>
    <w:rsid w:val="00CE10E8"/>
    <w:pPr>
      <w:widowControl/>
      <w:shd w:val="clear" w:color="auto" w:fill="F9F9F9"/>
      <w:spacing w:before="100" w:beforeAutospacing="1" w:after="100" w:afterAutospacing="1"/>
    </w:pPr>
    <w:rPr>
      <w:rFonts w:eastAsiaTheme="minorEastAsia" w:cs="Times New Roman"/>
      <w:lang w:bidi="ar-SA"/>
    </w:rPr>
  </w:style>
  <w:style w:type="paragraph" w:customStyle="1" w:styleId="div-col5">
    <w:name w:val="div-col5"/>
    <w:basedOn w:val="Normal"/>
    <w:rsid w:val="00CE10E8"/>
    <w:pPr>
      <w:widowControl/>
      <w:spacing w:before="72" w:after="100" w:afterAutospacing="1"/>
    </w:pPr>
    <w:rPr>
      <w:rFonts w:eastAsiaTheme="minorEastAsia" w:cs="Times New Roman"/>
      <w:lang w:bidi="ar-SA"/>
    </w:rPr>
  </w:style>
  <w:style w:type="paragraph" w:customStyle="1" w:styleId="div-col-small5">
    <w:name w:val="div-col-small5"/>
    <w:basedOn w:val="Normal"/>
    <w:rsid w:val="00CE10E8"/>
    <w:pPr>
      <w:widowControl/>
      <w:spacing w:before="100" w:beforeAutospacing="1" w:after="100" w:afterAutospacing="1"/>
    </w:pPr>
    <w:rPr>
      <w:rFonts w:eastAsiaTheme="minorEastAsia" w:cs="Times New Roman"/>
      <w:sz w:val="22"/>
      <w:szCs w:val="22"/>
      <w:lang w:bidi="ar-SA"/>
    </w:rPr>
  </w:style>
  <w:style w:type="paragraph" w:customStyle="1" w:styleId="cs1-code4">
    <w:name w:val="cs1-code4"/>
    <w:basedOn w:val="Normal"/>
    <w:rsid w:val="00CE10E8"/>
    <w:pPr>
      <w:widowControl/>
      <w:spacing w:before="100" w:beforeAutospacing="1" w:after="100" w:afterAutospacing="1"/>
    </w:pPr>
    <w:rPr>
      <w:rFonts w:eastAsiaTheme="minorEastAsia" w:cs="Times New Roman"/>
      <w:lang w:bidi="ar-SA"/>
    </w:rPr>
  </w:style>
  <w:style w:type="paragraph" w:customStyle="1" w:styleId="cs1-hidden-error4">
    <w:name w:val="cs1-hidden-error4"/>
    <w:basedOn w:val="Normal"/>
    <w:rsid w:val="00CE10E8"/>
    <w:pPr>
      <w:widowControl/>
      <w:spacing w:before="100" w:beforeAutospacing="1" w:after="100" w:afterAutospacing="1"/>
    </w:pPr>
    <w:rPr>
      <w:rFonts w:eastAsiaTheme="minorEastAsia" w:cs="Times New Roman"/>
      <w:vanish/>
      <w:color w:val="DD3333"/>
      <w:lang w:bidi="ar-SA"/>
    </w:rPr>
  </w:style>
  <w:style w:type="paragraph" w:customStyle="1" w:styleId="cs1-visible-error4">
    <w:name w:val="cs1-visible-error4"/>
    <w:basedOn w:val="Normal"/>
    <w:rsid w:val="00CE10E8"/>
    <w:pPr>
      <w:widowControl/>
      <w:spacing w:before="100" w:beforeAutospacing="1" w:after="100" w:afterAutospacing="1"/>
    </w:pPr>
    <w:rPr>
      <w:rFonts w:eastAsiaTheme="minorEastAsia" w:cs="Times New Roman"/>
      <w:color w:val="DD3333"/>
      <w:lang w:bidi="ar-SA"/>
    </w:rPr>
  </w:style>
  <w:style w:type="paragraph" w:customStyle="1" w:styleId="cs1-maint4">
    <w:name w:val="cs1-maint4"/>
    <w:basedOn w:val="Normal"/>
    <w:rsid w:val="00CE10E8"/>
    <w:pPr>
      <w:widowControl/>
      <w:spacing w:before="100" w:beforeAutospacing="1" w:after="100" w:afterAutospacing="1"/>
      <w:ind w:left="72"/>
    </w:pPr>
    <w:rPr>
      <w:rFonts w:eastAsiaTheme="minorEastAsia" w:cs="Times New Roman"/>
      <w:vanish/>
      <w:color w:val="33AA33"/>
      <w:lang w:bidi="ar-SA"/>
    </w:rPr>
  </w:style>
  <w:style w:type="paragraph" w:customStyle="1" w:styleId="cs1-format4">
    <w:name w:val="cs1-format4"/>
    <w:basedOn w:val="Normal"/>
    <w:rsid w:val="00CE10E8"/>
    <w:pPr>
      <w:widowControl/>
      <w:spacing w:before="100" w:beforeAutospacing="1" w:after="100" w:afterAutospacing="1"/>
    </w:pPr>
    <w:rPr>
      <w:rFonts w:eastAsiaTheme="minorEastAsia" w:cs="Times New Roman"/>
      <w:sz w:val="23"/>
      <w:szCs w:val="23"/>
      <w:lang w:bidi="ar-SA"/>
    </w:rPr>
  </w:style>
  <w:style w:type="paragraph" w:customStyle="1" w:styleId="cs1-kern-left4">
    <w:name w:val="cs1-kern-left4"/>
    <w:basedOn w:val="Normal"/>
    <w:rsid w:val="00CE10E8"/>
    <w:pPr>
      <w:widowControl/>
      <w:spacing w:before="100" w:beforeAutospacing="1" w:after="100" w:afterAutospacing="1"/>
    </w:pPr>
    <w:rPr>
      <w:rFonts w:eastAsiaTheme="minorEastAsia" w:cs="Times New Roman"/>
      <w:lang w:bidi="ar-SA"/>
    </w:rPr>
  </w:style>
  <w:style w:type="paragraph" w:customStyle="1" w:styleId="cs1-kern-right4">
    <w:name w:val="cs1-kern-right4"/>
    <w:basedOn w:val="Normal"/>
    <w:rsid w:val="00CE10E8"/>
    <w:pPr>
      <w:widowControl/>
      <w:spacing w:before="100" w:beforeAutospacing="1" w:after="100" w:afterAutospacing="1"/>
    </w:pPr>
    <w:rPr>
      <w:rFonts w:eastAsiaTheme="minorEastAsia" w:cs="Times New Roman"/>
      <w:lang w:bidi="ar-SA"/>
    </w:rPr>
  </w:style>
  <w:style w:type="paragraph" w:customStyle="1" w:styleId="side-box3">
    <w:name w:val="side-box3"/>
    <w:basedOn w:val="Normal"/>
    <w:rsid w:val="00CE10E8"/>
    <w:pPr>
      <w:widowControl/>
      <w:pBdr>
        <w:top w:val="single" w:sz="6" w:space="0" w:color="AAAAAA"/>
        <w:left w:val="single" w:sz="6" w:space="0" w:color="AAAAAA"/>
        <w:bottom w:val="single" w:sz="6" w:space="0" w:color="AAAAAA"/>
        <w:right w:val="single" w:sz="6" w:space="0" w:color="AAAAAA"/>
      </w:pBdr>
      <w:shd w:val="clear" w:color="auto" w:fill="F9F9F9"/>
      <w:spacing w:before="60" w:after="60" w:line="300" w:lineRule="atLeast"/>
    </w:pPr>
    <w:rPr>
      <w:rFonts w:eastAsiaTheme="minorEastAsia" w:cs="Times New Roman"/>
      <w:sz w:val="21"/>
      <w:szCs w:val="21"/>
      <w:lang w:bidi="ar-SA"/>
    </w:rPr>
  </w:style>
  <w:style w:type="paragraph" w:customStyle="1" w:styleId="side-box-abovebelow3">
    <w:name w:val="side-box-abovebelow3"/>
    <w:basedOn w:val="Normal"/>
    <w:rsid w:val="00CE10E8"/>
    <w:pPr>
      <w:widowControl/>
      <w:spacing w:before="100" w:beforeAutospacing="1" w:after="100" w:afterAutospacing="1"/>
    </w:pPr>
    <w:rPr>
      <w:rFonts w:eastAsiaTheme="minorEastAsia" w:cs="Times New Roman"/>
      <w:lang w:bidi="ar-SA"/>
    </w:rPr>
  </w:style>
  <w:style w:type="paragraph" w:customStyle="1" w:styleId="side-box-text3">
    <w:name w:val="side-box-text3"/>
    <w:basedOn w:val="Normal"/>
    <w:rsid w:val="00CE10E8"/>
    <w:pPr>
      <w:widowControl/>
      <w:spacing w:before="100" w:beforeAutospacing="1" w:after="100" w:afterAutospacing="1"/>
    </w:pPr>
    <w:rPr>
      <w:rFonts w:eastAsiaTheme="minorEastAsia" w:cs="Times New Roman"/>
      <w:lang w:bidi="ar-SA"/>
    </w:rPr>
  </w:style>
  <w:style w:type="paragraph" w:customStyle="1" w:styleId="side-box-image3">
    <w:name w:val="side-box-image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side-box-imageright3">
    <w:name w:val="side-box-imageright3"/>
    <w:basedOn w:val="Normal"/>
    <w:rsid w:val="00CE10E8"/>
    <w:pPr>
      <w:widowControl/>
      <w:spacing w:before="100" w:beforeAutospacing="1" w:after="100" w:afterAutospacing="1"/>
      <w:jc w:val="center"/>
    </w:pPr>
    <w:rPr>
      <w:rFonts w:eastAsiaTheme="minorEastAsia" w:cs="Times New Roman"/>
      <w:lang w:bidi="ar-SA"/>
    </w:rPr>
  </w:style>
  <w:style w:type="paragraph" w:customStyle="1" w:styleId="navbox3">
    <w:name w:val="navbox3"/>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spacing w:before="240"/>
      <w:jc w:val="center"/>
    </w:pPr>
    <w:rPr>
      <w:rFonts w:eastAsiaTheme="minorEastAsia" w:cs="Times New Roman"/>
      <w:sz w:val="21"/>
      <w:szCs w:val="21"/>
      <w:lang w:bidi="ar-SA"/>
    </w:rPr>
  </w:style>
  <w:style w:type="paragraph" w:customStyle="1" w:styleId="navbox4">
    <w:name w:val="navbox4"/>
    <w:basedOn w:val="Normal"/>
    <w:rsid w:val="00CE10E8"/>
    <w:pPr>
      <w:widowControl/>
      <w:pBdr>
        <w:top w:val="single" w:sz="6" w:space="1" w:color="A2A9B1"/>
        <w:left w:val="single" w:sz="6" w:space="1" w:color="A2A9B1"/>
        <w:bottom w:val="single" w:sz="6" w:space="1" w:color="A2A9B1"/>
        <w:right w:val="single" w:sz="6" w:space="1" w:color="A2A9B1"/>
      </w:pBdr>
      <w:shd w:val="clear" w:color="auto" w:fill="FDFDFD"/>
      <w:jc w:val="center"/>
    </w:pPr>
    <w:rPr>
      <w:rFonts w:eastAsiaTheme="minorEastAsia" w:cs="Times New Roman"/>
      <w:sz w:val="21"/>
      <w:szCs w:val="21"/>
      <w:lang w:bidi="ar-SA"/>
    </w:rPr>
  </w:style>
  <w:style w:type="paragraph" w:customStyle="1" w:styleId="navbox-inner2">
    <w:name w:val="navbox-inner2"/>
    <w:basedOn w:val="Normal"/>
    <w:rsid w:val="00CE10E8"/>
    <w:pPr>
      <w:widowControl/>
      <w:spacing w:before="100" w:beforeAutospacing="1" w:after="100" w:afterAutospacing="1"/>
    </w:pPr>
    <w:rPr>
      <w:rFonts w:eastAsiaTheme="minorEastAsia" w:cs="Times New Roman"/>
      <w:lang w:bidi="ar-SA"/>
    </w:rPr>
  </w:style>
  <w:style w:type="paragraph" w:customStyle="1" w:styleId="navbox-subgroup2">
    <w:name w:val="navbox-subgroup2"/>
    <w:basedOn w:val="Normal"/>
    <w:rsid w:val="00CE10E8"/>
    <w:pPr>
      <w:widowControl/>
      <w:shd w:val="clear" w:color="auto" w:fill="FDFDFD"/>
      <w:spacing w:before="100" w:beforeAutospacing="1" w:after="100" w:afterAutospacing="1"/>
    </w:pPr>
    <w:rPr>
      <w:rFonts w:eastAsiaTheme="minorEastAsia" w:cs="Times New Roman"/>
      <w:lang w:bidi="ar-SA"/>
    </w:rPr>
  </w:style>
  <w:style w:type="paragraph" w:customStyle="1" w:styleId="navbox-group3">
    <w:name w:val="navbox-group3"/>
    <w:basedOn w:val="Normal"/>
    <w:rsid w:val="00CE10E8"/>
    <w:pPr>
      <w:widowControl/>
      <w:shd w:val="clear" w:color="auto" w:fill="DDDDFF"/>
      <w:spacing w:before="100" w:beforeAutospacing="1" w:after="100" w:afterAutospacing="1" w:line="360" w:lineRule="atLeast"/>
      <w:jc w:val="right"/>
    </w:pPr>
    <w:rPr>
      <w:rFonts w:eastAsiaTheme="minorEastAsia" w:cs="Times New Roman"/>
      <w:lang w:bidi="ar-SA"/>
    </w:rPr>
  </w:style>
  <w:style w:type="paragraph" w:customStyle="1" w:styleId="navbox-title3">
    <w:name w:val="navbox-title3"/>
    <w:basedOn w:val="Normal"/>
    <w:rsid w:val="00CE10E8"/>
    <w:pPr>
      <w:widowControl/>
      <w:shd w:val="clear" w:color="auto" w:fill="CCCCFF"/>
      <w:spacing w:before="100" w:beforeAutospacing="1" w:after="100" w:afterAutospacing="1" w:line="360" w:lineRule="atLeast"/>
      <w:jc w:val="center"/>
    </w:pPr>
    <w:rPr>
      <w:rFonts w:eastAsiaTheme="minorEastAsia" w:cs="Times New Roman"/>
      <w:lang w:bidi="ar-SA"/>
    </w:rPr>
  </w:style>
  <w:style w:type="paragraph" w:customStyle="1" w:styleId="navbox-abovebelow3">
    <w:name w:val="navbox-abovebelow3"/>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list2">
    <w:name w:val="navbox-list2"/>
    <w:basedOn w:val="Normal"/>
    <w:rsid w:val="00CE10E8"/>
    <w:pPr>
      <w:widowControl/>
      <w:spacing w:before="100" w:beforeAutospacing="1" w:after="100" w:afterAutospacing="1" w:line="360" w:lineRule="atLeast"/>
    </w:pPr>
    <w:rPr>
      <w:rFonts w:eastAsiaTheme="minorEastAsia" w:cs="Times New Roman"/>
      <w:lang w:bidi="ar-SA"/>
    </w:rPr>
  </w:style>
  <w:style w:type="paragraph" w:customStyle="1" w:styleId="navbox-list-with-group2">
    <w:name w:val="navbox-list-with-group2"/>
    <w:basedOn w:val="Normal"/>
    <w:rsid w:val="00CE10E8"/>
    <w:pPr>
      <w:widowControl/>
      <w:pBdr>
        <w:left w:val="single" w:sz="12" w:space="0" w:color="auto"/>
      </w:pBdr>
      <w:spacing w:before="100" w:beforeAutospacing="1" w:after="100" w:afterAutospacing="1"/>
    </w:pPr>
    <w:rPr>
      <w:rFonts w:eastAsiaTheme="minorEastAsia" w:cs="Times New Roman"/>
      <w:lang w:bidi="ar-SA"/>
    </w:rPr>
  </w:style>
  <w:style w:type="paragraph" w:customStyle="1" w:styleId="navbox-title4">
    <w:name w:val="navbox-title4"/>
    <w:basedOn w:val="Normal"/>
    <w:rsid w:val="00CE10E8"/>
    <w:pPr>
      <w:widowControl/>
      <w:shd w:val="clear" w:color="auto" w:fill="DDDDFF"/>
      <w:spacing w:before="100" w:beforeAutospacing="1" w:after="100" w:afterAutospacing="1" w:line="360" w:lineRule="atLeast"/>
      <w:jc w:val="center"/>
    </w:pPr>
    <w:rPr>
      <w:rFonts w:eastAsiaTheme="minorEastAsia" w:cs="Times New Roman"/>
      <w:lang w:bidi="ar-SA"/>
    </w:rPr>
  </w:style>
  <w:style w:type="paragraph" w:customStyle="1" w:styleId="navbox-group4">
    <w:name w:val="navbox-group4"/>
    <w:basedOn w:val="Normal"/>
    <w:rsid w:val="00CE10E8"/>
    <w:pPr>
      <w:widowControl/>
      <w:shd w:val="clear" w:color="auto" w:fill="E6E6FF"/>
      <w:spacing w:before="100" w:beforeAutospacing="1" w:after="100" w:afterAutospacing="1" w:line="360" w:lineRule="atLeast"/>
      <w:jc w:val="right"/>
    </w:pPr>
    <w:rPr>
      <w:rFonts w:eastAsiaTheme="minorEastAsia" w:cs="Times New Roman"/>
      <w:lang w:bidi="ar-SA"/>
    </w:rPr>
  </w:style>
  <w:style w:type="paragraph" w:customStyle="1" w:styleId="navbox-abovebelow4">
    <w:name w:val="navbox-abovebelow4"/>
    <w:basedOn w:val="Normal"/>
    <w:rsid w:val="00CE10E8"/>
    <w:pPr>
      <w:widowControl/>
      <w:shd w:val="clear" w:color="auto" w:fill="E6E6FF"/>
      <w:spacing w:before="100" w:beforeAutospacing="1" w:after="100" w:afterAutospacing="1" w:line="360" w:lineRule="atLeast"/>
      <w:jc w:val="center"/>
    </w:pPr>
    <w:rPr>
      <w:rFonts w:eastAsiaTheme="minorEastAsia" w:cs="Times New Roman"/>
      <w:lang w:bidi="ar-SA"/>
    </w:rPr>
  </w:style>
  <w:style w:type="paragraph" w:customStyle="1" w:styleId="navbox-even2">
    <w:name w:val="navbox-even2"/>
    <w:basedOn w:val="Normal"/>
    <w:rsid w:val="00CE10E8"/>
    <w:pPr>
      <w:widowControl/>
      <w:shd w:val="clear" w:color="auto" w:fill="F7F7F7"/>
      <w:spacing w:before="100" w:beforeAutospacing="1" w:after="100" w:afterAutospacing="1"/>
    </w:pPr>
    <w:rPr>
      <w:rFonts w:eastAsiaTheme="minorEastAsia" w:cs="Times New Roman"/>
      <w:lang w:bidi="ar-SA"/>
    </w:rPr>
  </w:style>
  <w:style w:type="paragraph" w:customStyle="1" w:styleId="navbox-odd2">
    <w:name w:val="navbox-odd2"/>
    <w:basedOn w:val="Normal"/>
    <w:rsid w:val="00CE10E8"/>
    <w:pPr>
      <w:widowControl/>
      <w:spacing w:before="100" w:beforeAutospacing="1" w:after="100" w:afterAutospacing="1"/>
    </w:pPr>
    <w:rPr>
      <w:rFonts w:eastAsiaTheme="minorEastAsia" w:cs="Times New Roman"/>
      <w:lang w:bidi="ar-SA"/>
    </w:rPr>
  </w:style>
  <w:style w:type="paragraph" w:customStyle="1" w:styleId="navbar12">
    <w:name w:val="navbar12"/>
    <w:basedOn w:val="Normal"/>
    <w:rsid w:val="00CE10E8"/>
    <w:pPr>
      <w:widowControl/>
      <w:spacing w:before="100" w:beforeAutospacing="1" w:after="100" w:afterAutospacing="1"/>
    </w:pPr>
    <w:rPr>
      <w:rFonts w:eastAsiaTheme="minorEastAsia" w:cs="Times New Roman"/>
      <w:lang w:bidi="ar-SA"/>
    </w:rPr>
  </w:style>
  <w:style w:type="paragraph" w:customStyle="1" w:styleId="navbar13">
    <w:name w:val="navbar13"/>
    <w:basedOn w:val="Normal"/>
    <w:rsid w:val="00CE10E8"/>
    <w:pPr>
      <w:widowControl/>
      <w:spacing w:before="100" w:beforeAutospacing="1" w:after="100" w:afterAutospacing="1"/>
      <w:ind w:right="120"/>
    </w:pPr>
    <w:rPr>
      <w:rFonts w:eastAsiaTheme="minorEastAsia" w:cs="Times New Roman"/>
      <w:sz w:val="21"/>
      <w:szCs w:val="21"/>
      <w:lang w:bidi="ar-SA"/>
    </w:rPr>
  </w:style>
  <w:style w:type="paragraph" w:customStyle="1" w:styleId="navbar14">
    <w:name w:val="navbar14"/>
    <w:basedOn w:val="Normal"/>
    <w:rsid w:val="00CE10E8"/>
    <w:pPr>
      <w:widowControl/>
      <w:spacing w:before="100" w:beforeAutospacing="1" w:after="100" w:afterAutospacing="1"/>
    </w:pPr>
    <w:rPr>
      <w:rFonts w:eastAsiaTheme="minorEastAsia" w:cs="Times New Roman"/>
      <w:sz w:val="21"/>
      <w:szCs w:val="21"/>
      <w:lang w:bidi="ar-SA"/>
    </w:rPr>
  </w:style>
  <w:style w:type="paragraph" w:customStyle="1" w:styleId="navbar-collapse1">
    <w:name w:val="navbar-collapse1"/>
    <w:basedOn w:val="Normal"/>
    <w:rsid w:val="00CE10E8"/>
    <w:pPr>
      <w:widowControl/>
      <w:spacing w:before="100" w:beforeAutospacing="1" w:after="100" w:afterAutospacing="1"/>
    </w:pPr>
    <w:rPr>
      <w:rFonts w:eastAsiaTheme="minorEastAsia" w:cs="Times New Roman"/>
      <w:lang w:bidi="ar-SA"/>
    </w:rPr>
  </w:style>
  <w:style w:type="paragraph" w:customStyle="1" w:styleId="navbar-ct-full1">
    <w:name w:val="navbar-ct-full1"/>
    <w:basedOn w:val="Normal"/>
    <w:rsid w:val="00CE10E8"/>
    <w:pPr>
      <w:widowControl/>
      <w:ind w:left="1680" w:right="1680"/>
    </w:pPr>
    <w:rPr>
      <w:rFonts w:eastAsiaTheme="minorEastAsia" w:cs="Times New Roman"/>
      <w:sz w:val="27"/>
      <w:szCs w:val="27"/>
      <w:lang w:bidi="ar-SA"/>
    </w:rPr>
  </w:style>
  <w:style w:type="paragraph" w:customStyle="1" w:styleId="navbar-ct-mini1">
    <w:name w:val="navbar-ct-mini1"/>
    <w:basedOn w:val="Normal"/>
    <w:rsid w:val="00CE10E8"/>
    <w:pPr>
      <w:widowControl/>
      <w:ind w:left="960" w:right="960"/>
    </w:pPr>
    <w:rPr>
      <w:rFonts w:eastAsiaTheme="minorEastAsia" w:cs="Times New Roman"/>
      <w:sz w:val="27"/>
      <w:szCs w:val="27"/>
      <w:lang w:bidi="ar-SA"/>
    </w:rPr>
  </w:style>
  <w:style w:type="paragraph" w:customStyle="1" w:styleId="nv-view">
    <w:name w:val="nv-view"/>
    <w:basedOn w:val="Normal"/>
    <w:rsid w:val="00CE10E8"/>
    <w:pPr>
      <w:widowControl/>
      <w:spacing w:before="100" w:beforeAutospacing="1" w:after="100" w:afterAutospacing="1"/>
    </w:pPr>
    <w:rPr>
      <w:rFonts w:eastAsiaTheme="minorEastAsia" w:cs="Times New Roman"/>
      <w:lang w:bidi="ar-SA"/>
    </w:rPr>
  </w:style>
  <w:style w:type="paragraph" w:customStyle="1" w:styleId="nv-talk">
    <w:name w:val="nv-talk"/>
    <w:basedOn w:val="Normal"/>
    <w:rsid w:val="00CE10E8"/>
    <w:pPr>
      <w:widowControl/>
      <w:spacing w:before="100" w:beforeAutospacing="1" w:after="100" w:afterAutospacing="1"/>
    </w:pPr>
    <w:rPr>
      <w:rFonts w:eastAsiaTheme="minorEastAsia" w:cs="Times New Roman"/>
      <w:lang w:bidi="ar-SA"/>
    </w:rPr>
  </w:style>
  <w:style w:type="paragraph" w:customStyle="1" w:styleId="nv-edit">
    <w:name w:val="nv-edit"/>
    <w:basedOn w:val="Normal"/>
    <w:rsid w:val="00CE10E8"/>
    <w:pPr>
      <w:widowControl/>
      <w:spacing w:before="100" w:beforeAutospacing="1" w:after="100" w:afterAutospacing="1"/>
    </w:pPr>
    <w:rPr>
      <w:rFonts w:eastAsiaTheme="minorEastAsia" w:cs="Times New Roman"/>
      <w:lang w:bidi="ar-SA"/>
    </w:rPr>
  </w:style>
  <w:style w:type="character" w:customStyle="1" w:styleId="uid">
    <w:name w:val="uid"/>
    <w:basedOn w:val="DefaultParagraphFont"/>
    <w:rsid w:val="00CE10E8"/>
  </w:style>
  <w:style w:type="character" w:customStyle="1" w:styleId="vector-menu-heading-label">
    <w:name w:val="vector-menu-heading-label"/>
    <w:basedOn w:val="DefaultParagraphFont"/>
    <w:rsid w:val="00CE10E8"/>
  </w:style>
  <w:style w:type="paragraph" w:customStyle="1" w:styleId="mw-list-item">
    <w:name w:val="mw-list-item"/>
    <w:basedOn w:val="Normal"/>
    <w:rsid w:val="00CE10E8"/>
    <w:pPr>
      <w:widowControl/>
      <w:spacing w:before="100" w:beforeAutospacing="1" w:after="100" w:afterAutospacing="1"/>
    </w:pPr>
    <w:rPr>
      <w:rFonts w:eastAsiaTheme="minorEastAsia" w:cs="Times New Roman"/>
      <w:lang w:bidi="ar-SA"/>
    </w:rPr>
  </w:style>
  <w:style w:type="paragraph" w:customStyle="1" w:styleId="selected">
    <w:name w:val="selected"/>
    <w:basedOn w:val="Normal"/>
    <w:rsid w:val="00CE10E8"/>
    <w:pPr>
      <w:widowControl/>
      <w:spacing w:before="100" w:beforeAutospacing="1" w:after="100" w:afterAutospacing="1"/>
    </w:pPr>
    <w:rPr>
      <w:rFonts w:eastAsiaTheme="minorEastAsia" w:cs="Times New Roman"/>
      <w:lang w:bidi="ar-SA"/>
    </w:rPr>
  </w:style>
  <w:style w:type="paragraph" w:customStyle="1" w:styleId="vector-tab-noicon">
    <w:name w:val="vector-tab-noicon"/>
    <w:basedOn w:val="Normal"/>
    <w:rsid w:val="00CE10E8"/>
    <w:pPr>
      <w:widowControl/>
      <w:spacing w:before="100" w:beforeAutospacing="1" w:after="100" w:afterAutospacing="1"/>
    </w:pPr>
    <w:rPr>
      <w:rFonts w:eastAsiaTheme="minorEastAsia" w:cs="Times New Roman"/>
      <w:lang w:bidi="ar-SA"/>
    </w:rPr>
  </w:style>
  <w:style w:type="paragraph" w:styleId="z-TopofForm">
    <w:name w:val="HTML Top of Form"/>
    <w:basedOn w:val="Normal"/>
    <w:next w:val="Normal"/>
    <w:link w:val="z-TopofFormChar"/>
    <w:hidden/>
    <w:uiPriority w:val="99"/>
    <w:semiHidden/>
    <w:unhideWhenUsed/>
    <w:rsid w:val="00CE10E8"/>
    <w:pPr>
      <w:widowControl/>
      <w:pBdr>
        <w:bottom w:val="single" w:sz="6" w:space="1" w:color="auto"/>
      </w:pBdr>
      <w:jc w:val="center"/>
    </w:pPr>
    <w:rPr>
      <w:rFonts w:ascii="Arial" w:eastAsiaTheme="minorEastAsia" w:hAnsi="Arial" w:cs="Arial"/>
      <w:vanish/>
      <w:sz w:val="16"/>
      <w:szCs w:val="16"/>
      <w:lang w:bidi="ar-SA"/>
    </w:rPr>
  </w:style>
  <w:style w:type="character" w:customStyle="1" w:styleId="z-TopofFormChar">
    <w:name w:val="z-Top of Form Char"/>
    <w:basedOn w:val="DefaultParagraphFont"/>
    <w:link w:val="z-TopofForm"/>
    <w:uiPriority w:val="99"/>
    <w:semiHidden/>
    <w:rsid w:val="00CE10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CE10E8"/>
    <w:pPr>
      <w:widowControl/>
      <w:pBdr>
        <w:top w:val="single" w:sz="6" w:space="1" w:color="auto"/>
      </w:pBdr>
      <w:jc w:val="center"/>
    </w:pPr>
    <w:rPr>
      <w:rFonts w:ascii="Arial" w:eastAsiaTheme="minorEastAsia" w:hAnsi="Arial" w:cs="Arial"/>
      <w:vanish/>
      <w:sz w:val="16"/>
      <w:szCs w:val="16"/>
      <w:lang w:bidi="ar-SA"/>
    </w:rPr>
  </w:style>
  <w:style w:type="character" w:customStyle="1" w:styleId="z-BottomofFormChar">
    <w:name w:val="z-Bottom of Form Char"/>
    <w:basedOn w:val="DefaultParagraphFont"/>
    <w:link w:val="z-BottomofForm"/>
    <w:uiPriority w:val="99"/>
    <w:semiHidden/>
    <w:rsid w:val="00CE10E8"/>
    <w:rPr>
      <w:rFonts w:ascii="Arial" w:eastAsiaTheme="minorEastAsia" w:hAnsi="Arial" w:cs="Arial"/>
      <w:vanish/>
      <w:sz w:val="16"/>
      <w:szCs w:val="16"/>
    </w:rPr>
  </w:style>
  <w:style w:type="paragraph" w:customStyle="1" w:styleId="wb-otherproject-link">
    <w:name w:val="wb-otherproject-link"/>
    <w:basedOn w:val="Normal"/>
    <w:rsid w:val="00CE10E8"/>
    <w:pPr>
      <w:widowControl/>
      <w:spacing w:before="100" w:beforeAutospacing="1" w:after="100" w:afterAutospacing="1"/>
    </w:pPr>
    <w:rPr>
      <w:rFonts w:eastAsiaTheme="minorEastAsia" w:cs="Times New Roman"/>
      <w:lang w:bidi="ar-SA"/>
    </w:rPr>
  </w:style>
  <w:style w:type="paragraph" w:customStyle="1" w:styleId="interlanguage-link">
    <w:name w:val="interlanguage-link"/>
    <w:basedOn w:val="Normal"/>
    <w:rsid w:val="00CE10E8"/>
    <w:pPr>
      <w:widowControl/>
      <w:spacing w:before="100" w:beforeAutospacing="1" w:after="100" w:afterAutospacing="1"/>
    </w:pPr>
    <w:rPr>
      <w:rFonts w:eastAsiaTheme="minorEastAsia" w:cs="Times New Roman"/>
      <w:lang w:bidi="ar-SA"/>
    </w:rPr>
  </w:style>
  <w:style w:type="character" w:customStyle="1" w:styleId="wb-langlinks-edit">
    <w:name w:val="wb-langlinks-edit"/>
    <w:basedOn w:val="DefaultParagraphFont"/>
    <w:rsid w:val="00CE10E8"/>
  </w:style>
  <w:style w:type="character" w:customStyle="1" w:styleId="anonymous-show">
    <w:name w:val="anonymous-show"/>
    <w:basedOn w:val="DefaultParagraphFont"/>
    <w:rsid w:val="00CE10E8"/>
  </w:style>
  <w:style w:type="table" w:styleId="ListTable5Dark-Accent3">
    <w:name w:val="List Table 5 Dark Accent 3"/>
    <w:basedOn w:val="TableNormal"/>
    <w:uiPriority w:val="50"/>
    <w:rsid w:val="0084619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DC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25F"/>
    <w:pPr>
      <w:ind w:left="720"/>
      <w:contextualSpacing/>
    </w:pPr>
    <w:rPr>
      <w:szCs w:val="21"/>
    </w:rPr>
  </w:style>
  <w:style w:type="paragraph" w:styleId="Revision">
    <w:name w:val="Revision"/>
    <w:hidden/>
    <w:uiPriority w:val="99"/>
    <w:semiHidden/>
    <w:rsid w:val="00D12F8E"/>
    <w:pPr>
      <w:spacing w:after="0" w:line="240" w:lineRule="auto"/>
    </w:pPr>
    <w:rPr>
      <w:rFonts w:ascii="Times New Roman" w:eastAsia="Arial Unicode MS" w:hAnsi="Times New Roman" w:cs="Mangal"/>
      <w:sz w:val="24"/>
      <w:szCs w:val="21"/>
      <w:lang w:eastAsia="zh-CN" w:bidi="hi-IN"/>
    </w:rPr>
  </w:style>
  <w:style w:type="character" w:styleId="CommentReference">
    <w:name w:val="annotation reference"/>
    <w:basedOn w:val="DefaultParagraphFont"/>
    <w:uiPriority w:val="99"/>
    <w:semiHidden/>
    <w:unhideWhenUsed/>
    <w:rsid w:val="00D12F8E"/>
    <w:rPr>
      <w:sz w:val="16"/>
      <w:szCs w:val="16"/>
    </w:rPr>
  </w:style>
  <w:style w:type="paragraph" w:styleId="CommentText">
    <w:name w:val="annotation text"/>
    <w:basedOn w:val="Normal"/>
    <w:link w:val="CommentTextChar"/>
    <w:uiPriority w:val="99"/>
    <w:semiHidden/>
    <w:unhideWhenUsed/>
    <w:rsid w:val="00D12F8E"/>
    <w:rPr>
      <w:sz w:val="20"/>
      <w:szCs w:val="18"/>
    </w:rPr>
  </w:style>
  <w:style w:type="character" w:customStyle="1" w:styleId="CommentTextChar">
    <w:name w:val="Comment Text Char"/>
    <w:basedOn w:val="DefaultParagraphFont"/>
    <w:link w:val="CommentText"/>
    <w:uiPriority w:val="99"/>
    <w:semiHidden/>
    <w:rsid w:val="00D12F8E"/>
    <w:rPr>
      <w:rFonts w:ascii="Times New Roman" w:eastAsia="Arial Unicode MS" w:hAnsi="Times New Roman"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D12F8E"/>
    <w:rPr>
      <w:b/>
      <w:bCs/>
    </w:rPr>
  </w:style>
  <w:style w:type="character" w:customStyle="1" w:styleId="CommentSubjectChar">
    <w:name w:val="Comment Subject Char"/>
    <w:basedOn w:val="CommentTextChar"/>
    <w:link w:val="CommentSubject"/>
    <w:uiPriority w:val="99"/>
    <w:semiHidden/>
    <w:rsid w:val="00D12F8E"/>
    <w:rPr>
      <w:rFonts w:ascii="Times New Roman" w:eastAsia="Arial Unicode MS" w:hAnsi="Times New Roman" w:cs="Mangal"/>
      <w:b/>
      <w:bCs/>
      <w:sz w:val="20"/>
      <w:szCs w:val="18"/>
      <w:lang w:eastAsia="zh-CN" w:bidi="hi-IN"/>
    </w:rPr>
  </w:style>
  <w:style w:type="paragraph" w:styleId="Bibliography">
    <w:name w:val="Bibliography"/>
    <w:basedOn w:val="Normal"/>
    <w:next w:val="Normal"/>
    <w:uiPriority w:val="37"/>
    <w:unhideWhenUsed/>
    <w:rsid w:val="003548DE"/>
    <w:rPr>
      <w:szCs w:val="21"/>
    </w:rPr>
  </w:style>
  <w:style w:type="paragraph" w:styleId="TableofFigures">
    <w:name w:val="table of figures"/>
    <w:basedOn w:val="Normal"/>
    <w:next w:val="Normal"/>
    <w:uiPriority w:val="99"/>
    <w:unhideWhenUsed/>
    <w:rsid w:val="005D68AF"/>
    <w:rPr>
      <w:szCs w:val="21"/>
    </w:rPr>
  </w:style>
  <w:style w:type="character" w:customStyle="1" w:styleId="cf01">
    <w:name w:val="cf01"/>
    <w:basedOn w:val="DefaultParagraphFont"/>
    <w:rsid w:val="00B42D10"/>
    <w:rPr>
      <w:rFonts w:ascii="Segoe UI" w:hAnsi="Segoe UI" w:cs="Segoe UI" w:hint="default"/>
      <w:color w:val="262626"/>
      <w:sz w:val="18"/>
      <w:szCs w:val="18"/>
    </w:rPr>
  </w:style>
  <w:style w:type="paragraph" w:styleId="FootnoteText">
    <w:name w:val="footnote text"/>
    <w:basedOn w:val="Normal"/>
    <w:link w:val="FootnoteTextChar"/>
    <w:uiPriority w:val="99"/>
    <w:semiHidden/>
    <w:unhideWhenUsed/>
    <w:rsid w:val="005168B6"/>
    <w:rPr>
      <w:sz w:val="20"/>
      <w:szCs w:val="18"/>
    </w:rPr>
  </w:style>
  <w:style w:type="character" w:customStyle="1" w:styleId="FootnoteTextChar">
    <w:name w:val="Footnote Text Char"/>
    <w:basedOn w:val="DefaultParagraphFont"/>
    <w:link w:val="FootnoteText"/>
    <w:uiPriority w:val="99"/>
    <w:semiHidden/>
    <w:rsid w:val="005168B6"/>
    <w:rPr>
      <w:rFonts w:ascii="Times New Roman" w:eastAsia="Arial Unicode MS" w:hAnsi="Times New Roman" w:cs="Mangal"/>
      <w:sz w:val="20"/>
      <w:szCs w:val="18"/>
      <w:lang w:eastAsia="zh-CN" w:bidi="hi-IN"/>
    </w:rPr>
  </w:style>
  <w:style w:type="character" w:styleId="FootnoteReference">
    <w:name w:val="footnote reference"/>
    <w:basedOn w:val="DefaultParagraphFont"/>
    <w:uiPriority w:val="99"/>
    <w:semiHidden/>
    <w:unhideWhenUsed/>
    <w:rsid w:val="005168B6"/>
    <w:rPr>
      <w:vertAlign w:val="superscript"/>
    </w:rPr>
  </w:style>
  <w:style w:type="table" w:styleId="GridTable4-Accent3">
    <w:name w:val="Grid Table 4 Accent 3"/>
    <w:basedOn w:val="TableNormal"/>
    <w:uiPriority w:val="49"/>
    <w:rsid w:val="00CC7C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1B673B"/>
    <w:rPr>
      <w:i/>
      <w:iCs/>
    </w:rPr>
  </w:style>
  <w:style w:type="paragraph" w:styleId="TOC5">
    <w:name w:val="toc 5"/>
    <w:basedOn w:val="Normal"/>
    <w:next w:val="Normal"/>
    <w:autoRedefine/>
    <w:uiPriority w:val="39"/>
    <w:unhideWhenUsed/>
    <w:rsid w:val="000238BA"/>
    <w:pPr>
      <w:spacing w:after="100"/>
      <w:ind w:left="96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9211">
      <w:bodyDiv w:val="1"/>
      <w:marLeft w:val="0"/>
      <w:marRight w:val="0"/>
      <w:marTop w:val="0"/>
      <w:marBottom w:val="0"/>
      <w:divBdr>
        <w:top w:val="none" w:sz="0" w:space="0" w:color="auto"/>
        <w:left w:val="none" w:sz="0" w:space="0" w:color="auto"/>
        <w:bottom w:val="none" w:sz="0" w:space="0" w:color="auto"/>
        <w:right w:val="none" w:sz="0" w:space="0" w:color="auto"/>
      </w:divBdr>
    </w:div>
    <w:div w:id="75439018">
      <w:bodyDiv w:val="1"/>
      <w:marLeft w:val="0"/>
      <w:marRight w:val="0"/>
      <w:marTop w:val="0"/>
      <w:marBottom w:val="0"/>
      <w:divBdr>
        <w:top w:val="none" w:sz="0" w:space="0" w:color="auto"/>
        <w:left w:val="none" w:sz="0" w:space="0" w:color="auto"/>
        <w:bottom w:val="none" w:sz="0" w:space="0" w:color="auto"/>
        <w:right w:val="none" w:sz="0" w:space="0" w:color="auto"/>
      </w:divBdr>
    </w:div>
    <w:div w:id="230507761">
      <w:bodyDiv w:val="1"/>
      <w:marLeft w:val="0"/>
      <w:marRight w:val="0"/>
      <w:marTop w:val="0"/>
      <w:marBottom w:val="0"/>
      <w:divBdr>
        <w:top w:val="none" w:sz="0" w:space="0" w:color="auto"/>
        <w:left w:val="none" w:sz="0" w:space="0" w:color="auto"/>
        <w:bottom w:val="none" w:sz="0" w:space="0" w:color="auto"/>
        <w:right w:val="none" w:sz="0" w:space="0" w:color="auto"/>
      </w:divBdr>
    </w:div>
    <w:div w:id="232204734">
      <w:bodyDiv w:val="1"/>
      <w:marLeft w:val="0"/>
      <w:marRight w:val="0"/>
      <w:marTop w:val="0"/>
      <w:marBottom w:val="0"/>
      <w:divBdr>
        <w:top w:val="none" w:sz="0" w:space="0" w:color="auto"/>
        <w:left w:val="none" w:sz="0" w:space="0" w:color="auto"/>
        <w:bottom w:val="none" w:sz="0" w:space="0" w:color="auto"/>
        <w:right w:val="none" w:sz="0" w:space="0" w:color="auto"/>
      </w:divBdr>
    </w:div>
    <w:div w:id="263270313">
      <w:bodyDiv w:val="1"/>
      <w:marLeft w:val="0"/>
      <w:marRight w:val="0"/>
      <w:marTop w:val="0"/>
      <w:marBottom w:val="0"/>
      <w:divBdr>
        <w:top w:val="none" w:sz="0" w:space="0" w:color="auto"/>
        <w:left w:val="none" w:sz="0" w:space="0" w:color="auto"/>
        <w:bottom w:val="none" w:sz="0" w:space="0" w:color="auto"/>
        <w:right w:val="none" w:sz="0" w:space="0" w:color="auto"/>
      </w:divBdr>
    </w:div>
    <w:div w:id="293217604">
      <w:bodyDiv w:val="1"/>
      <w:marLeft w:val="0"/>
      <w:marRight w:val="0"/>
      <w:marTop w:val="0"/>
      <w:marBottom w:val="0"/>
      <w:divBdr>
        <w:top w:val="none" w:sz="0" w:space="0" w:color="auto"/>
        <w:left w:val="none" w:sz="0" w:space="0" w:color="auto"/>
        <w:bottom w:val="none" w:sz="0" w:space="0" w:color="auto"/>
        <w:right w:val="none" w:sz="0" w:space="0" w:color="auto"/>
      </w:divBdr>
    </w:div>
    <w:div w:id="295137692">
      <w:bodyDiv w:val="1"/>
      <w:marLeft w:val="0"/>
      <w:marRight w:val="0"/>
      <w:marTop w:val="0"/>
      <w:marBottom w:val="0"/>
      <w:divBdr>
        <w:top w:val="none" w:sz="0" w:space="0" w:color="auto"/>
        <w:left w:val="none" w:sz="0" w:space="0" w:color="auto"/>
        <w:bottom w:val="none" w:sz="0" w:space="0" w:color="auto"/>
        <w:right w:val="none" w:sz="0" w:space="0" w:color="auto"/>
      </w:divBdr>
    </w:div>
    <w:div w:id="390271621">
      <w:bodyDiv w:val="1"/>
      <w:marLeft w:val="0"/>
      <w:marRight w:val="0"/>
      <w:marTop w:val="0"/>
      <w:marBottom w:val="0"/>
      <w:divBdr>
        <w:top w:val="none" w:sz="0" w:space="0" w:color="auto"/>
        <w:left w:val="none" w:sz="0" w:space="0" w:color="auto"/>
        <w:bottom w:val="none" w:sz="0" w:space="0" w:color="auto"/>
        <w:right w:val="none" w:sz="0" w:space="0" w:color="auto"/>
      </w:divBdr>
    </w:div>
    <w:div w:id="418064260">
      <w:bodyDiv w:val="1"/>
      <w:marLeft w:val="0"/>
      <w:marRight w:val="0"/>
      <w:marTop w:val="0"/>
      <w:marBottom w:val="0"/>
      <w:divBdr>
        <w:top w:val="none" w:sz="0" w:space="0" w:color="auto"/>
        <w:left w:val="none" w:sz="0" w:space="0" w:color="auto"/>
        <w:bottom w:val="none" w:sz="0" w:space="0" w:color="auto"/>
        <w:right w:val="none" w:sz="0" w:space="0" w:color="auto"/>
      </w:divBdr>
    </w:div>
    <w:div w:id="430206174">
      <w:bodyDiv w:val="1"/>
      <w:marLeft w:val="0"/>
      <w:marRight w:val="0"/>
      <w:marTop w:val="0"/>
      <w:marBottom w:val="0"/>
      <w:divBdr>
        <w:top w:val="none" w:sz="0" w:space="0" w:color="auto"/>
        <w:left w:val="none" w:sz="0" w:space="0" w:color="auto"/>
        <w:bottom w:val="none" w:sz="0" w:space="0" w:color="auto"/>
        <w:right w:val="none" w:sz="0" w:space="0" w:color="auto"/>
      </w:divBdr>
      <w:divsChild>
        <w:div w:id="1103958382">
          <w:marLeft w:val="0"/>
          <w:marRight w:val="0"/>
          <w:marTop w:val="0"/>
          <w:marBottom w:val="0"/>
          <w:divBdr>
            <w:top w:val="none" w:sz="0" w:space="0" w:color="auto"/>
            <w:left w:val="none" w:sz="0" w:space="0" w:color="auto"/>
            <w:bottom w:val="none" w:sz="0" w:space="0" w:color="auto"/>
            <w:right w:val="none" w:sz="0" w:space="0" w:color="auto"/>
          </w:divBdr>
          <w:divsChild>
            <w:div w:id="1631127050">
              <w:marLeft w:val="0"/>
              <w:marRight w:val="0"/>
              <w:marTop w:val="0"/>
              <w:marBottom w:val="0"/>
              <w:divBdr>
                <w:top w:val="none" w:sz="0" w:space="0" w:color="auto"/>
                <w:left w:val="none" w:sz="0" w:space="0" w:color="auto"/>
                <w:bottom w:val="none" w:sz="0" w:space="0" w:color="auto"/>
                <w:right w:val="none" w:sz="0" w:space="0" w:color="auto"/>
              </w:divBdr>
              <w:divsChild>
                <w:div w:id="862754">
                  <w:marLeft w:val="0"/>
                  <w:marRight w:val="0"/>
                  <w:marTop w:val="0"/>
                  <w:marBottom w:val="0"/>
                  <w:divBdr>
                    <w:top w:val="none" w:sz="0" w:space="0" w:color="auto"/>
                    <w:left w:val="none" w:sz="0" w:space="0" w:color="auto"/>
                    <w:bottom w:val="none" w:sz="0" w:space="0" w:color="auto"/>
                    <w:right w:val="none" w:sz="0" w:space="0" w:color="auto"/>
                  </w:divBdr>
                  <w:divsChild>
                    <w:div w:id="562179812">
                      <w:marLeft w:val="0"/>
                      <w:marRight w:val="0"/>
                      <w:marTop w:val="0"/>
                      <w:marBottom w:val="0"/>
                      <w:divBdr>
                        <w:top w:val="none" w:sz="0" w:space="0" w:color="auto"/>
                        <w:left w:val="none" w:sz="0" w:space="0" w:color="auto"/>
                        <w:bottom w:val="none" w:sz="0" w:space="0" w:color="auto"/>
                        <w:right w:val="none" w:sz="0" w:space="0" w:color="auto"/>
                      </w:divBdr>
                      <w:divsChild>
                        <w:div w:id="524177871">
                          <w:marLeft w:val="0"/>
                          <w:marRight w:val="0"/>
                          <w:marTop w:val="0"/>
                          <w:marBottom w:val="0"/>
                          <w:divBdr>
                            <w:top w:val="none" w:sz="0" w:space="0" w:color="auto"/>
                            <w:left w:val="none" w:sz="0" w:space="0" w:color="auto"/>
                            <w:bottom w:val="none" w:sz="0" w:space="0" w:color="auto"/>
                            <w:right w:val="none" w:sz="0" w:space="0" w:color="auto"/>
                          </w:divBdr>
                          <w:divsChild>
                            <w:div w:id="1541165449">
                              <w:marLeft w:val="0"/>
                              <w:marRight w:val="0"/>
                              <w:marTop w:val="0"/>
                              <w:marBottom w:val="0"/>
                              <w:divBdr>
                                <w:top w:val="none" w:sz="0" w:space="0" w:color="auto"/>
                                <w:left w:val="none" w:sz="0" w:space="0" w:color="auto"/>
                                <w:bottom w:val="none" w:sz="0" w:space="0" w:color="auto"/>
                                <w:right w:val="none" w:sz="0" w:space="0" w:color="auto"/>
                              </w:divBdr>
                              <w:divsChild>
                                <w:div w:id="488331793">
                                  <w:marLeft w:val="0"/>
                                  <w:marRight w:val="0"/>
                                  <w:marTop w:val="0"/>
                                  <w:marBottom w:val="0"/>
                                  <w:divBdr>
                                    <w:top w:val="none" w:sz="0" w:space="0" w:color="auto"/>
                                    <w:left w:val="none" w:sz="0" w:space="0" w:color="auto"/>
                                    <w:bottom w:val="none" w:sz="0" w:space="0" w:color="auto"/>
                                    <w:right w:val="none" w:sz="0" w:space="0" w:color="auto"/>
                                  </w:divBdr>
                                  <w:divsChild>
                                    <w:div w:id="550654456">
                                      <w:marLeft w:val="0"/>
                                      <w:marRight w:val="0"/>
                                      <w:marTop w:val="0"/>
                                      <w:marBottom w:val="0"/>
                                      <w:divBdr>
                                        <w:top w:val="none" w:sz="0" w:space="0" w:color="auto"/>
                                        <w:left w:val="none" w:sz="0" w:space="0" w:color="auto"/>
                                        <w:bottom w:val="none" w:sz="0" w:space="0" w:color="auto"/>
                                        <w:right w:val="none" w:sz="0" w:space="0" w:color="auto"/>
                                      </w:divBdr>
                                    </w:div>
                                    <w:div w:id="568927178">
                                      <w:marLeft w:val="0"/>
                                      <w:marRight w:val="0"/>
                                      <w:marTop w:val="0"/>
                                      <w:marBottom w:val="0"/>
                                      <w:divBdr>
                                        <w:top w:val="none" w:sz="0" w:space="0" w:color="auto"/>
                                        <w:left w:val="none" w:sz="0" w:space="0" w:color="auto"/>
                                        <w:bottom w:val="none" w:sz="0" w:space="0" w:color="auto"/>
                                        <w:right w:val="none" w:sz="0" w:space="0" w:color="auto"/>
                                      </w:divBdr>
                                      <w:divsChild>
                                        <w:div w:id="1198272329">
                                          <w:marLeft w:val="0"/>
                                          <w:marRight w:val="165"/>
                                          <w:marTop w:val="150"/>
                                          <w:marBottom w:val="0"/>
                                          <w:divBdr>
                                            <w:top w:val="none" w:sz="0" w:space="0" w:color="auto"/>
                                            <w:left w:val="none" w:sz="0" w:space="0" w:color="auto"/>
                                            <w:bottom w:val="none" w:sz="0" w:space="0" w:color="auto"/>
                                            <w:right w:val="none" w:sz="0" w:space="0" w:color="auto"/>
                                          </w:divBdr>
                                          <w:divsChild>
                                            <w:div w:id="1047533992">
                                              <w:marLeft w:val="0"/>
                                              <w:marRight w:val="0"/>
                                              <w:marTop w:val="0"/>
                                              <w:marBottom w:val="0"/>
                                              <w:divBdr>
                                                <w:top w:val="none" w:sz="0" w:space="0" w:color="auto"/>
                                                <w:left w:val="none" w:sz="0" w:space="0" w:color="auto"/>
                                                <w:bottom w:val="none" w:sz="0" w:space="0" w:color="auto"/>
                                                <w:right w:val="none" w:sz="0" w:space="0" w:color="auto"/>
                                              </w:divBdr>
                                              <w:divsChild>
                                                <w:div w:id="7184778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4711880">
      <w:bodyDiv w:val="1"/>
      <w:marLeft w:val="0"/>
      <w:marRight w:val="0"/>
      <w:marTop w:val="0"/>
      <w:marBottom w:val="0"/>
      <w:divBdr>
        <w:top w:val="none" w:sz="0" w:space="0" w:color="auto"/>
        <w:left w:val="none" w:sz="0" w:space="0" w:color="auto"/>
        <w:bottom w:val="none" w:sz="0" w:space="0" w:color="auto"/>
        <w:right w:val="none" w:sz="0" w:space="0" w:color="auto"/>
      </w:divBdr>
    </w:div>
    <w:div w:id="449714597">
      <w:bodyDiv w:val="1"/>
      <w:marLeft w:val="0"/>
      <w:marRight w:val="0"/>
      <w:marTop w:val="0"/>
      <w:marBottom w:val="0"/>
      <w:divBdr>
        <w:top w:val="none" w:sz="0" w:space="0" w:color="auto"/>
        <w:left w:val="none" w:sz="0" w:space="0" w:color="auto"/>
        <w:bottom w:val="none" w:sz="0" w:space="0" w:color="auto"/>
        <w:right w:val="none" w:sz="0" w:space="0" w:color="auto"/>
      </w:divBdr>
    </w:div>
    <w:div w:id="536547069">
      <w:bodyDiv w:val="1"/>
      <w:marLeft w:val="0"/>
      <w:marRight w:val="0"/>
      <w:marTop w:val="0"/>
      <w:marBottom w:val="0"/>
      <w:divBdr>
        <w:top w:val="none" w:sz="0" w:space="0" w:color="auto"/>
        <w:left w:val="none" w:sz="0" w:space="0" w:color="auto"/>
        <w:bottom w:val="none" w:sz="0" w:space="0" w:color="auto"/>
        <w:right w:val="none" w:sz="0" w:space="0" w:color="auto"/>
      </w:divBdr>
    </w:div>
    <w:div w:id="549150207">
      <w:bodyDiv w:val="1"/>
      <w:marLeft w:val="0"/>
      <w:marRight w:val="0"/>
      <w:marTop w:val="0"/>
      <w:marBottom w:val="0"/>
      <w:divBdr>
        <w:top w:val="none" w:sz="0" w:space="0" w:color="auto"/>
        <w:left w:val="none" w:sz="0" w:space="0" w:color="auto"/>
        <w:bottom w:val="none" w:sz="0" w:space="0" w:color="auto"/>
        <w:right w:val="none" w:sz="0" w:space="0" w:color="auto"/>
      </w:divBdr>
    </w:div>
    <w:div w:id="587077497">
      <w:bodyDiv w:val="1"/>
      <w:marLeft w:val="0"/>
      <w:marRight w:val="0"/>
      <w:marTop w:val="0"/>
      <w:marBottom w:val="0"/>
      <w:divBdr>
        <w:top w:val="none" w:sz="0" w:space="0" w:color="auto"/>
        <w:left w:val="none" w:sz="0" w:space="0" w:color="auto"/>
        <w:bottom w:val="none" w:sz="0" w:space="0" w:color="auto"/>
        <w:right w:val="none" w:sz="0" w:space="0" w:color="auto"/>
      </w:divBdr>
    </w:div>
    <w:div w:id="598828228">
      <w:bodyDiv w:val="1"/>
      <w:marLeft w:val="0"/>
      <w:marRight w:val="0"/>
      <w:marTop w:val="0"/>
      <w:marBottom w:val="0"/>
      <w:divBdr>
        <w:top w:val="none" w:sz="0" w:space="0" w:color="auto"/>
        <w:left w:val="none" w:sz="0" w:space="0" w:color="auto"/>
        <w:bottom w:val="none" w:sz="0" w:space="0" w:color="auto"/>
        <w:right w:val="none" w:sz="0" w:space="0" w:color="auto"/>
      </w:divBdr>
    </w:div>
    <w:div w:id="626088915">
      <w:bodyDiv w:val="1"/>
      <w:marLeft w:val="0"/>
      <w:marRight w:val="0"/>
      <w:marTop w:val="0"/>
      <w:marBottom w:val="0"/>
      <w:divBdr>
        <w:top w:val="none" w:sz="0" w:space="0" w:color="auto"/>
        <w:left w:val="none" w:sz="0" w:space="0" w:color="auto"/>
        <w:bottom w:val="none" w:sz="0" w:space="0" w:color="auto"/>
        <w:right w:val="none" w:sz="0" w:space="0" w:color="auto"/>
      </w:divBdr>
    </w:div>
    <w:div w:id="646134372">
      <w:bodyDiv w:val="1"/>
      <w:marLeft w:val="0"/>
      <w:marRight w:val="0"/>
      <w:marTop w:val="0"/>
      <w:marBottom w:val="0"/>
      <w:divBdr>
        <w:top w:val="none" w:sz="0" w:space="0" w:color="auto"/>
        <w:left w:val="none" w:sz="0" w:space="0" w:color="auto"/>
        <w:bottom w:val="none" w:sz="0" w:space="0" w:color="auto"/>
        <w:right w:val="none" w:sz="0" w:space="0" w:color="auto"/>
      </w:divBdr>
    </w:div>
    <w:div w:id="673529412">
      <w:bodyDiv w:val="1"/>
      <w:marLeft w:val="0"/>
      <w:marRight w:val="0"/>
      <w:marTop w:val="0"/>
      <w:marBottom w:val="0"/>
      <w:divBdr>
        <w:top w:val="none" w:sz="0" w:space="0" w:color="auto"/>
        <w:left w:val="none" w:sz="0" w:space="0" w:color="auto"/>
        <w:bottom w:val="none" w:sz="0" w:space="0" w:color="auto"/>
        <w:right w:val="none" w:sz="0" w:space="0" w:color="auto"/>
      </w:divBdr>
    </w:div>
    <w:div w:id="697588643">
      <w:bodyDiv w:val="1"/>
      <w:marLeft w:val="0"/>
      <w:marRight w:val="0"/>
      <w:marTop w:val="0"/>
      <w:marBottom w:val="0"/>
      <w:divBdr>
        <w:top w:val="none" w:sz="0" w:space="0" w:color="auto"/>
        <w:left w:val="none" w:sz="0" w:space="0" w:color="auto"/>
        <w:bottom w:val="none" w:sz="0" w:space="0" w:color="auto"/>
        <w:right w:val="none" w:sz="0" w:space="0" w:color="auto"/>
      </w:divBdr>
    </w:div>
    <w:div w:id="707529691">
      <w:bodyDiv w:val="1"/>
      <w:marLeft w:val="0"/>
      <w:marRight w:val="0"/>
      <w:marTop w:val="0"/>
      <w:marBottom w:val="0"/>
      <w:divBdr>
        <w:top w:val="none" w:sz="0" w:space="0" w:color="auto"/>
        <w:left w:val="none" w:sz="0" w:space="0" w:color="auto"/>
        <w:bottom w:val="none" w:sz="0" w:space="0" w:color="auto"/>
        <w:right w:val="none" w:sz="0" w:space="0" w:color="auto"/>
      </w:divBdr>
    </w:div>
    <w:div w:id="818964312">
      <w:bodyDiv w:val="1"/>
      <w:marLeft w:val="0"/>
      <w:marRight w:val="0"/>
      <w:marTop w:val="0"/>
      <w:marBottom w:val="0"/>
      <w:divBdr>
        <w:top w:val="none" w:sz="0" w:space="0" w:color="auto"/>
        <w:left w:val="none" w:sz="0" w:space="0" w:color="auto"/>
        <w:bottom w:val="none" w:sz="0" w:space="0" w:color="auto"/>
        <w:right w:val="none" w:sz="0" w:space="0" w:color="auto"/>
      </w:divBdr>
    </w:div>
    <w:div w:id="881283874">
      <w:bodyDiv w:val="1"/>
      <w:marLeft w:val="0"/>
      <w:marRight w:val="0"/>
      <w:marTop w:val="0"/>
      <w:marBottom w:val="0"/>
      <w:divBdr>
        <w:top w:val="none" w:sz="0" w:space="0" w:color="auto"/>
        <w:left w:val="none" w:sz="0" w:space="0" w:color="auto"/>
        <w:bottom w:val="none" w:sz="0" w:space="0" w:color="auto"/>
        <w:right w:val="none" w:sz="0" w:space="0" w:color="auto"/>
      </w:divBdr>
      <w:divsChild>
        <w:div w:id="619654537">
          <w:marLeft w:val="0"/>
          <w:marRight w:val="0"/>
          <w:marTop w:val="0"/>
          <w:marBottom w:val="0"/>
          <w:divBdr>
            <w:top w:val="none" w:sz="0" w:space="0" w:color="auto"/>
            <w:left w:val="none" w:sz="0" w:space="0" w:color="auto"/>
            <w:bottom w:val="none" w:sz="0" w:space="0" w:color="auto"/>
            <w:right w:val="none" w:sz="0" w:space="0" w:color="auto"/>
          </w:divBdr>
          <w:divsChild>
            <w:div w:id="1955281962">
              <w:marLeft w:val="0"/>
              <w:marRight w:val="0"/>
              <w:marTop w:val="0"/>
              <w:marBottom w:val="0"/>
              <w:divBdr>
                <w:top w:val="none" w:sz="0" w:space="0" w:color="auto"/>
                <w:left w:val="none" w:sz="0" w:space="0" w:color="auto"/>
                <w:bottom w:val="none" w:sz="0" w:space="0" w:color="auto"/>
                <w:right w:val="none" w:sz="0" w:space="0" w:color="auto"/>
              </w:divBdr>
              <w:divsChild>
                <w:div w:id="1739203569">
                  <w:marLeft w:val="0"/>
                  <w:marRight w:val="0"/>
                  <w:marTop w:val="0"/>
                  <w:marBottom w:val="0"/>
                  <w:divBdr>
                    <w:top w:val="none" w:sz="0" w:space="0" w:color="auto"/>
                    <w:left w:val="none" w:sz="0" w:space="0" w:color="auto"/>
                    <w:bottom w:val="none" w:sz="0" w:space="0" w:color="auto"/>
                    <w:right w:val="none" w:sz="0" w:space="0" w:color="auto"/>
                  </w:divBdr>
                  <w:divsChild>
                    <w:div w:id="1874880318">
                      <w:marLeft w:val="0"/>
                      <w:marRight w:val="0"/>
                      <w:marTop w:val="0"/>
                      <w:marBottom w:val="0"/>
                      <w:divBdr>
                        <w:top w:val="none" w:sz="0" w:space="0" w:color="auto"/>
                        <w:left w:val="none" w:sz="0" w:space="0" w:color="auto"/>
                        <w:bottom w:val="none" w:sz="0" w:space="0" w:color="auto"/>
                        <w:right w:val="none" w:sz="0" w:space="0" w:color="auto"/>
                      </w:divBdr>
                      <w:divsChild>
                        <w:div w:id="255476844">
                          <w:marLeft w:val="0"/>
                          <w:marRight w:val="0"/>
                          <w:marTop w:val="0"/>
                          <w:marBottom w:val="0"/>
                          <w:divBdr>
                            <w:top w:val="none" w:sz="0" w:space="0" w:color="auto"/>
                            <w:left w:val="none" w:sz="0" w:space="0" w:color="auto"/>
                            <w:bottom w:val="none" w:sz="0" w:space="0" w:color="auto"/>
                            <w:right w:val="none" w:sz="0" w:space="0" w:color="auto"/>
                          </w:divBdr>
                          <w:divsChild>
                            <w:div w:id="1913352907">
                              <w:marLeft w:val="0"/>
                              <w:marRight w:val="0"/>
                              <w:marTop w:val="0"/>
                              <w:marBottom w:val="0"/>
                              <w:divBdr>
                                <w:top w:val="none" w:sz="0" w:space="0" w:color="auto"/>
                                <w:left w:val="none" w:sz="0" w:space="0" w:color="auto"/>
                                <w:bottom w:val="none" w:sz="0" w:space="0" w:color="auto"/>
                                <w:right w:val="none" w:sz="0" w:space="0" w:color="auto"/>
                              </w:divBdr>
                              <w:divsChild>
                                <w:div w:id="337540694">
                                  <w:marLeft w:val="0"/>
                                  <w:marRight w:val="0"/>
                                  <w:marTop w:val="0"/>
                                  <w:marBottom w:val="0"/>
                                  <w:divBdr>
                                    <w:top w:val="none" w:sz="0" w:space="0" w:color="auto"/>
                                    <w:left w:val="none" w:sz="0" w:space="0" w:color="auto"/>
                                    <w:bottom w:val="none" w:sz="0" w:space="0" w:color="auto"/>
                                    <w:right w:val="none" w:sz="0" w:space="0" w:color="auto"/>
                                  </w:divBdr>
                                  <w:divsChild>
                                    <w:div w:id="767042267">
                                      <w:marLeft w:val="0"/>
                                      <w:marRight w:val="0"/>
                                      <w:marTop w:val="0"/>
                                      <w:marBottom w:val="0"/>
                                      <w:divBdr>
                                        <w:top w:val="none" w:sz="0" w:space="0" w:color="auto"/>
                                        <w:left w:val="none" w:sz="0" w:space="0" w:color="auto"/>
                                        <w:bottom w:val="none" w:sz="0" w:space="0" w:color="auto"/>
                                        <w:right w:val="none" w:sz="0" w:space="0" w:color="auto"/>
                                      </w:divBdr>
                                    </w:div>
                                    <w:div w:id="1555240375">
                                      <w:marLeft w:val="0"/>
                                      <w:marRight w:val="0"/>
                                      <w:marTop w:val="0"/>
                                      <w:marBottom w:val="0"/>
                                      <w:divBdr>
                                        <w:top w:val="none" w:sz="0" w:space="0" w:color="auto"/>
                                        <w:left w:val="none" w:sz="0" w:space="0" w:color="auto"/>
                                        <w:bottom w:val="none" w:sz="0" w:space="0" w:color="auto"/>
                                        <w:right w:val="none" w:sz="0" w:space="0" w:color="auto"/>
                                      </w:divBdr>
                                      <w:divsChild>
                                        <w:div w:id="578172113">
                                          <w:marLeft w:val="0"/>
                                          <w:marRight w:val="165"/>
                                          <w:marTop w:val="150"/>
                                          <w:marBottom w:val="0"/>
                                          <w:divBdr>
                                            <w:top w:val="none" w:sz="0" w:space="0" w:color="auto"/>
                                            <w:left w:val="none" w:sz="0" w:space="0" w:color="auto"/>
                                            <w:bottom w:val="none" w:sz="0" w:space="0" w:color="auto"/>
                                            <w:right w:val="none" w:sz="0" w:space="0" w:color="auto"/>
                                          </w:divBdr>
                                          <w:divsChild>
                                            <w:div w:id="1365788631">
                                              <w:marLeft w:val="0"/>
                                              <w:marRight w:val="0"/>
                                              <w:marTop w:val="0"/>
                                              <w:marBottom w:val="0"/>
                                              <w:divBdr>
                                                <w:top w:val="none" w:sz="0" w:space="0" w:color="auto"/>
                                                <w:left w:val="none" w:sz="0" w:space="0" w:color="auto"/>
                                                <w:bottom w:val="none" w:sz="0" w:space="0" w:color="auto"/>
                                                <w:right w:val="none" w:sz="0" w:space="0" w:color="auto"/>
                                              </w:divBdr>
                                              <w:divsChild>
                                                <w:div w:id="7977230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5412047">
      <w:bodyDiv w:val="1"/>
      <w:marLeft w:val="0"/>
      <w:marRight w:val="0"/>
      <w:marTop w:val="0"/>
      <w:marBottom w:val="0"/>
      <w:divBdr>
        <w:top w:val="none" w:sz="0" w:space="0" w:color="auto"/>
        <w:left w:val="none" w:sz="0" w:space="0" w:color="auto"/>
        <w:bottom w:val="none" w:sz="0" w:space="0" w:color="auto"/>
        <w:right w:val="none" w:sz="0" w:space="0" w:color="auto"/>
      </w:divBdr>
    </w:div>
    <w:div w:id="898705490">
      <w:bodyDiv w:val="1"/>
      <w:marLeft w:val="0"/>
      <w:marRight w:val="0"/>
      <w:marTop w:val="0"/>
      <w:marBottom w:val="0"/>
      <w:divBdr>
        <w:top w:val="none" w:sz="0" w:space="0" w:color="auto"/>
        <w:left w:val="none" w:sz="0" w:space="0" w:color="auto"/>
        <w:bottom w:val="none" w:sz="0" w:space="0" w:color="auto"/>
        <w:right w:val="none" w:sz="0" w:space="0" w:color="auto"/>
      </w:divBdr>
    </w:div>
    <w:div w:id="916325078">
      <w:bodyDiv w:val="1"/>
      <w:marLeft w:val="0"/>
      <w:marRight w:val="0"/>
      <w:marTop w:val="0"/>
      <w:marBottom w:val="0"/>
      <w:divBdr>
        <w:top w:val="none" w:sz="0" w:space="0" w:color="auto"/>
        <w:left w:val="none" w:sz="0" w:space="0" w:color="auto"/>
        <w:bottom w:val="none" w:sz="0" w:space="0" w:color="auto"/>
        <w:right w:val="none" w:sz="0" w:space="0" w:color="auto"/>
      </w:divBdr>
      <w:divsChild>
        <w:div w:id="864758599">
          <w:marLeft w:val="0"/>
          <w:marRight w:val="0"/>
          <w:marTop w:val="0"/>
          <w:marBottom w:val="0"/>
          <w:divBdr>
            <w:top w:val="none" w:sz="0" w:space="0" w:color="auto"/>
            <w:left w:val="none" w:sz="0" w:space="0" w:color="auto"/>
            <w:bottom w:val="none" w:sz="0" w:space="0" w:color="auto"/>
            <w:right w:val="none" w:sz="0" w:space="0" w:color="auto"/>
          </w:divBdr>
        </w:div>
        <w:div w:id="1643391631">
          <w:marLeft w:val="0"/>
          <w:marRight w:val="0"/>
          <w:marTop w:val="0"/>
          <w:marBottom w:val="0"/>
          <w:divBdr>
            <w:top w:val="none" w:sz="0" w:space="0" w:color="auto"/>
            <w:left w:val="none" w:sz="0" w:space="0" w:color="auto"/>
            <w:bottom w:val="none" w:sz="0" w:space="0" w:color="auto"/>
            <w:right w:val="none" w:sz="0" w:space="0" w:color="auto"/>
          </w:divBdr>
        </w:div>
        <w:div w:id="1275866353">
          <w:marLeft w:val="0"/>
          <w:marRight w:val="0"/>
          <w:marTop w:val="0"/>
          <w:marBottom w:val="0"/>
          <w:divBdr>
            <w:top w:val="none" w:sz="0" w:space="0" w:color="auto"/>
            <w:left w:val="none" w:sz="0" w:space="0" w:color="auto"/>
            <w:bottom w:val="none" w:sz="0" w:space="0" w:color="auto"/>
            <w:right w:val="none" w:sz="0" w:space="0" w:color="auto"/>
          </w:divBdr>
        </w:div>
      </w:divsChild>
    </w:div>
    <w:div w:id="919602186">
      <w:bodyDiv w:val="1"/>
      <w:marLeft w:val="0"/>
      <w:marRight w:val="0"/>
      <w:marTop w:val="0"/>
      <w:marBottom w:val="0"/>
      <w:divBdr>
        <w:top w:val="none" w:sz="0" w:space="0" w:color="auto"/>
        <w:left w:val="none" w:sz="0" w:space="0" w:color="auto"/>
        <w:bottom w:val="none" w:sz="0" w:space="0" w:color="auto"/>
        <w:right w:val="none" w:sz="0" w:space="0" w:color="auto"/>
      </w:divBdr>
    </w:div>
    <w:div w:id="928731463">
      <w:bodyDiv w:val="1"/>
      <w:marLeft w:val="0"/>
      <w:marRight w:val="0"/>
      <w:marTop w:val="0"/>
      <w:marBottom w:val="0"/>
      <w:divBdr>
        <w:top w:val="none" w:sz="0" w:space="0" w:color="auto"/>
        <w:left w:val="none" w:sz="0" w:space="0" w:color="auto"/>
        <w:bottom w:val="none" w:sz="0" w:space="0" w:color="auto"/>
        <w:right w:val="none" w:sz="0" w:space="0" w:color="auto"/>
      </w:divBdr>
    </w:div>
    <w:div w:id="940525141">
      <w:bodyDiv w:val="1"/>
      <w:marLeft w:val="0"/>
      <w:marRight w:val="0"/>
      <w:marTop w:val="0"/>
      <w:marBottom w:val="0"/>
      <w:divBdr>
        <w:top w:val="none" w:sz="0" w:space="0" w:color="auto"/>
        <w:left w:val="none" w:sz="0" w:space="0" w:color="auto"/>
        <w:bottom w:val="none" w:sz="0" w:space="0" w:color="auto"/>
        <w:right w:val="none" w:sz="0" w:space="0" w:color="auto"/>
      </w:divBdr>
    </w:div>
    <w:div w:id="960458217">
      <w:bodyDiv w:val="1"/>
      <w:marLeft w:val="0"/>
      <w:marRight w:val="0"/>
      <w:marTop w:val="0"/>
      <w:marBottom w:val="0"/>
      <w:divBdr>
        <w:top w:val="none" w:sz="0" w:space="0" w:color="auto"/>
        <w:left w:val="none" w:sz="0" w:space="0" w:color="auto"/>
        <w:bottom w:val="none" w:sz="0" w:space="0" w:color="auto"/>
        <w:right w:val="none" w:sz="0" w:space="0" w:color="auto"/>
      </w:divBdr>
      <w:divsChild>
        <w:div w:id="1451360594">
          <w:marLeft w:val="0"/>
          <w:marRight w:val="0"/>
          <w:marTop w:val="0"/>
          <w:marBottom w:val="0"/>
          <w:divBdr>
            <w:top w:val="single" w:sz="2" w:space="0" w:color="auto"/>
            <w:left w:val="single" w:sz="2" w:space="0" w:color="auto"/>
            <w:bottom w:val="single" w:sz="6" w:space="0" w:color="auto"/>
            <w:right w:val="single" w:sz="2" w:space="0" w:color="auto"/>
          </w:divBdr>
          <w:divsChild>
            <w:div w:id="46607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397980">
                  <w:marLeft w:val="0"/>
                  <w:marRight w:val="0"/>
                  <w:marTop w:val="0"/>
                  <w:marBottom w:val="0"/>
                  <w:divBdr>
                    <w:top w:val="single" w:sz="2" w:space="0" w:color="D9D9E3"/>
                    <w:left w:val="single" w:sz="2" w:space="0" w:color="D9D9E3"/>
                    <w:bottom w:val="single" w:sz="2" w:space="0" w:color="D9D9E3"/>
                    <w:right w:val="single" w:sz="2" w:space="0" w:color="D9D9E3"/>
                  </w:divBdr>
                  <w:divsChild>
                    <w:div w:id="1729458350">
                      <w:marLeft w:val="0"/>
                      <w:marRight w:val="0"/>
                      <w:marTop w:val="0"/>
                      <w:marBottom w:val="0"/>
                      <w:divBdr>
                        <w:top w:val="single" w:sz="2" w:space="0" w:color="D9D9E3"/>
                        <w:left w:val="single" w:sz="2" w:space="0" w:color="D9D9E3"/>
                        <w:bottom w:val="single" w:sz="2" w:space="0" w:color="D9D9E3"/>
                        <w:right w:val="single" w:sz="2" w:space="0" w:color="D9D9E3"/>
                      </w:divBdr>
                      <w:divsChild>
                        <w:div w:id="1045956584">
                          <w:marLeft w:val="0"/>
                          <w:marRight w:val="0"/>
                          <w:marTop w:val="0"/>
                          <w:marBottom w:val="0"/>
                          <w:divBdr>
                            <w:top w:val="single" w:sz="2" w:space="0" w:color="D9D9E3"/>
                            <w:left w:val="single" w:sz="2" w:space="0" w:color="D9D9E3"/>
                            <w:bottom w:val="single" w:sz="2" w:space="0" w:color="D9D9E3"/>
                            <w:right w:val="single" w:sz="2" w:space="0" w:color="D9D9E3"/>
                          </w:divBdr>
                          <w:divsChild>
                            <w:div w:id="401178518">
                              <w:marLeft w:val="0"/>
                              <w:marRight w:val="0"/>
                              <w:marTop w:val="0"/>
                              <w:marBottom w:val="0"/>
                              <w:divBdr>
                                <w:top w:val="single" w:sz="2" w:space="0" w:color="D9D9E3"/>
                                <w:left w:val="single" w:sz="2" w:space="0" w:color="D9D9E3"/>
                                <w:bottom w:val="single" w:sz="2" w:space="0" w:color="D9D9E3"/>
                                <w:right w:val="single" w:sz="2" w:space="0" w:color="D9D9E3"/>
                              </w:divBdr>
                              <w:divsChild>
                                <w:div w:id="697201593">
                                  <w:marLeft w:val="0"/>
                                  <w:marRight w:val="0"/>
                                  <w:marTop w:val="0"/>
                                  <w:marBottom w:val="0"/>
                                  <w:divBdr>
                                    <w:top w:val="single" w:sz="2" w:space="0" w:color="D9D9E3"/>
                                    <w:left w:val="single" w:sz="2" w:space="0" w:color="D9D9E3"/>
                                    <w:bottom w:val="single" w:sz="2" w:space="0" w:color="D9D9E3"/>
                                    <w:right w:val="single" w:sz="2" w:space="0" w:color="D9D9E3"/>
                                  </w:divBdr>
                                  <w:divsChild>
                                    <w:div w:id="208190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0019554">
      <w:bodyDiv w:val="1"/>
      <w:marLeft w:val="0"/>
      <w:marRight w:val="0"/>
      <w:marTop w:val="0"/>
      <w:marBottom w:val="0"/>
      <w:divBdr>
        <w:top w:val="none" w:sz="0" w:space="0" w:color="auto"/>
        <w:left w:val="none" w:sz="0" w:space="0" w:color="auto"/>
        <w:bottom w:val="none" w:sz="0" w:space="0" w:color="auto"/>
        <w:right w:val="none" w:sz="0" w:space="0" w:color="auto"/>
      </w:divBdr>
    </w:div>
    <w:div w:id="971784733">
      <w:bodyDiv w:val="1"/>
      <w:marLeft w:val="0"/>
      <w:marRight w:val="0"/>
      <w:marTop w:val="0"/>
      <w:marBottom w:val="0"/>
      <w:divBdr>
        <w:top w:val="none" w:sz="0" w:space="0" w:color="auto"/>
        <w:left w:val="none" w:sz="0" w:space="0" w:color="auto"/>
        <w:bottom w:val="none" w:sz="0" w:space="0" w:color="auto"/>
        <w:right w:val="none" w:sz="0" w:space="0" w:color="auto"/>
      </w:divBdr>
    </w:div>
    <w:div w:id="999383792">
      <w:bodyDiv w:val="1"/>
      <w:marLeft w:val="0"/>
      <w:marRight w:val="0"/>
      <w:marTop w:val="0"/>
      <w:marBottom w:val="0"/>
      <w:divBdr>
        <w:top w:val="none" w:sz="0" w:space="0" w:color="auto"/>
        <w:left w:val="none" w:sz="0" w:space="0" w:color="auto"/>
        <w:bottom w:val="none" w:sz="0" w:space="0" w:color="auto"/>
        <w:right w:val="none" w:sz="0" w:space="0" w:color="auto"/>
      </w:divBdr>
    </w:div>
    <w:div w:id="1096246896">
      <w:marLeft w:val="0"/>
      <w:marRight w:val="0"/>
      <w:marTop w:val="0"/>
      <w:marBottom w:val="0"/>
      <w:divBdr>
        <w:top w:val="none" w:sz="0" w:space="0" w:color="auto"/>
        <w:left w:val="none" w:sz="0" w:space="0" w:color="auto"/>
        <w:bottom w:val="none" w:sz="0" w:space="0" w:color="auto"/>
        <w:right w:val="none" w:sz="0" w:space="0" w:color="auto"/>
      </w:divBdr>
      <w:divsChild>
        <w:div w:id="394857691">
          <w:marLeft w:val="0"/>
          <w:marRight w:val="0"/>
          <w:marTop w:val="0"/>
          <w:marBottom w:val="0"/>
          <w:divBdr>
            <w:top w:val="none" w:sz="0" w:space="0" w:color="auto"/>
            <w:left w:val="none" w:sz="0" w:space="0" w:color="auto"/>
            <w:bottom w:val="none" w:sz="0" w:space="0" w:color="auto"/>
            <w:right w:val="none" w:sz="0" w:space="0" w:color="auto"/>
          </w:divBdr>
          <w:divsChild>
            <w:div w:id="447969919">
              <w:marLeft w:val="0"/>
              <w:marRight w:val="0"/>
              <w:marTop w:val="0"/>
              <w:marBottom w:val="0"/>
              <w:divBdr>
                <w:top w:val="none" w:sz="0" w:space="0" w:color="auto"/>
                <w:left w:val="none" w:sz="0" w:space="0" w:color="auto"/>
                <w:bottom w:val="none" w:sz="0" w:space="0" w:color="auto"/>
                <w:right w:val="none" w:sz="0" w:space="0" w:color="auto"/>
              </w:divBdr>
            </w:div>
            <w:div w:id="139618909">
              <w:marLeft w:val="0"/>
              <w:marRight w:val="0"/>
              <w:marTop w:val="0"/>
              <w:marBottom w:val="0"/>
              <w:divBdr>
                <w:top w:val="none" w:sz="0" w:space="0" w:color="auto"/>
                <w:left w:val="none" w:sz="0" w:space="0" w:color="auto"/>
                <w:bottom w:val="none" w:sz="0" w:space="0" w:color="auto"/>
                <w:right w:val="none" w:sz="0" w:space="0" w:color="auto"/>
              </w:divBdr>
              <w:divsChild>
                <w:div w:id="113326986">
                  <w:marLeft w:val="0"/>
                  <w:marRight w:val="0"/>
                  <w:marTop w:val="0"/>
                  <w:marBottom w:val="0"/>
                  <w:divBdr>
                    <w:top w:val="none" w:sz="0" w:space="0" w:color="auto"/>
                    <w:left w:val="none" w:sz="0" w:space="0" w:color="auto"/>
                    <w:bottom w:val="none" w:sz="0" w:space="0" w:color="auto"/>
                    <w:right w:val="none" w:sz="0" w:space="0" w:color="auto"/>
                  </w:divBdr>
                </w:div>
                <w:div w:id="1200048952">
                  <w:marLeft w:val="0"/>
                  <w:marRight w:val="0"/>
                  <w:marTop w:val="0"/>
                  <w:marBottom w:val="120"/>
                  <w:divBdr>
                    <w:top w:val="none" w:sz="0" w:space="0" w:color="auto"/>
                    <w:left w:val="none" w:sz="0" w:space="0" w:color="auto"/>
                    <w:bottom w:val="none" w:sz="0" w:space="0" w:color="auto"/>
                    <w:right w:val="none" w:sz="0" w:space="0" w:color="auto"/>
                  </w:divBdr>
                </w:div>
                <w:div w:id="810635154">
                  <w:marLeft w:val="0"/>
                  <w:marRight w:val="0"/>
                  <w:marTop w:val="0"/>
                  <w:marBottom w:val="0"/>
                  <w:divBdr>
                    <w:top w:val="none" w:sz="0" w:space="0" w:color="auto"/>
                    <w:left w:val="none" w:sz="0" w:space="0" w:color="auto"/>
                    <w:bottom w:val="none" w:sz="0" w:space="0" w:color="auto"/>
                    <w:right w:val="none" w:sz="0" w:space="0" w:color="auto"/>
                  </w:divBdr>
                </w:div>
                <w:div w:id="1275942656">
                  <w:marLeft w:val="0"/>
                  <w:marRight w:val="0"/>
                  <w:marTop w:val="0"/>
                  <w:marBottom w:val="0"/>
                  <w:divBdr>
                    <w:top w:val="none" w:sz="0" w:space="0" w:color="auto"/>
                    <w:left w:val="none" w:sz="0" w:space="0" w:color="auto"/>
                    <w:bottom w:val="none" w:sz="0" w:space="0" w:color="auto"/>
                    <w:right w:val="none" w:sz="0" w:space="0" w:color="auto"/>
                  </w:divBdr>
                </w:div>
                <w:div w:id="1473325719">
                  <w:marLeft w:val="0"/>
                  <w:marRight w:val="0"/>
                  <w:marTop w:val="0"/>
                  <w:marBottom w:val="0"/>
                  <w:divBdr>
                    <w:top w:val="none" w:sz="0" w:space="0" w:color="auto"/>
                    <w:left w:val="none" w:sz="0" w:space="0" w:color="auto"/>
                    <w:bottom w:val="none" w:sz="0" w:space="0" w:color="auto"/>
                    <w:right w:val="none" w:sz="0" w:space="0" w:color="auto"/>
                  </w:divBdr>
                  <w:divsChild>
                    <w:div w:id="972978031">
                      <w:marLeft w:val="0"/>
                      <w:marRight w:val="0"/>
                      <w:marTop w:val="0"/>
                      <w:marBottom w:val="0"/>
                      <w:divBdr>
                        <w:top w:val="none" w:sz="0" w:space="0" w:color="auto"/>
                        <w:left w:val="none" w:sz="0" w:space="0" w:color="auto"/>
                        <w:bottom w:val="none" w:sz="0" w:space="0" w:color="auto"/>
                        <w:right w:val="none" w:sz="0" w:space="0" w:color="auto"/>
                      </w:divBdr>
                    </w:div>
                  </w:divsChild>
                </w:div>
                <w:div w:id="133259279">
                  <w:marLeft w:val="0"/>
                  <w:marRight w:val="0"/>
                  <w:marTop w:val="0"/>
                  <w:marBottom w:val="120"/>
                  <w:divBdr>
                    <w:top w:val="none" w:sz="0" w:space="0" w:color="auto"/>
                    <w:left w:val="none" w:sz="0" w:space="0" w:color="auto"/>
                    <w:bottom w:val="none" w:sz="0" w:space="0" w:color="auto"/>
                    <w:right w:val="none" w:sz="0" w:space="0" w:color="auto"/>
                  </w:divBdr>
                </w:div>
                <w:div w:id="1228222434">
                  <w:marLeft w:val="0"/>
                  <w:marRight w:val="0"/>
                  <w:marTop w:val="0"/>
                  <w:marBottom w:val="0"/>
                  <w:divBdr>
                    <w:top w:val="none" w:sz="0" w:space="0" w:color="auto"/>
                    <w:left w:val="none" w:sz="0" w:space="0" w:color="auto"/>
                    <w:bottom w:val="none" w:sz="0" w:space="0" w:color="auto"/>
                    <w:right w:val="none" w:sz="0" w:space="0" w:color="auto"/>
                  </w:divBdr>
                  <w:divsChild>
                    <w:div w:id="2050454865">
                      <w:marLeft w:val="0"/>
                      <w:marRight w:val="0"/>
                      <w:marTop w:val="0"/>
                      <w:marBottom w:val="0"/>
                      <w:divBdr>
                        <w:top w:val="none" w:sz="0" w:space="0" w:color="auto"/>
                        <w:left w:val="none" w:sz="0" w:space="0" w:color="auto"/>
                        <w:bottom w:val="none" w:sz="0" w:space="0" w:color="auto"/>
                        <w:right w:val="none" w:sz="0" w:space="0" w:color="auto"/>
                      </w:divBdr>
                      <w:divsChild>
                        <w:div w:id="18828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3207">
                  <w:marLeft w:val="0"/>
                  <w:marRight w:val="0"/>
                  <w:marTop w:val="0"/>
                  <w:marBottom w:val="0"/>
                  <w:divBdr>
                    <w:top w:val="none" w:sz="0" w:space="0" w:color="auto"/>
                    <w:left w:val="none" w:sz="0" w:space="0" w:color="auto"/>
                    <w:bottom w:val="none" w:sz="0" w:space="0" w:color="auto"/>
                    <w:right w:val="none" w:sz="0" w:space="0" w:color="auto"/>
                  </w:divBdr>
                  <w:divsChild>
                    <w:div w:id="778068333">
                      <w:marLeft w:val="0"/>
                      <w:marRight w:val="0"/>
                      <w:marTop w:val="0"/>
                      <w:marBottom w:val="0"/>
                      <w:divBdr>
                        <w:top w:val="none" w:sz="0" w:space="0" w:color="auto"/>
                        <w:left w:val="none" w:sz="0" w:space="0" w:color="auto"/>
                        <w:bottom w:val="none" w:sz="0" w:space="0" w:color="auto"/>
                        <w:right w:val="none" w:sz="0" w:space="0" w:color="auto"/>
                      </w:divBdr>
                      <w:divsChild>
                        <w:div w:id="643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0639">
                  <w:marLeft w:val="0"/>
                  <w:marRight w:val="0"/>
                  <w:marTop w:val="0"/>
                  <w:marBottom w:val="0"/>
                  <w:divBdr>
                    <w:top w:val="none" w:sz="0" w:space="0" w:color="auto"/>
                    <w:left w:val="none" w:sz="0" w:space="0" w:color="auto"/>
                    <w:bottom w:val="none" w:sz="0" w:space="0" w:color="auto"/>
                    <w:right w:val="none" w:sz="0" w:space="0" w:color="auto"/>
                  </w:divBdr>
                  <w:divsChild>
                    <w:div w:id="943221683">
                      <w:marLeft w:val="0"/>
                      <w:marRight w:val="0"/>
                      <w:marTop w:val="0"/>
                      <w:marBottom w:val="0"/>
                      <w:divBdr>
                        <w:top w:val="none" w:sz="0" w:space="0" w:color="auto"/>
                        <w:left w:val="none" w:sz="0" w:space="0" w:color="auto"/>
                        <w:bottom w:val="none" w:sz="0" w:space="0" w:color="auto"/>
                        <w:right w:val="none" w:sz="0" w:space="0" w:color="auto"/>
                      </w:divBdr>
                      <w:divsChild>
                        <w:div w:id="14768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543">
                  <w:marLeft w:val="0"/>
                  <w:marRight w:val="0"/>
                  <w:marTop w:val="0"/>
                  <w:marBottom w:val="0"/>
                  <w:divBdr>
                    <w:top w:val="none" w:sz="0" w:space="0" w:color="auto"/>
                    <w:left w:val="none" w:sz="0" w:space="0" w:color="auto"/>
                    <w:bottom w:val="none" w:sz="0" w:space="0" w:color="auto"/>
                    <w:right w:val="none" w:sz="0" w:space="0" w:color="auto"/>
                  </w:divBdr>
                  <w:divsChild>
                    <w:div w:id="355354699">
                      <w:marLeft w:val="0"/>
                      <w:marRight w:val="0"/>
                      <w:marTop w:val="0"/>
                      <w:marBottom w:val="0"/>
                      <w:divBdr>
                        <w:top w:val="none" w:sz="0" w:space="0" w:color="auto"/>
                        <w:left w:val="none" w:sz="0" w:space="0" w:color="auto"/>
                        <w:bottom w:val="none" w:sz="0" w:space="0" w:color="auto"/>
                        <w:right w:val="none" w:sz="0" w:space="0" w:color="auto"/>
                      </w:divBdr>
                      <w:divsChild>
                        <w:div w:id="7305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6062">
                  <w:marLeft w:val="0"/>
                  <w:marRight w:val="0"/>
                  <w:marTop w:val="0"/>
                  <w:marBottom w:val="120"/>
                  <w:divBdr>
                    <w:top w:val="none" w:sz="0" w:space="0" w:color="auto"/>
                    <w:left w:val="none" w:sz="0" w:space="0" w:color="auto"/>
                    <w:bottom w:val="none" w:sz="0" w:space="0" w:color="auto"/>
                    <w:right w:val="none" w:sz="0" w:space="0" w:color="auto"/>
                  </w:divBdr>
                </w:div>
                <w:div w:id="622922633">
                  <w:marLeft w:val="0"/>
                  <w:marRight w:val="0"/>
                  <w:marTop w:val="0"/>
                  <w:marBottom w:val="0"/>
                  <w:divBdr>
                    <w:top w:val="none" w:sz="0" w:space="0" w:color="auto"/>
                    <w:left w:val="none" w:sz="0" w:space="0" w:color="auto"/>
                    <w:bottom w:val="none" w:sz="0" w:space="0" w:color="auto"/>
                    <w:right w:val="none" w:sz="0" w:space="0" w:color="auto"/>
                  </w:divBdr>
                  <w:divsChild>
                    <w:div w:id="206452681">
                      <w:marLeft w:val="0"/>
                      <w:marRight w:val="0"/>
                      <w:marTop w:val="0"/>
                      <w:marBottom w:val="0"/>
                      <w:divBdr>
                        <w:top w:val="none" w:sz="0" w:space="0" w:color="auto"/>
                        <w:left w:val="none" w:sz="0" w:space="0" w:color="auto"/>
                        <w:bottom w:val="none" w:sz="0" w:space="0" w:color="auto"/>
                        <w:right w:val="none" w:sz="0" w:space="0" w:color="auto"/>
                      </w:divBdr>
                      <w:divsChild>
                        <w:div w:id="8144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0279">
                  <w:marLeft w:val="0"/>
                  <w:marRight w:val="0"/>
                  <w:marTop w:val="0"/>
                  <w:marBottom w:val="0"/>
                  <w:divBdr>
                    <w:top w:val="none" w:sz="0" w:space="0" w:color="auto"/>
                    <w:left w:val="none" w:sz="0" w:space="0" w:color="auto"/>
                    <w:bottom w:val="none" w:sz="0" w:space="0" w:color="auto"/>
                    <w:right w:val="none" w:sz="0" w:space="0" w:color="auto"/>
                  </w:divBdr>
                  <w:divsChild>
                    <w:div w:id="1656302213">
                      <w:marLeft w:val="0"/>
                      <w:marRight w:val="0"/>
                      <w:marTop w:val="0"/>
                      <w:marBottom w:val="0"/>
                      <w:divBdr>
                        <w:top w:val="none" w:sz="0" w:space="0" w:color="auto"/>
                        <w:left w:val="none" w:sz="0" w:space="0" w:color="auto"/>
                        <w:bottom w:val="none" w:sz="0" w:space="0" w:color="auto"/>
                        <w:right w:val="none" w:sz="0" w:space="0" w:color="auto"/>
                      </w:divBdr>
                      <w:divsChild>
                        <w:div w:id="317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3869">
                  <w:marLeft w:val="0"/>
                  <w:marRight w:val="0"/>
                  <w:marTop w:val="0"/>
                  <w:marBottom w:val="0"/>
                  <w:divBdr>
                    <w:top w:val="none" w:sz="0" w:space="0" w:color="auto"/>
                    <w:left w:val="none" w:sz="0" w:space="0" w:color="auto"/>
                    <w:bottom w:val="none" w:sz="0" w:space="0" w:color="auto"/>
                    <w:right w:val="none" w:sz="0" w:space="0" w:color="auto"/>
                  </w:divBdr>
                  <w:divsChild>
                    <w:div w:id="1200321362">
                      <w:marLeft w:val="0"/>
                      <w:marRight w:val="0"/>
                      <w:marTop w:val="0"/>
                      <w:marBottom w:val="0"/>
                      <w:divBdr>
                        <w:top w:val="none" w:sz="0" w:space="0" w:color="auto"/>
                        <w:left w:val="none" w:sz="0" w:space="0" w:color="auto"/>
                        <w:bottom w:val="none" w:sz="0" w:space="0" w:color="auto"/>
                        <w:right w:val="none" w:sz="0" w:space="0" w:color="auto"/>
                      </w:divBdr>
                      <w:divsChild>
                        <w:div w:id="21368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9058">
                  <w:marLeft w:val="0"/>
                  <w:marRight w:val="0"/>
                  <w:marTop w:val="0"/>
                  <w:marBottom w:val="120"/>
                  <w:divBdr>
                    <w:top w:val="none" w:sz="0" w:space="0" w:color="auto"/>
                    <w:left w:val="none" w:sz="0" w:space="0" w:color="auto"/>
                    <w:bottom w:val="none" w:sz="0" w:space="0" w:color="auto"/>
                    <w:right w:val="none" w:sz="0" w:space="0" w:color="auto"/>
                  </w:divBdr>
                </w:div>
                <w:div w:id="361057536">
                  <w:marLeft w:val="0"/>
                  <w:marRight w:val="0"/>
                  <w:marTop w:val="0"/>
                  <w:marBottom w:val="0"/>
                  <w:divBdr>
                    <w:top w:val="none" w:sz="0" w:space="0" w:color="auto"/>
                    <w:left w:val="none" w:sz="0" w:space="0" w:color="auto"/>
                    <w:bottom w:val="none" w:sz="0" w:space="0" w:color="auto"/>
                    <w:right w:val="none" w:sz="0" w:space="0" w:color="auto"/>
                  </w:divBdr>
                  <w:divsChild>
                    <w:div w:id="110975253">
                      <w:marLeft w:val="0"/>
                      <w:marRight w:val="0"/>
                      <w:marTop w:val="0"/>
                      <w:marBottom w:val="0"/>
                      <w:divBdr>
                        <w:top w:val="none" w:sz="0" w:space="0" w:color="auto"/>
                        <w:left w:val="none" w:sz="0" w:space="0" w:color="auto"/>
                        <w:bottom w:val="none" w:sz="0" w:space="0" w:color="auto"/>
                        <w:right w:val="none" w:sz="0" w:space="0" w:color="auto"/>
                      </w:divBdr>
                      <w:divsChild>
                        <w:div w:id="624388412">
                          <w:marLeft w:val="0"/>
                          <w:marRight w:val="0"/>
                          <w:marTop w:val="0"/>
                          <w:marBottom w:val="0"/>
                          <w:divBdr>
                            <w:top w:val="none" w:sz="0" w:space="0" w:color="auto"/>
                            <w:left w:val="none" w:sz="0" w:space="0" w:color="auto"/>
                            <w:bottom w:val="none" w:sz="0" w:space="0" w:color="auto"/>
                            <w:right w:val="none" w:sz="0" w:space="0" w:color="auto"/>
                          </w:divBdr>
                          <w:divsChild>
                            <w:div w:id="111244044">
                              <w:marLeft w:val="0"/>
                              <w:marRight w:val="0"/>
                              <w:marTop w:val="0"/>
                              <w:marBottom w:val="0"/>
                              <w:divBdr>
                                <w:top w:val="none" w:sz="0" w:space="0" w:color="auto"/>
                                <w:left w:val="none" w:sz="0" w:space="0" w:color="auto"/>
                                <w:bottom w:val="none" w:sz="0" w:space="0" w:color="auto"/>
                                <w:right w:val="none" w:sz="0" w:space="0" w:color="auto"/>
                              </w:divBdr>
                              <w:divsChild>
                                <w:div w:id="2000498351">
                                  <w:marLeft w:val="0"/>
                                  <w:marRight w:val="0"/>
                                  <w:marTop w:val="0"/>
                                  <w:marBottom w:val="0"/>
                                  <w:divBdr>
                                    <w:top w:val="none" w:sz="0" w:space="0" w:color="auto"/>
                                    <w:left w:val="none" w:sz="0" w:space="0" w:color="auto"/>
                                    <w:bottom w:val="none" w:sz="0" w:space="0" w:color="auto"/>
                                    <w:right w:val="none" w:sz="0" w:space="0" w:color="auto"/>
                                  </w:divBdr>
                                </w:div>
                              </w:divsChild>
                            </w:div>
                            <w:div w:id="754280076">
                              <w:marLeft w:val="0"/>
                              <w:marRight w:val="0"/>
                              <w:marTop w:val="0"/>
                              <w:marBottom w:val="0"/>
                              <w:divBdr>
                                <w:top w:val="none" w:sz="0" w:space="0" w:color="auto"/>
                                <w:left w:val="none" w:sz="0" w:space="0" w:color="auto"/>
                                <w:bottom w:val="none" w:sz="0" w:space="0" w:color="auto"/>
                                <w:right w:val="none" w:sz="0" w:space="0" w:color="auto"/>
                              </w:divBdr>
                              <w:divsChild>
                                <w:div w:id="8611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8589">
                          <w:marLeft w:val="0"/>
                          <w:marRight w:val="0"/>
                          <w:marTop w:val="0"/>
                          <w:marBottom w:val="0"/>
                          <w:divBdr>
                            <w:top w:val="none" w:sz="0" w:space="0" w:color="auto"/>
                            <w:left w:val="none" w:sz="0" w:space="0" w:color="auto"/>
                            <w:bottom w:val="none" w:sz="0" w:space="0" w:color="auto"/>
                            <w:right w:val="none" w:sz="0" w:space="0" w:color="auto"/>
                          </w:divBdr>
                          <w:divsChild>
                            <w:div w:id="14246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0023">
                  <w:marLeft w:val="0"/>
                  <w:marRight w:val="0"/>
                  <w:marTop w:val="0"/>
                  <w:marBottom w:val="0"/>
                  <w:divBdr>
                    <w:top w:val="none" w:sz="0" w:space="0" w:color="auto"/>
                    <w:left w:val="none" w:sz="0" w:space="0" w:color="auto"/>
                    <w:bottom w:val="none" w:sz="0" w:space="0" w:color="auto"/>
                    <w:right w:val="none" w:sz="0" w:space="0" w:color="auto"/>
                  </w:divBdr>
                  <w:divsChild>
                    <w:div w:id="2120100357">
                      <w:marLeft w:val="0"/>
                      <w:marRight w:val="0"/>
                      <w:marTop w:val="0"/>
                      <w:marBottom w:val="0"/>
                      <w:divBdr>
                        <w:top w:val="none" w:sz="0" w:space="0" w:color="auto"/>
                        <w:left w:val="none" w:sz="0" w:space="0" w:color="auto"/>
                        <w:bottom w:val="none" w:sz="0" w:space="0" w:color="auto"/>
                        <w:right w:val="none" w:sz="0" w:space="0" w:color="auto"/>
                      </w:divBdr>
                      <w:divsChild>
                        <w:div w:id="6918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7864">
                  <w:marLeft w:val="0"/>
                  <w:marRight w:val="0"/>
                  <w:marTop w:val="0"/>
                  <w:marBottom w:val="0"/>
                  <w:divBdr>
                    <w:top w:val="none" w:sz="0" w:space="0" w:color="auto"/>
                    <w:left w:val="none" w:sz="0" w:space="0" w:color="auto"/>
                    <w:bottom w:val="none" w:sz="0" w:space="0" w:color="auto"/>
                    <w:right w:val="none" w:sz="0" w:space="0" w:color="auto"/>
                  </w:divBdr>
                  <w:divsChild>
                    <w:div w:id="202056192">
                      <w:marLeft w:val="0"/>
                      <w:marRight w:val="0"/>
                      <w:marTop w:val="0"/>
                      <w:marBottom w:val="0"/>
                      <w:divBdr>
                        <w:top w:val="none" w:sz="0" w:space="0" w:color="auto"/>
                        <w:left w:val="none" w:sz="0" w:space="0" w:color="auto"/>
                        <w:bottom w:val="none" w:sz="0" w:space="0" w:color="auto"/>
                        <w:right w:val="none" w:sz="0" w:space="0" w:color="auto"/>
                      </w:divBdr>
                      <w:divsChild>
                        <w:div w:id="10948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2470">
                  <w:marLeft w:val="0"/>
                  <w:marRight w:val="0"/>
                  <w:marTop w:val="0"/>
                  <w:marBottom w:val="120"/>
                  <w:divBdr>
                    <w:top w:val="none" w:sz="0" w:space="0" w:color="auto"/>
                    <w:left w:val="none" w:sz="0" w:space="0" w:color="auto"/>
                    <w:bottom w:val="none" w:sz="0" w:space="0" w:color="auto"/>
                    <w:right w:val="none" w:sz="0" w:space="0" w:color="auto"/>
                  </w:divBdr>
                </w:div>
                <w:div w:id="710418934">
                  <w:marLeft w:val="0"/>
                  <w:marRight w:val="0"/>
                  <w:marTop w:val="0"/>
                  <w:marBottom w:val="0"/>
                  <w:divBdr>
                    <w:top w:val="none" w:sz="0" w:space="0" w:color="auto"/>
                    <w:left w:val="none" w:sz="0" w:space="0" w:color="auto"/>
                    <w:bottom w:val="none" w:sz="0" w:space="0" w:color="auto"/>
                    <w:right w:val="none" w:sz="0" w:space="0" w:color="auto"/>
                  </w:divBdr>
                  <w:divsChild>
                    <w:div w:id="630134643">
                      <w:marLeft w:val="0"/>
                      <w:marRight w:val="0"/>
                      <w:marTop w:val="0"/>
                      <w:marBottom w:val="0"/>
                      <w:divBdr>
                        <w:top w:val="none" w:sz="0" w:space="0" w:color="auto"/>
                        <w:left w:val="none" w:sz="0" w:space="0" w:color="auto"/>
                        <w:bottom w:val="none" w:sz="0" w:space="0" w:color="auto"/>
                        <w:right w:val="none" w:sz="0" w:space="0" w:color="auto"/>
                      </w:divBdr>
                      <w:divsChild>
                        <w:div w:id="15713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1952">
                  <w:marLeft w:val="0"/>
                  <w:marRight w:val="0"/>
                  <w:marTop w:val="0"/>
                  <w:marBottom w:val="0"/>
                  <w:divBdr>
                    <w:top w:val="none" w:sz="0" w:space="0" w:color="auto"/>
                    <w:left w:val="none" w:sz="0" w:space="0" w:color="auto"/>
                    <w:bottom w:val="none" w:sz="0" w:space="0" w:color="auto"/>
                    <w:right w:val="none" w:sz="0" w:space="0" w:color="auto"/>
                  </w:divBdr>
                  <w:divsChild>
                    <w:div w:id="562107613">
                      <w:marLeft w:val="0"/>
                      <w:marRight w:val="0"/>
                      <w:marTop w:val="0"/>
                      <w:marBottom w:val="0"/>
                      <w:divBdr>
                        <w:top w:val="none" w:sz="0" w:space="0" w:color="auto"/>
                        <w:left w:val="none" w:sz="0" w:space="0" w:color="auto"/>
                        <w:bottom w:val="none" w:sz="0" w:space="0" w:color="auto"/>
                        <w:right w:val="none" w:sz="0" w:space="0" w:color="auto"/>
                      </w:divBdr>
                      <w:divsChild>
                        <w:div w:id="17624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7295">
                  <w:marLeft w:val="0"/>
                  <w:marRight w:val="0"/>
                  <w:marTop w:val="0"/>
                  <w:marBottom w:val="120"/>
                  <w:divBdr>
                    <w:top w:val="none" w:sz="0" w:space="0" w:color="auto"/>
                    <w:left w:val="none" w:sz="0" w:space="0" w:color="auto"/>
                    <w:bottom w:val="none" w:sz="0" w:space="0" w:color="auto"/>
                    <w:right w:val="none" w:sz="0" w:space="0" w:color="auto"/>
                  </w:divBdr>
                </w:div>
                <w:div w:id="507670780">
                  <w:marLeft w:val="0"/>
                  <w:marRight w:val="0"/>
                  <w:marTop w:val="0"/>
                  <w:marBottom w:val="120"/>
                  <w:divBdr>
                    <w:top w:val="none" w:sz="0" w:space="0" w:color="auto"/>
                    <w:left w:val="none" w:sz="0" w:space="0" w:color="auto"/>
                    <w:bottom w:val="none" w:sz="0" w:space="0" w:color="auto"/>
                    <w:right w:val="none" w:sz="0" w:space="0" w:color="auto"/>
                  </w:divBdr>
                </w:div>
                <w:div w:id="1799570872">
                  <w:marLeft w:val="0"/>
                  <w:marRight w:val="0"/>
                  <w:marTop w:val="0"/>
                  <w:marBottom w:val="120"/>
                  <w:divBdr>
                    <w:top w:val="none" w:sz="0" w:space="0" w:color="auto"/>
                    <w:left w:val="none" w:sz="0" w:space="0" w:color="auto"/>
                    <w:bottom w:val="none" w:sz="0" w:space="0" w:color="auto"/>
                    <w:right w:val="none" w:sz="0" w:space="0" w:color="auto"/>
                  </w:divBdr>
                </w:div>
                <w:div w:id="1056010361">
                  <w:marLeft w:val="0"/>
                  <w:marRight w:val="0"/>
                  <w:marTop w:val="0"/>
                  <w:marBottom w:val="0"/>
                  <w:divBdr>
                    <w:top w:val="none" w:sz="0" w:space="0" w:color="auto"/>
                    <w:left w:val="none" w:sz="0" w:space="0" w:color="auto"/>
                    <w:bottom w:val="none" w:sz="0" w:space="0" w:color="auto"/>
                    <w:right w:val="none" w:sz="0" w:space="0" w:color="auto"/>
                  </w:divBdr>
                  <w:divsChild>
                    <w:div w:id="1941377303">
                      <w:marLeft w:val="0"/>
                      <w:marRight w:val="0"/>
                      <w:marTop w:val="0"/>
                      <w:marBottom w:val="0"/>
                      <w:divBdr>
                        <w:top w:val="none" w:sz="0" w:space="0" w:color="auto"/>
                        <w:left w:val="none" w:sz="0" w:space="0" w:color="auto"/>
                        <w:bottom w:val="none" w:sz="0" w:space="0" w:color="auto"/>
                        <w:right w:val="none" w:sz="0" w:space="0" w:color="auto"/>
                      </w:divBdr>
                      <w:divsChild>
                        <w:div w:id="13174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8207">
                  <w:marLeft w:val="0"/>
                  <w:marRight w:val="0"/>
                  <w:marTop w:val="0"/>
                  <w:marBottom w:val="120"/>
                  <w:divBdr>
                    <w:top w:val="none" w:sz="0" w:space="0" w:color="auto"/>
                    <w:left w:val="none" w:sz="0" w:space="0" w:color="auto"/>
                    <w:bottom w:val="none" w:sz="0" w:space="0" w:color="auto"/>
                    <w:right w:val="none" w:sz="0" w:space="0" w:color="auto"/>
                  </w:divBdr>
                </w:div>
                <w:div w:id="1826161319">
                  <w:marLeft w:val="0"/>
                  <w:marRight w:val="0"/>
                  <w:marTop w:val="0"/>
                  <w:marBottom w:val="0"/>
                  <w:divBdr>
                    <w:top w:val="none" w:sz="0" w:space="0" w:color="auto"/>
                    <w:left w:val="none" w:sz="0" w:space="0" w:color="auto"/>
                    <w:bottom w:val="none" w:sz="0" w:space="0" w:color="auto"/>
                    <w:right w:val="none" w:sz="0" w:space="0" w:color="auto"/>
                  </w:divBdr>
                  <w:divsChild>
                    <w:div w:id="1935094590">
                      <w:marLeft w:val="0"/>
                      <w:marRight w:val="0"/>
                      <w:marTop w:val="0"/>
                      <w:marBottom w:val="0"/>
                      <w:divBdr>
                        <w:top w:val="none" w:sz="0" w:space="0" w:color="auto"/>
                        <w:left w:val="none" w:sz="0" w:space="0" w:color="auto"/>
                        <w:bottom w:val="none" w:sz="0" w:space="0" w:color="auto"/>
                        <w:right w:val="none" w:sz="0" w:space="0" w:color="auto"/>
                      </w:divBdr>
                      <w:divsChild>
                        <w:div w:id="7209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447">
                  <w:marLeft w:val="0"/>
                  <w:marRight w:val="0"/>
                  <w:marTop w:val="0"/>
                  <w:marBottom w:val="120"/>
                  <w:divBdr>
                    <w:top w:val="none" w:sz="0" w:space="0" w:color="auto"/>
                    <w:left w:val="none" w:sz="0" w:space="0" w:color="auto"/>
                    <w:bottom w:val="none" w:sz="0" w:space="0" w:color="auto"/>
                    <w:right w:val="none" w:sz="0" w:space="0" w:color="auto"/>
                  </w:divBdr>
                </w:div>
                <w:div w:id="1196844253">
                  <w:marLeft w:val="0"/>
                  <w:marRight w:val="0"/>
                  <w:marTop w:val="0"/>
                  <w:marBottom w:val="120"/>
                  <w:divBdr>
                    <w:top w:val="none" w:sz="0" w:space="0" w:color="auto"/>
                    <w:left w:val="none" w:sz="0" w:space="0" w:color="auto"/>
                    <w:bottom w:val="none" w:sz="0" w:space="0" w:color="auto"/>
                    <w:right w:val="none" w:sz="0" w:space="0" w:color="auto"/>
                  </w:divBdr>
                  <w:divsChild>
                    <w:div w:id="211306022">
                      <w:marLeft w:val="0"/>
                      <w:marRight w:val="0"/>
                      <w:marTop w:val="0"/>
                      <w:marBottom w:val="0"/>
                      <w:divBdr>
                        <w:top w:val="none" w:sz="0" w:space="0" w:color="auto"/>
                        <w:left w:val="none" w:sz="0" w:space="0" w:color="auto"/>
                        <w:bottom w:val="none" w:sz="0" w:space="0" w:color="auto"/>
                        <w:right w:val="none" w:sz="0" w:space="0" w:color="auto"/>
                      </w:divBdr>
                    </w:div>
                  </w:divsChild>
                </w:div>
                <w:div w:id="1159417948">
                  <w:marLeft w:val="0"/>
                  <w:marRight w:val="0"/>
                  <w:marTop w:val="0"/>
                  <w:marBottom w:val="120"/>
                  <w:divBdr>
                    <w:top w:val="none" w:sz="0" w:space="0" w:color="auto"/>
                    <w:left w:val="none" w:sz="0" w:space="0" w:color="auto"/>
                    <w:bottom w:val="none" w:sz="0" w:space="0" w:color="auto"/>
                    <w:right w:val="none" w:sz="0" w:space="0" w:color="auto"/>
                  </w:divBdr>
                </w:div>
                <w:div w:id="1254044861">
                  <w:marLeft w:val="0"/>
                  <w:marRight w:val="0"/>
                  <w:marTop w:val="0"/>
                  <w:marBottom w:val="120"/>
                  <w:divBdr>
                    <w:top w:val="none" w:sz="0" w:space="0" w:color="auto"/>
                    <w:left w:val="none" w:sz="0" w:space="0" w:color="auto"/>
                    <w:bottom w:val="none" w:sz="0" w:space="0" w:color="auto"/>
                    <w:right w:val="none" w:sz="0" w:space="0" w:color="auto"/>
                  </w:divBdr>
                  <w:divsChild>
                    <w:div w:id="987441076">
                      <w:marLeft w:val="0"/>
                      <w:marRight w:val="0"/>
                      <w:marTop w:val="0"/>
                      <w:marBottom w:val="0"/>
                      <w:divBdr>
                        <w:top w:val="none" w:sz="0" w:space="0" w:color="auto"/>
                        <w:left w:val="none" w:sz="0" w:space="0" w:color="auto"/>
                        <w:bottom w:val="none" w:sz="0" w:space="0" w:color="auto"/>
                        <w:right w:val="none" w:sz="0" w:space="0" w:color="auto"/>
                      </w:divBdr>
                    </w:div>
                  </w:divsChild>
                </w:div>
                <w:div w:id="1816529079">
                  <w:marLeft w:val="0"/>
                  <w:marRight w:val="0"/>
                  <w:marTop w:val="0"/>
                  <w:marBottom w:val="120"/>
                  <w:divBdr>
                    <w:top w:val="none" w:sz="0" w:space="0" w:color="auto"/>
                    <w:left w:val="none" w:sz="0" w:space="0" w:color="auto"/>
                    <w:bottom w:val="none" w:sz="0" w:space="0" w:color="auto"/>
                    <w:right w:val="none" w:sz="0" w:space="0" w:color="auto"/>
                  </w:divBdr>
                </w:div>
                <w:div w:id="1322731721">
                  <w:marLeft w:val="0"/>
                  <w:marRight w:val="0"/>
                  <w:marTop w:val="0"/>
                  <w:marBottom w:val="120"/>
                  <w:divBdr>
                    <w:top w:val="none" w:sz="0" w:space="0" w:color="auto"/>
                    <w:left w:val="none" w:sz="0" w:space="0" w:color="auto"/>
                    <w:bottom w:val="none" w:sz="0" w:space="0" w:color="auto"/>
                    <w:right w:val="none" w:sz="0" w:space="0" w:color="auto"/>
                  </w:divBdr>
                </w:div>
                <w:div w:id="1481726203">
                  <w:marLeft w:val="0"/>
                  <w:marRight w:val="0"/>
                  <w:marTop w:val="0"/>
                  <w:marBottom w:val="0"/>
                  <w:divBdr>
                    <w:top w:val="none" w:sz="0" w:space="0" w:color="auto"/>
                    <w:left w:val="none" w:sz="0" w:space="0" w:color="auto"/>
                    <w:bottom w:val="none" w:sz="0" w:space="0" w:color="auto"/>
                    <w:right w:val="none" w:sz="0" w:space="0" w:color="auto"/>
                  </w:divBdr>
                  <w:divsChild>
                    <w:div w:id="2144229845">
                      <w:marLeft w:val="0"/>
                      <w:marRight w:val="0"/>
                      <w:marTop w:val="0"/>
                      <w:marBottom w:val="0"/>
                      <w:divBdr>
                        <w:top w:val="none" w:sz="0" w:space="0" w:color="auto"/>
                        <w:left w:val="none" w:sz="0" w:space="0" w:color="auto"/>
                        <w:bottom w:val="none" w:sz="0" w:space="0" w:color="auto"/>
                        <w:right w:val="none" w:sz="0" w:space="0" w:color="auto"/>
                      </w:divBdr>
                      <w:divsChild>
                        <w:div w:id="725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2000">
                  <w:marLeft w:val="0"/>
                  <w:marRight w:val="0"/>
                  <w:marTop w:val="0"/>
                  <w:marBottom w:val="120"/>
                  <w:divBdr>
                    <w:top w:val="none" w:sz="0" w:space="0" w:color="auto"/>
                    <w:left w:val="none" w:sz="0" w:space="0" w:color="auto"/>
                    <w:bottom w:val="none" w:sz="0" w:space="0" w:color="auto"/>
                    <w:right w:val="none" w:sz="0" w:space="0" w:color="auto"/>
                  </w:divBdr>
                </w:div>
                <w:div w:id="692539240">
                  <w:marLeft w:val="0"/>
                  <w:marRight w:val="0"/>
                  <w:marTop w:val="0"/>
                  <w:marBottom w:val="0"/>
                  <w:divBdr>
                    <w:top w:val="none" w:sz="0" w:space="0" w:color="auto"/>
                    <w:left w:val="none" w:sz="0" w:space="0" w:color="auto"/>
                    <w:bottom w:val="none" w:sz="0" w:space="0" w:color="auto"/>
                    <w:right w:val="none" w:sz="0" w:space="0" w:color="auto"/>
                  </w:divBdr>
                </w:div>
                <w:div w:id="1803385136">
                  <w:marLeft w:val="0"/>
                  <w:marRight w:val="0"/>
                  <w:marTop w:val="72"/>
                  <w:marBottom w:val="0"/>
                  <w:divBdr>
                    <w:top w:val="none" w:sz="0" w:space="0" w:color="auto"/>
                    <w:left w:val="none" w:sz="0" w:space="0" w:color="auto"/>
                    <w:bottom w:val="none" w:sz="0" w:space="0" w:color="auto"/>
                    <w:right w:val="none" w:sz="0" w:space="0" w:color="auto"/>
                  </w:divBdr>
                </w:div>
                <w:div w:id="269512162">
                  <w:marLeft w:val="0"/>
                  <w:marRight w:val="0"/>
                  <w:marTop w:val="0"/>
                  <w:marBottom w:val="120"/>
                  <w:divBdr>
                    <w:top w:val="none" w:sz="0" w:space="0" w:color="auto"/>
                    <w:left w:val="none" w:sz="0" w:space="0" w:color="auto"/>
                    <w:bottom w:val="none" w:sz="0" w:space="0" w:color="auto"/>
                    <w:right w:val="none" w:sz="0" w:space="0" w:color="auto"/>
                  </w:divBdr>
                </w:div>
                <w:div w:id="2086949930">
                  <w:marLeft w:val="0"/>
                  <w:marRight w:val="0"/>
                  <w:marTop w:val="60"/>
                  <w:marBottom w:val="60"/>
                  <w:divBdr>
                    <w:top w:val="single" w:sz="6" w:space="0" w:color="AAAAAA"/>
                    <w:left w:val="single" w:sz="6" w:space="0" w:color="AAAAAA"/>
                    <w:bottom w:val="single" w:sz="6" w:space="0" w:color="AAAAAA"/>
                    <w:right w:val="single" w:sz="6" w:space="0" w:color="AAAAAA"/>
                  </w:divBdr>
                  <w:divsChild>
                    <w:div w:id="764806064">
                      <w:marLeft w:val="0"/>
                      <w:marRight w:val="0"/>
                      <w:marTop w:val="0"/>
                      <w:marBottom w:val="0"/>
                      <w:divBdr>
                        <w:top w:val="none" w:sz="0" w:space="0" w:color="auto"/>
                        <w:left w:val="none" w:sz="0" w:space="0" w:color="auto"/>
                        <w:bottom w:val="none" w:sz="0" w:space="0" w:color="auto"/>
                        <w:right w:val="none" w:sz="0" w:space="0" w:color="auto"/>
                      </w:divBdr>
                      <w:divsChild>
                        <w:div w:id="1330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61">
                  <w:marLeft w:val="0"/>
                  <w:marRight w:val="0"/>
                  <w:marTop w:val="60"/>
                  <w:marBottom w:val="60"/>
                  <w:divBdr>
                    <w:top w:val="single" w:sz="6" w:space="0" w:color="AAAAAA"/>
                    <w:left w:val="single" w:sz="6" w:space="0" w:color="AAAAAA"/>
                    <w:bottom w:val="single" w:sz="6" w:space="0" w:color="AAAAAA"/>
                    <w:right w:val="single" w:sz="6" w:space="0" w:color="AAAAAA"/>
                  </w:divBdr>
                  <w:divsChild>
                    <w:div w:id="58402673">
                      <w:marLeft w:val="0"/>
                      <w:marRight w:val="0"/>
                      <w:marTop w:val="0"/>
                      <w:marBottom w:val="0"/>
                      <w:divBdr>
                        <w:top w:val="none" w:sz="0" w:space="0" w:color="auto"/>
                        <w:left w:val="none" w:sz="0" w:space="0" w:color="auto"/>
                        <w:bottom w:val="none" w:sz="0" w:space="0" w:color="auto"/>
                        <w:right w:val="none" w:sz="0" w:space="0" w:color="auto"/>
                      </w:divBdr>
                      <w:divsChild>
                        <w:div w:id="35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8578">
                  <w:marLeft w:val="0"/>
                  <w:marRight w:val="0"/>
                  <w:marTop w:val="240"/>
                  <w:marBottom w:val="0"/>
                  <w:divBdr>
                    <w:top w:val="none" w:sz="0" w:space="0" w:color="auto"/>
                    <w:left w:val="none" w:sz="0" w:space="0" w:color="auto"/>
                    <w:bottom w:val="none" w:sz="0" w:space="0" w:color="auto"/>
                    <w:right w:val="none" w:sz="0" w:space="0" w:color="auto"/>
                  </w:divBdr>
                  <w:divsChild>
                    <w:div w:id="833884668">
                      <w:marLeft w:val="0"/>
                      <w:marRight w:val="0"/>
                      <w:marTop w:val="0"/>
                      <w:marBottom w:val="0"/>
                      <w:divBdr>
                        <w:top w:val="none" w:sz="0" w:space="0" w:color="auto"/>
                        <w:left w:val="none" w:sz="0" w:space="0" w:color="auto"/>
                        <w:bottom w:val="none" w:sz="0" w:space="0" w:color="auto"/>
                        <w:right w:val="none" w:sz="0" w:space="0" w:color="auto"/>
                      </w:divBdr>
                    </w:div>
                    <w:div w:id="1387797365">
                      <w:marLeft w:val="0"/>
                      <w:marRight w:val="0"/>
                      <w:marTop w:val="0"/>
                      <w:marBottom w:val="0"/>
                      <w:divBdr>
                        <w:top w:val="none" w:sz="0" w:space="0" w:color="auto"/>
                        <w:left w:val="none" w:sz="0" w:space="0" w:color="auto"/>
                        <w:bottom w:val="none" w:sz="0" w:space="0" w:color="auto"/>
                        <w:right w:val="none" w:sz="0" w:space="0" w:color="auto"/>
                      </w:divBdr>
                    </w:div>
                    <w:div w:id="852301116">
                      <w:marLeft w:val="0"/>
                      <w:marRight w:val="0"/>
                      <w:marTop w:val="0"/>
                      <w:marBottom w:val="0"/>
                      <w:divBdr>
                        <w:top w:val="none" w:sz="0" w:space="0" w:color="auto"/>
                        <w:left w:val="none" w:sz="0" w:space="0" w:color="auto"/>
                        <w:bottom w:val="none" w:sz="0" w:space="0" w:color="auto"/>
                        <w:right w:val="none" w:sz="0" w:space="0" w:color="auto"/>
                      </w:divBdr>
                    </w:div>
                  </w:divsChild>
                </w:div>
                <w:div w:id="897278692">
                  <w:marLeft w:val="0"/>
                  <w:marRight w:val="120"/>
                  <w:marTop w:val="0"/>
                  <w:marBottom w:val="0"/>
                  <w:divBdr>
                    <w:top w:val="none" w:sz="0" w:space="0" w:color="auto"/>
                    <w:left w:val="none" w:sz="0" w:space="0" w:color="auto"/>
                    <w:bottom w:val="none" w:sz="0" w:space="0" w:color="auto"/>
                    <w:right w:val="none" w:sz="0" w:space="0" w:color="auto"/>
                  </w:divBdr>
                </w:div>
                <w:div w:id="1959294399">
                  <w:marLeft w:val="960"/>
                  <w:marRight w:val="960"/>
                  <w:marTop w:val="0"/>
                  <w:marBottom w:val="0"/>
                  <w:divBdr>
                    <w:top w:val="none" w:sz="0" w:space="0" w:color="auto"/>
                    <w:left w:val="none" w:sz="0" w:space="0" w:color="auto"/>
                    <w:bottom w:val="none" w:sz="0" w:space="0" w:color="auto"/>
                    <w:right w:val="none" w:sz="0" w:space="0" w:color="auto"/>
                  </w:divBdr>
                </w:div>
                <w:div w:id="1503668637">
                  <w:marLeft w:val="0"/>
                  <w:marRight w:val="0"/>
                  <w:marTop w:val="0"/>
                  <w:marBottom w:val="0"/>
                  <w:divBdr>
                    <w:top w:val="none" w:sz="0" w:space="0" w:color="auto"/>
                    <w:left w:val="none" w:sz="0" w:space="0" w:color="auto"/>
                    <w:bottom w:val="none" w:sz="0" w:space="0" w:color="auto"/>
                    <w:right w:val="none" w:sz="0" w:space="0" w:color="auto"/>
                  </w:divBdr>
                </w:div>
                <w:div w:id="26178883">
                  <w:marLeft w:val="0"/>
                  <w:marRight w:val="0"/>
                  <w:marTop w:val="0"/>
                  <w:marBottom w:val="0"/>
                  <w:divBdr>
                    <w:top w:val="none" w:sz="0" w:space="0" w:color="auto"/>
                    <w:left w:val="none" w:sz="0" w:space="0" w:color="auto"/>
                    <w:bottom w:val="none" w:sz="0" w:space="0" w:color="auto"/>
                    <w:right w:val="none" w:sz="0" w:space="0" w:color="auto"/>
                  </w:divBdr>
                </w:div>
                <w:div w:id="1192450412">
                  <w:marLeft w:val="0"/>
                  <w:marRight w:val="0"/>
                  <w:marTop w:val="0"/>
                  <w:marBottom w:val="0"/>
                  <w:divBdr>
                    <w:top w:val="none" w:sz="0" w:space="0" w:color="auto"/>
                    <w:left w:val="none" w:sz="0" w:space="0" w:color="auto"/>
                    <w:bottom w:val="none" w:sz="0" w:space="0" w:color="auto"/>
                    <w:right w:val="none" w:sz="0" w:space="0" w:color="auto"/>
                  </w:divBdr>
                </w:div>
                <w:div w:id="1992174702">
                  <w:marLeft w:val="0"/>
                  <w:marRight w:val="0"/>
                  <w:marTop w:val="0"/>
                  <w:marBottom w:val="0"/>
                  <w:divBdr>
                    <w:top w:val="none" w:sz="0" w:space="0" w:color="auto"/>
                    <w:left w:val="none" w:sz="0" w:space="0" w:color="auto"/>
                    <w:bottom w:val="none" w:sz="0" w:space="0" w:color="auto"/>
                    <w:right w:val="none" w:sz="0" w:space="0" w:color="auto"/>
                  </w:divBdr>
                </w:div>
                <w:div w:id="413162435">
                  <w:marLeft w:val="0"/>
                  <w:marRight w:val="0"/>
                  <w:marTop w:val="0"/>
                  <w:marBottom w:val="0"/>
                  <w:divBdr>
                    <w:top w:val="none" w:sz="0" w:space="0" w:color="auto"/>
                    <w:left w:val="none" w:sz="0" w:space="0" w:color="auto"/>
                    <w:bottom w:val="none" w:sz="0" w:space="0" w:color="auto"/>
                    <w:right w:val="none" w:sz="0" w:space="0" w:color="auto"/>
                  </w:divBdr>
                </w:div>
                <w:div w:id="2012638948">
                  <w:marLeft w:val="0"/>
                  <w:marRight w:val="0"/>
                  <w:marTop w:val="0"/>
                  <w:marBottom w:val="0"/>
                  <w:divBdr>
                    <w:top w:val="none" w:sz="0" w:space="0" w:color="auto"/>
                    <w:left w:val="none" w:sz="0" w:space="0" w:color="auto"/>
                    <w:bottom w:val="none" w:sz="0" w:space="0" w:color="auto"/>
                    <w:right w:val="none" w:sz="0" w:space="0" w:color="auto"/>
                  </w:divBdr>
                </w:div>
                <w:div w:id="675308766">
                  <w:marLeft w:val="0"/>
                  <w:marRight w:val="0"/>
                  <w:marTop w:val="0"/>
                  <w:marBottom w:val="0"/>
                  <w:divBdr>
                    <w:top w:val="none" w:sz="0" w:space="0" w:color="auto"/>
                    <w:left w:val="none" w:sz="0" w:space="0" w:color="auto"/>
                    <w:bottom w:val="none" w:sz="0" w:space="0" w:color="auto"/>
                    <w:right w:val="none" w:sz="0" w:space="0" w:color="auto"/>
                  </w:divBdr>
                </w:div>
                <w:div w:id="1808626295">
                  <w:marLeft w:val="0"/>
                  <w:marRight w:val="0"/>
                  <w:marTop w:val="240"/>
                  <w:marBottom w:val="0"/>
                  <w:divBdr>
                    <w:top w:val="single" w:sz="6" w:space="1" w:color="A2A9B1"/>
                    <w:left w:val="single" w:sz="6" w:space="1" w:color="A2A9B1"/>
                    <w:bottom w:val="single" w:sz="6" w:space="1" w:color="A2A9B1"/>
                    <w:right w:val="single" w:sz="6" w:space="1" w:color="A2A9B1"/>
                  </w:divBdr>
                  <w:divsChild>
                    <w:div w:id="515004918">
                      <w:marLeft w:val="0"/>
                      <w:marRight w:val="120"/>
                      <w:marTop w:val="0"/>
                      <w:marBottom w:val="0"/>
                      <w:divBdr>
                        <w:top w:val="none" w:sz="0" w:space="0" w:color="auto"/>
                        <w:left w:val="none" w:sz="0" w:space="0" w:color="auto"/>
                        <w:bottom w:val="none" w:sz="0" w:space="0" w:color="auto"/>
                        <w:right w:val="none" w:sz="0" w:space="0" w:color="auto"/>
                      </w:divBdr>
                    </w:div>
                    <w:div w:id="1432244667">
                      <w:marLeft w:val="960"/>
                      <w:marRight w:val="960"/>
                      <w:marTop w:val="0"/>
                      <w:marBottom w:val="0"/>
                      <w:divBdr>
                        <w:top w:val="none" w:sz="0" w:space="0" w:color="auto"/>
                        <w:left w:val="none" w:sz="0" w:space="0" w:color="auto"/>
                        <w:bottom w:val="none" w:sz="0" w:space="0" w:color="auto"/>
                        <w:right w:val="none" w:sz="0" w:space="0" w:color="auto"/>
                      </w:divBdr>
                    </w:div>
                    <w:div w:id="1249457944">
                      <w:marLeft w:val="0"/>
                      <w:marRight w:val="0"/>
                      <w:marTop w:val="0"/>
                      <w:marBottom w:val="0"/>
                      <w:divBdr>
                        <w:top w:val="none" w:sz="0" w:space="0" w:color="auto"/>
                        <w:left w:val="none" w:sz="0" w:space="0" w:color="auto"/>
                        <w:bottom w:val="none" w:sz="0" w:space="0" w:color="auto"/>
                        <w:right w:val="none" w:sz="0" w:space="0" w:color="auto"/>
                      </w:divBdr>
                    </w:div>
                    <w:div w:id="2093356747">
                      <w:marLeft w:val="0"/>
                      <w:marRight w:val="0"/>
                      <w:marTop w:val="0"/>
                      <w:marBottom w:val="0"/>
                      <w:divBdr>
                        <w:top w:val="none" w:sz="0" w:space="0" w:color="auto"/>
                        <w:left w:val="none" w:sz="0" w:space="0" w:color="auto"/>
                        <w:bottom w:val="none" w:sz="0" w:space="0" w:color="auto"/>
                        <w:right w:val="none" w:sz="0" w:space="0" w:color="auto"/>
                      </w:divBdr>
                    </w:div>
                    <w:div w:id="283998210">
                      <w:marLeft w:val="0"/>
                      <w:marRight w:val="0"/>
                      <w:marTop w:val="0"/>
                      <w:marBottom w:val="0"/>
                      <w:divBdr>
                        <w:top w:val="none" w:sz="0" w:space="0" w:color="auto"/>
                        <w:left w:val="none" w:sz="0" w:space="0" w:color="auto"/>
                        <w:bottom w:val="none" w:sz="0" w:space="0" w:color="auto"/>
                        <w:right w:val="none" w:sz="0" w:space="0" w:color="auto"/>
                      </w:divBdr>
                    </w:div>
                    <w:div w:id="1143813962">
                      <w:marLeft w:val="0"/>
                      <w:marRight w:val="0"/>
                      <w:marTop w:val="0"/>
                      <w:marBottom w:val="0"/>
                      <w:divBdr>
                        <w:top w:val="none" w:sz="0" w:space="0" w:color="auto"/>
                        <w:left w:val="none" w:sz="0" w:space="0" w:color="auto"/>
                        <w:bottom w:val="none" w:sz="0" w:space="0" w:color="auto"/>
                        <w:right w:val="none" w:sz="0" w:space="0" w:color="auto"/>
                      </w:divBdr>
                    </w:div>
                    <w:div w:id="1810439382">
                      <w:marLeft w:val="0"/>
                      <w:marRight w:val="0"/>
                      <w:marTop w:val="0"/>
                      <w:marBottom w:val="0"/>
                      <w:divBdr>
                        <w:top w:val="none" w:sz="0" w:space="0" w:color="auto"/>
                        <w:left w:val="none" w:sz="0" w:space="0" w:color="auto"/>
                        <w:bottom w:val="none" w:sz="0" w:space="0" w:color="auto"/>
                        <w:right w:val="none" w:sz="0" w:space="0" w:color="auto"/>
                      </w:divBdr>
                    </w:div>
                    <w:div w:id="544367685">
                      <w:marLeft w:val="0"/>
                      <w:marRight w:val="0"/>
                      <w:marTop w:val="0"/>
                      <w:marBottom w:val="0"/>
                      <w:divBdr>
                        <w:top w:val="none" w:sz="0" w:space="0" w:color="auto"/>
                        <w:left w:val="none" w:sz="0" w:space="0" w:color="auto"/>
                        <w:bottom w:val="none" w:sz="0" w:space="0" w:color="auto"/>
                        <w:right w:val="none" w:sz="0" w:space="0" w:color="auto"/>
                      </w:divBdr>
                    </w:div>
                    <w:div w:id="1249342561">
                      <w:marLeft w:val="0"/>
                      <w:marRight w:val="0"/>
                      <w:marTop w:val="0"/>
                      <w:marBottom w:val="0"/>
                      <w:divBdr>
                        <w:top w:val="none" w:sz="0" w:space="0" w:color="auto"/>
                        <w:left w:val="none" w:sz="0" w:space="0" w:color="auto"/>
                        <w:bottom w:val="none" w:sz="0" w:space="0" w:color="auto"/>
                        <w:right w:val="none" w:sz="0" w:space="0" w:color="auto"/>
                      </w:divBdr>
                    </w:div>
                    <w:div w:id="1414164195">
                      <w:marLeft w:val="0"/>
                      <w:marRight w:val="0"/>
                      <w:marTop w:val="0"/>
                      <w:marBottom w:val="0"/>
                      <w:divBdr>
                        <w:top w:val="none" w:sz="0" w:space="0" w:color="auto"/>
                        <w:left w:val="none" w:sz="0" w:space="0" w:color="auto"/>
                        <w:bottom w:val="none" w:sz="0" w:space="0" w:color="auto"/>
                        <w:right w:val="none" w:sz="0" w:space="0" w:color="auto"/>
                      </w:divBdr>
                    </w:div>
                  </w:divsChild>
                </w:div>
                <w:div w:id="1590387700">
                  <w:marLeft w:val="0"/>
                  <w:marRight w:val="120"/>
                  <w:marTop w:val="0"/>
                  <w:marBottom w:val="0"/>
                  <w:divBdr>
                    <w:top w:val="none" w:sz="0" w:space="0" w:color="auto"/>
                    <w:left w:val="none" w:sz="0" w:space="0" w:color="auto"/>
                    <w:bottom w:val="none" w:sz="0" w:space="0" w:color="auto"/>
                    <w:right w:val="none" w:sz="0" w:space="0" w:color="auto"/>
                  </w:divBdr>
                </w:div>
                <w:div w:id="658073592">
                  <w:marLeft w:val="960"/>
                  <w:marRight w:val="960"/>
                  <w:marTop w:val="0"/>
                  <w:marBottom w:val="0"/>
                  <w:divBdr>
                    <w:top w:val="none" w:sz="0" w:space="0" w:color="auto"/>
                    <w:left w:val="none" w:sz="0" w:space="0" w:color="auto"/>
                    <w:bottom w:val="none" w:sz="0" w:space="0" w:color="auto"/>
                    <w:right w:val="none" w:sz="0" w:space="0" w:color="auto"/>
                  </w:divBdr>
                </w:div>
                <w:div w:id="721179414">
                  <w:marLeft w:val="0"/>
                  <w:marRight w:val="0"/>
                  <w:marTop w:val="0"/>
                  <w:marBottom w:val="0"/>
                  <w:divBdr>
                    <w:top w:val="none" w:sz="0" w:space="0" w:color="auto"/>
                    <w:left w:val="none" w:sz="0" w:space="0" w:color="auto"/>
                    <w:bottom w:val="none" w:sz="0" w:space="0" w:color="auto"/>
                    <w:right w:val="none" w:sz="0" w:space="0" w:color="auto"/>
                  </w:divBdr>
                </w:div>
                <w:div w:id="1061295708">
                  <w:marLeft w:val="0"/>
                  <w:marRight w:val="0"/>
                  <w:marTop w:val="0"/>
                  <w:marBottom w:val="0"/>
                  <w:divBdr>
                    <w:top w:val="none" w:sz="0" w:space="0" w:color="auto"/>
                    <w:left w:val="none" w:sz="0" w:space="0" w:color="auto"/>
                    <w:bottom w:val="none" w:sz="0" w:space="0" w:color="auto"/>
                    <w:right w:val="none" w:sz="0" w:space="0" w:color="auto"/>
                  </w:divBdr>
                </w:div>
                <w:div w:id="1967615981">
                  <w:marLeft w:val="0"/>
                  <w:marRight w:val="0"/>
                  <w:marTop w:val="240"/>
                  <w:marBottom w:val="0"/>
                  <w:divBdr>
                    <w:top w:val="single" w:sz="6" w:space="1" w:color="A2A9B1"/>
                    <w:left w:val="single" w:sz="6" w:space="1" w:color="A2A9B1"/>
                    <w:bottom w:val="single" w:sz="6" w:space="1" w:color="A2A9B1"/>
                    <w:right w:val="single" w:sz="6" w:space="1" w:color="A2A9B1"/>
                  </w:divBdr>
                  <w:divsChild>
                    <w:div w:id="890314347">
                      <w:marLeft w:val="0"/>
                      <w:marRight w:val="120"/>
                      <w:marTop w:val="0"/>
                      <w:marBottom w:val="0"/>
                      <w:divBdr>
                        <w:top w:val="none" w:sz="0" w:space="0" w:color="auto"/>
                        <w:left w:val="none" w:sz="0" w:space="0" w:color="auto"/>
                        <w:bottom w:val="none" w:sz="0" w:space="0" w:color="auto"/>
                        <w:right w:val="none" w:sz="0" w:space="0" w:color="auto"/>
                      </w:divBdr>
                    </w:div>
                    <w:div w:id="1968581784">
                      <w:marLeft w:val="960"/>
                      <w:marRight w:val="960"/>
                      <w:marTop w:val="0"/>
                      <w:marBottom w:val="0"/>
                      <w:divBdr>
                        <w:top w:val="none" w:sz="0" w:space="0" w:color="auto"/>
                        <w:left w:val="none" w:sz="0" w:space="0" w:color="auto"/>
                        <w:bottom w:val="none" w:sz="0" w:space="0" w:color="auto"/>
                        <w:right w:val="none" w:sz="0" w:space="0" w:color="auto"/>
                      </w:divBdr>
                    </w:div>
                    <w:div w:id="1461457104">
                      <w:marLeft w:val="0"/>
                      <w:marRight w:val="0"/>
                      <w:marTop w:val="0"/>
                      <w:marBottom w:val="0"/>
                      <w:divBdr>
                        <w:top w:val="none" w:sz="0" w:space="0" w:color="auto"/>
                        <w:left w:val="none" w:sz="0" w:space="0" w:color="auto"/>
                        <w:bottom w:val="none" w:sz="0" w:space="0" w:color="auto"/>
                        <w:right w:val="none" w:sz="0" w:space="0" w:color="auto"/>
                      </w:divBdr>
                    </w:div>
                    <w:div w:id="48724019">
                      <w:marLeft w:val="0"/>
                      <w:marRight w:val="0"/>
                      <w:marTop w:val="0"/>
                      <w:marBottom w:val="0"/>
                      <w:divBdr>
                        <w:top w:val="none" w:sz="0" w:space="0" w:color="auto"/>
                        <w:left w:val="none" w:sz="0" w:space="0" w:color="auto"/>
                        <w:bottom w:val="none" w:sz="0" w:space="0" w:color="auto"/>
                        <w:right w:val="none" w:sz="0" w:space="0" w:color="auto"/>
                      </w:divBdr>
                    </w:div>
                    <w:div w:id="953437631">
                      <w:marLeft w:val="0"/>
                      <w:marRight w:val="0"/>
                      <w:marTop w:val="0"/>
                      <w:marBottom w:val="0"/>
                      <w:divBdr>
                        <w:top w:val="none" w:sz="0" w:space="0" w:color="auto"/>
                        <w:left w:val="none" w:sz="0" w:space="0" w:color="auto"/>
                        <w:bottom w:val="none" w:sz="0" w:space="0" w:color="auto"/>
                        <w:right w:val="none" w:sz="0" w:space="0" w:color="auto"/>
                      </w:divBdr>
                    </w:div>
                  </w:divsChild>
                </w:div>
                <w:div w:id="1764375859">
                  <w:marLeft w:val="0"/>
                  <w:marRight w:val="120"/>
                  <w:marTop w:val="0"/>
                  <w:marBottom w:val="0"/>
                  <w:divBdr>
                    <w:top w:val="none" w:sz="0" w:space="0" w:color="auto"/>
                    <w:left w:val="none" w:sz="0" w:space="0" w:color="auto"/>
                    <w:bottom w:val="none" w:sz="0" w:space="0" w:color="auto"/>
                    <w:right w:val="none" w:sz="0" w:space="0" w:color="auto"/>
                  </w:divBdr>
                </w:div>
                <w:div w:id="1440640379">
                  <w:marLeft w:val="960"/>
                  <w:marRight w:val="960"/>
                  <w:marTop w:val="0"/>
                  <w:marBottom w:val="0"/>
                  <w:divBdr>
                    <w:top w:val="none" w:sz="0" w:space="0" w:color="auto"/>
                    <w:left w:val="none" w:sz="0" w:space="0" w:color="auto"/>
                    <w:bottom w:val="none" w:sz="0" w:space="0" w:color="auto"/>
                    <w:right w:val="none" w:sz="0" w:space="0" w:color="auto"/>
                  </w:divBdr>
                </w:div>
                <w:div w:id="977344118">
                  <w:marLeft w:val="0"/>
                  <w:marRight w:val="0"/>
                  <w:marTop w:val="0"/>
                  <w:marBottom w:val="0"/>
                  <w:divBdr>
                    <w:top w:val="none" w:sz="0" w:space="0" w:color="auto"/>
                    <w:left w:val="none" w:sz="0" w:space="0" w:color="auto"/>
                    <w:bottom w:val="none" w:sz="0" w:space="0" w:color="auto"/>
                    <w:right w:val="none" w:sz="0" w:space="0" w:color="auto"/>
                  </w:divBdr>
                </w:div>
                <w:div w:id="92627346">
                  <w:marLeft w:val="0"/>
                  <w:marRight w:val="0"/>
                  <w:marTop w:val="0"/>
                  <w:marBottom w:val="0"/>
                  <w:divBdr>
                    <w:top w:val="none" w:sz="0" w:space="0" w:color="auto"/>
                    <w:left w:val="none" w:sz="0" w:space="0" w:color="auto"/>
                    <w:bottom w:val="none" w:sz="0" w:space="0" w:color="auto"/>
                    <w:right w:val="none" w:sz="0" w:space="0" w:color="auto"/>
                  </w:divBdr>
                </w:div>
                <w:div w:id="1630162878">
                  <w:marLeft w:val="0"/>
                  <w:marRight w:val="0"/>
                  <w:marTop w:val="0"/>
                  <w:marBottom w:val="0"/>
                  <w:divBdr>
                    <w:top w:val="none" w:sz="0" w:space="0" w:color="auto"/>
                    <w:left w:val="none" w:sz="0" w:space="0" w:color="auto"/>
                    <w:bottom w:val="none" w:sz="0" w:space="0" w:color="auto"/>
                    <w:right w:val="none" w:sz="0" w:space="0" w:color="auto"/>
                  </w:divBdr>
                </w:div>
                <w:div w:id="1079327485">
                  <w:marLeft w:val="0"/>
                  <w:marRight w:val="0"/>
                  <w:marTop w:val="0"/>
                  <w:marBottom w:val="0"/>
                  <w:divBdr>
                    <w:top w:val="none" w:sz="0" w:space="0" w:color="auto"/>
                    <w:left w:val="none" w:sz="0" w:space="0" w:color="auto"/>
                    <w:bottom w:val="none" w:sz="0" w:space="0" w:color="auto"/>
                    <w:right w:val="none" w:sz="0" w:space="0" w:color="auto"/>
                  </w:divBdr>
                </w:div>
                <w:div w:id="185754778">
                  <w:marLeft w:val="0"/>
                  <w:marRight w:val="0"/>
                  <w:marTop w:val="0"/>
                  <w:marBottom w:val="0"/>
                  <w:divBdr>
                    <w:top w:val="none" w:sz="0" w:space="0" w:color="auto"/>
                    <w:left w:val="none" w:sz="0" w:space="0" w:color="auto"/>
                    <w:bottom w:val="none" w:sz="0" w:space="0" w:color="auto"/>
                    <w:right w:val="none" w:sz="0" w:space="0" w:color="auto"/>
                  </w:divBdr>
                </w:div>
                <w:div w:id="1801797759">
                  <w:marLeft w:val="0"/>
                  <w:marRight w:val="0"/>
                  <w:marTop w:val="0"/>
                  <w:marBottom w:val="0"/>
                  <w:divBdr>
                    <w:top w:val="none" w:sz="0" w:space="0" w:color="auto"/>
                    <w:left w:val="none" w:sz="0" w:space="0" w:color="auto"/>
                    <w:bottom w:val="none" w:sz="0" w:space="0" w:color="auto"/>
                    <w:right w:val="none" w:sz="0" w:space="0" w:color="auto"/>
                  </w:divBdr>
                </w:div>
                <w:div w:id="789474068">
                  <w:marLeft w:val="0"/>
                  <w:marRight w:val="0"/>
                  <w:marTop w:val="0"/>
                  <w:marBottom w:val="0"/>
                  <w:divBdr>
                    <w:top w:val="none" w:sz="0" w:space="0" w:color="auto"/>
                    <w:left w:val="none" w:sz="0" w:space="0" w:color="auto"/>
                    <w:bottom w:val="none" w:sz="0" w:space="0" w:color="auto"/>
                    <w:right w:val="none" w:sz="0" w:space="0" w:color="auto"/>
                  </w:divBdr>
                </w:div>
                <w:div w:id="2069765579">
                  <w:marLeft w:val="0"/>
                  <w:marRight w:val="0"/>
                  <w:marTop w:val="0"/>
                  <w:marBottom w:val="0"/>
                  <w:divBdr>
                    <w:top w:val="none" w:sz="0" w:space="0" w:color="auto"/>
                    <w:left w:val="none" w:sz="0" w:space="0" w:color="auto"/>
                    <w:bottom w:val="none" w:sz="0" w:space="0" w:color="auto"/>
                    <w:right w:val="none" w:sz="0" w:space="0" w:color="auto"/>
                  </w:divBdr>
                </w:div>
                <w:div w:id="1160391723">
                  <w:marLeft w:val="0"/>
                  <w:marRight w:val="0"/>
                  <w:marTop w:val="0"/>
                  <w:marBottom w:val="0"/>
                  <w:divBdr>
                    <w:top w:val="none" w:sz="0" w:space="0" w:color="auto"/>
                    <w:left w:val="none" w:sz="0" w:space="0" w:color="auto"/>
                    <w:bottom w:val="none" w:sz="0" w:space="0" w:color="auto"/>
                    <w:right w:val="none" w:sz="0" w:space="0" w:color="auto"/>
                  </w:divBdr>
                </w:div>
                <w:div w:id="8218976">
                  <w:marLeft w:val="0"/>
                  <w:marRight w:val="0"/>
                  <w:marTop w:val="240"/>
                  <w:marBottom w:val="0"/>
                  <w:divBdr>
                    <w:top w:val="single" w:sz="6" w:space="1" w:color="A2A9B1"/>
                    <w:left w:val="single" w:sz="6" w:space="1" w:color="A2A9B1"/>
                    <w:bottom w:val="single" w:sz="6" w:space="1" w:color="A2A9B1"/>
                    <w:right w:val="single" w:sz="6" w:space="1" w:color="A2A9B1"/>
                  </w:divBdr>
                  <w:divsChild>
                    <w:div w:id="1199512641">
                      <w:marLeft w:val="0"/>
                      <w:marRight w:val="0"/>
                      <w:marTop w:val="0"/>
                      <w:marBottom w:val="0"/>
                      <w:divBdr>
                        <w:top w:val="none" w:sz="0" w:space="0" w:color="auto"/>
                        <w:left w:val="none" w:sz="0" w:space="0" w:color="auto"/>
                        <w:bottom w:val="none" w:sz="0" w:space="0" w:color="auto"/>
                        <w:right w:val="none" w:sz="0" w:space="0" w:color="auto"/>
                      </w:divBdr>
                    </w:div>
                  </w:divsChild>
                </w:div>
                <w:div w:id="998072777">
                  <w:marLeft w:val="0"/>
                  <w:marRight w:val="0"/>
                  <w:marTop w:val="0"/>
                  <w:marBottom w:val="0"/>
                  <w:divBdr>
                    <w:top w:val="none" w:sz="0" w:space="0" w:color="auto"/>
                    <w:left w:val="none" w:sz="0" w:space="0" w:color="auto"/>
                    <w:bottom w:val="none" w:sz="0" w:space="0" w:color="auto"/>
                    <w:right w:val="none" w:sz="0" w:space="0" w:color="auto"/>
                  </w:divBdr>
                </w:div>
              </w:divsChild>
            </w:div>
            <w:div w:id="1226331616">
              <w:marLeft w:val="0"/>
              <w:marRight w:val="0"/>
              <w:marTop w:val="0"/>
              <w:marBottom w:val="0"/>
              <w:divBdr>
                <w:top w:val="none" w:sz="0" w:space="0" w:color="auto"/>
                <w:left w:val="none" w:sz="0" w:space="0" w:color="auto"/>
                <w:bottom w:val="none" w:sz="0" w:space="0" w:color="auto"/>
                <w:right w:val="none" w:sz="0" w:space="0" w:color="auto"/>
              </w:divBdr>
              <w:divsChild>
                <w:div w:id="1353728257">
                  <w:marLeft w:val="0"/>
                  <w:marRight w:val="0"/>
                  <w:marTop w:val="0"/>
                  <w:marBottom w:val="0"/>
                  <w:divBdr>
                    <w:top w:val="none" w:sz="0" w:space="0" w:color="auto"/>
                    <w:left w:val="none" w:sz="0" w:space="0" w:color="auto"/>
                    <w:bottom w:val="none" w:sz="0" w:space="0" w:color="auto"/>
                    <w:right w:val="none" w:sz="0" w:space="0" w:color="auto"/>
                  </w:divBdr>
                </w:div>
                <w:div w:id="18016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92644">
      <w:bodyDiv w:val="1"/>
      <w:marLeft w:val="0"/>
      <w:marRight w:val="0"/>
      <w:marTop w:val="0"/>
      <w:marBottom w:val="0"/>
      <w:divBdr>
        <w:top w:val="none" w:sz="0" w:space="0" w:color="auto"/>
        <w:left w:val="none" w:sz="0" w:space="0" w:color="auto"/>
        <w:bottom w:val="none" w:sz="0" w:space="0" w:color="auto"/>
        <w:right w:val="none" w:sz="0" w:space="0" w:color="auto"/>
      </w:divBdr>
    </w:div>
    <w:div w:id="1108544016">
      <w:bodyDiv w:val="1"/>
      <w:marLeft w:val="0"/>
      <w:marRight w:val="0"/>
      <w:marTop w:val="0"/>
      <w:marBottom w:val="0"/>
      <w:divBdr>
        <w:top w:val="none" w:sz="0" w:space="0" w:color="auto"/>
        <w:left w:val="none" w:sz="0" w:space="0" w:color="auto"/>
        <w:bottom w:val="none" w:sz="0" w:space="0" w:color="auto"/>
        <w:right w:val="none" w:sz="0" w:space="0" w:color="auto"/>
      </w:divBdr>
    </w:div>
    <w:div w:id="1115489344">
      <w:bodyDiv w:val="1"/>
      <w:marLeft w:val="0"/>
      <w:marRight w:val="0"/>
      <w:marTop w:val="0"/>
      <w:marBottom w:val="0"/>
      <w:divBdr>
        <w:top w:val="none" w:sz="0" w:space="0" w:color="auto"/>
        <w:left w:val="none" w:sz="0" w:space="0" w:color="auto"/>
        <w:bottom w:val="none" w:sz="0" w:space="0" w:color="auto"/>
        <w:right w:val="none" w:sz="0" w:space="0" w:color="auto"/>
      </w:divBdr>
    </w:div>
    <w:div w:id="1136794540">
      <w:bodyDiv w:val="1"/>
      <w:marLeft w:val="0"/>
      <w:marRight w:val="0"/>
      <w:marTop w:val="0"/>
      <w:marBottom w:val="0"/>
      <w:divBdr>
        <w:top w:val="none" w:sz="0" w:space="0" w:color="auto"/>
        <w:left w:val="none" w:sz="0" w:space="0" w:color="auto"/>
        <w:bottom w:val="none" w:sz="0" w:space="0" w:color="auto"/>
        <w:right w:val="none" w:sz="0" w:space="0" w:color="auto"/>
      </w:divBdr>
    </w:div>
    <w:div w:id="1226407898">
      <w:bodyDiv w:val="1"/>
      <w:marLeft w:val="0"/>
      <w:marRight w:val="0"/>
      <w:marTop w:val="0"/>
      <w:marBottom w:val="0"/>
      <w:divBdr>
        <w:top w:val="none" w:sz="0" w:space="0" w:color="auto"/>
        <w:left w:val="none" w:sz="0" w:space="0" w:color="auto"/>
        <w:bottom w:val="none" w:sz="0" w:space="0" w:color="auto"/>
        <w:right w:val="none" w:sz="0" w:space="0" w:color="auto"/>
      </w:divBdr>
    </w:div>
    <w:div w:id="1360004768">
      <w:bodyDiv w:val="1"/>
      <w:marLeft w:val="0"/>
      <w:marRight w:val="0"/>
      <w:marTop w:val="0"/>
      <w:marBottom w:val="0"/>
      <w:divBdr>
        <w:top w:val="none" w:sz="0" w:space="0" w:color="auto"/>
        <w:left w:val="none" w:sz="0" w:space="0" w:color="auto"/>
        <w:bottom w:val="none" w:sz="0" w:space="0" w:color="auto"/>
        <w:right w:val="none" w:sz="0" w:space="0" w:color="auto"/>
      </w:divBdr>
    </w:div>
    <w:div w:id="1368800199">
      <w:bodyDiv w:val="1"/>
      <w:marLeft w:val="0"/>
      <w:marRight w:val="0"/>
      <w:marTop w:val="0"/>
      <w:marBottom w:val="0"/>
      <w:divBdr>
        <w:top w:val="none" w:sz="0" w:space="0" w:color="auto"/>
        <w:left w:val="none" w:sz="0" w:space="0" w:color="auto"/>
        <w:bottom w:val="none" w:sz="0" w:space="0" w:color="auto"/>
        <w:right w:val="none" w:sz="0" w:space="0" w:color="auto"/>
      </w:divBdr>
    </w:div>
    <w:div w:id="1406416352">
      <w:bodyDiv w:val="1"/>
      <w:marLeft w:val="0"/>
      <w:marRight w:val="0"/>
      <w:marTop w:val="0"/>
      <w:marBottom w:val="0"/>
      <w:divBdr>
        <w:top w:val="none" w:sz="0" w:space="0" w:color="auto"/>
        <w:left w:val="none" w:sz="0" w:space="0" w:color="auto"/>
        <w:bottom w:val="none" w:sz="0" w:space="0" w:color="auto"/>
        <w:right w:val="none" w:sz="0" w:space="0" w:color="auto"/>
      </w:divBdr>
    </w:div>
    <w:div w:id="1414358872">
      <w:bodyDiv w:val="1"/>
      <w:marLeft w:val="0"/>
      <w:marRight w:val="0"/>
      <w:marTop w:val="0"/>
      <w:marBottom w:val="0"/>
      <w:divBdr>
        <w:top w:val="none" w:sz="0" w:space="0" w:color="auto"/>
        <w:left w:val="none" w:sz="0" w:space="0" w:color="auto"/>
        <w:bottom w:val="none" w:sz="0" w:space="0" w:color="auto"/>
        <w:right w:val="none" w:sz="0" w:space="0" w:color="auto"/>
      </w:divBdr>
    </w:div>
    <w:div w:id="1499155380">
      <w:bodyDiv w:val="1"/>
      <w:marLeft w:val="0"/>
      <w:marRight w:val="0"/>
      <w:marTop w:val="0"/>
      <w:marBottom w:val="0"/>
      <w:divBdr>
        <w:top w:val="none" w:sz="0" w:space="0" w:color="auto"/>
        <w:left w:val="none" w:sz="0" w:space="0" w:color="auto"/>
        <w:bottom w:val="none" w:sz="0" w:space="0" w:color="auto"/>
        <w:right w:val="none" w:sz="0" w:space="0" w:color="auto"/>
      </w:divBdr>
    </w:div>
    <w:div w:id="1520122736">
      <w:bodyDiv w:val="1"/>
      <w:marLeft w:val="0"/>
      <w:marRight w:val="0"/>
      <w:marTop w:val="0"/>
      <w:marBottom w:val="0"/>
      <w:divBdr>
        <w:top w:val="none" w:sz="0" w:space="0" w:color="auto"/>
        <w:left w:val="none" w:sz="0" w:space="0" w:color="auto"/>
        <w:bottom w:val="none" w:sz="0" w:space="0" w:color="auto"/>
        <w:right w:val="none" w:sz="0" w:space="0" w:color="auto"/>
      </w:divBdr>
    </w:div>
    <w:div w:id="1547373170">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54792488">
      <w:bodyDiv w:val="1"/>
      <w:marLeft w:val="0"/>
      <w:marRight w:val="0"/>
      <w:marTop w:val="0"/>
      <w:marBottom w:val="0"/>
      <w:divBdr>
        <w:top w:val="none" w:sz="0" w:space="0" w:color="auto"/>
        <w:left w:val="none" w:sz="0" w:space="0" w:color="auto"/>
        <w:bottom w:val="none" w:sz="0" w:space="0" w:color="auto"/>
        <w:right w:val="none" w:sz="0" w:space="0" w:color="auto"/>
      </w:divBdr>
    </w:div>
    <w:div w:id="1683586390">
      <w:bodyDiv w:val="1"/>
      <w:marLeft w:val="0"/>
      <w:marRight w:val="0"/>
      <w:marTop w:val="0"/>
      <w:marBottom w:val="0"/>
      <w:divBdr>
        <w:top w:val="none" w:sz="0" w:space="0" w:color="auto"/>
        <w:left w:val="none" w:sz="0" w:space="0" w:color="auto"/>
        <w:bottom w:val="none" w:sz="0" w:space="0" w:color="auto"/>
        <w:right w:val="none" w:sz="0" w:space="0" w:color="auto"/>
      </w:divBdr>
    </w:div>
    <w:div w:id="1765149978">
      <w:bodyDiv w:val="1"/>
      <w:marLeft w:val="0"/>
      <w:marRight w:val="0"/>
      <w:marTop w:val="0"/>
      <w:marBottom w:val="0"/>
      <w:divBdr>
        <w:top w:val="none" w:sz="0" w:space="0" w:color="auto"/>
        <w:left w:val="none" w:sz="0" w:space="0" w:color="auto"/>
        <w:bottom w:val="none" w:sz="0" w:space="0" w:color="auto"/>
        <w:right w:val="none" w:sz="0" w:space="0" w:color="auto"/>
      </w:divBdr>
    </w:div>
    <w:div w:id="1765956138">
      <w:bodyDiv w:val="1"/>
      <w:marLeft w:val="0"/>
      <w:marRight w:val="0"/>
      <w:marTop w:val="0"/>
      <w:marBottom w:val="0"/>
      <w:divBdr>
        <w:top w:val="none" w:sz="0" w:space="0" w:color="auto"/>
        <w:left w:val="none" w:sz="0" w:space="0" w:color="auto"/>
        <w:bottom w:val="none" w:sz="0" w:space="0" w:color="auto"/>
        <w:right w:val="none" w:sz="0" w:space="0" w:color="auto"/>
      </w:divBdr>
    </w:div>
    <w:div w:id="1774325667">
      <w:bodyDiv w:val="1"/>
      <w:marLeft w:val="0"/>
      <w:marRight w:val="0"/>
      <w:marTop w:val="0"/>
      <w:marBottom w:val="0"/>
      <w:divBdr>
        <w:top w:val="none" w:sz="0" w:space="0" w:color="auto"/>
        <w:left w:val="none" w:sz="0" w:space="0" w:color="auto"/>
        <w:bottom w:val="none" w:sz="0" w:space="0" w:color="auto"/>
        <w:right w:val="none" w:sz="0" w:space="0" w:color="auto"/>
      </w:divBdr>
    </w:div>
    <w:div w:id="1789355765">
      <w:bodyDiv w:val="1"/>
      <w:marLeft w:val="0"/>
      <w:marRight w:val="0"/>
      <w:marTop w:val="0"/>
      <w:marBottom w:val="0"/>
      <w:divBdr>
        <w:top w:val="none" w:sz="0" w:space="0" w:color="auto"/>
        <w:left w:val="none" w:sz="0" w:space="0" w:color="auto"/>
        <w:bottom w:val="none" w:sz="0" w:space="0" w:color="auto"/>
        <w:right w:val="none" w:sz="0" w:space="0" w:color="auto"/>
      </w:divBdr>
    </w:div>
    <w:div w:id="1800612229">
      <w:bodyDiv w:val="1"/>
      <w:marLeft w:val="0"/>
      <w:marRight w:val="0"/>
      <w:marTop w:val="0"/>
      <w:marBottom w:val="0"/>
      <w:divBdr>
        <w:top w:val="none" w:sz="0" w:space="0" w:color="auto"/>
        <w:left w:val="none" w:sz="0" w:space="0" w:color="auto"/>
        <w:bottom w:val="none" w:sz="0" w:space="0" w:color="auto"/>
        <w:right w:val="none" w:sz="0" w:space="0" w:color="auto"/>
      </w:divBdr>
    </w:div>
    <w:div w:id="1989280733">
      <w:bodyDiv w:val="1"/>
      <w:marLeft w:val="0"/>
      <w:marRight w:val="0"/>
      <w:marTop w:val="0"/>
      <w:marBottom w:val="0"/>
      <w:divBdr>
        <w:top w:val="none" w:sz="0" w:space="0" w:color="auto"/>
        <w:left w:val="none" w:sz="0" w:space="0" w:color="auto"/>
        <w:bottom w:val="none" w:sz="0" w:space="0" w:color="auto"/>
        <w:right w:val="none" w:sz="0" w:space="0" w:color="auto"/>
      </w:divBdr>
    </w:div>
    <w:div w:id="1995448053">
      <w:marLeft w:val="0"/>
      <w:marRight w:val="0"/>
      <w:marTop w:val="0"/>
      <w:marBottom w:val="0"/>
      <w:divBdr>
        <w:top w:val="none" w:sz="0" w:space="0" w:color="auto"/>
        <w:left w:val="none" w:sz="0" w:space="0" w:color="auto"/>
        <w:bottom w:val="none" w:sz="0" w:space="0" w:color="auto"/>
        <w:right w:val="none" w:sz="0" w:space="0" w:color="auto"/>
      </w:divBdr>
      <w:divsChild>
        <w:div w:id="244460288">
          <w:marLeft w:val="0"/>
          <w:marRight w:val="0"/>
          <w:marTop w:val="0"/>
          <w:marBottom w:val="0"/>
          <w:divBdr>
            <w:top w:val="none" w:sz="0" w:space="0" w:color="auto"/>
            <w:left w:val="none" w:sz="0" w:space="0" w:color="auto"/>
            <w:bottom w:val="none" w:sz="0" w:space="0" w:color="auto"/>
            <w:right w:val="none" w:sz="0" w:space="0" w:color="auto"/>
          </w:divBdr>
          <w:divsChild>
            <w:div w:id="798768811">
              <w:marLeft w:val="0"/>
              <w:marRight w:val="0"/>
              <w:marTop w:val="0"/>
              <w:marBottom w:val="0"/>
              <w:divBdr>
                <w:top w:val="none" w:sz="0" w:space="0" w:color="auto"/>
                <w:left w:val="none" w:sz="0" w:space="0" w:color="auto"/>
                <w:bottom w:val="none" w:sz="0" w:space="0" w:color="auto"/>
                <w:right w:val="none" w:sz="0" w:space="0" w:color="auto"/>
              </w:divBdr>
            </w:div>
            <w:div w:id="964851551">
              <w:marLeft w:val="0"/>
              <w:marRight w:val="0"/>
              <w:marTop w:val="0"/>
              <w:marBottom w:val="0"/>
              <w:divBdr>
                <w:top w:val="none" w:sz="0" w:space="0" w:color="auto"/>
                <w:left w:val="none" w:sz="0" w:space="0" w:color="auto"/>
                <w:bottom w:val="none" w:sz="0" w:space="0" w:color="auto"/>
                <w:right w:val="none" w:sz="0" w:space="0" w:color="auto"/>
              </w:divBdr>
              <w:divsChild>
                <w:div w:id="652875968">
                  <w:marLeft w:val="0"/>
                  <w:marRight w:val="0"/>
                  <w:marTop w:val="0"/>
                  <w:marBottom w:val="0"/>
                  <w:divBdr>
                    <w:top w:val="none" w:sz="0" w:space="0" w:color="auto"/>
                    <w:left w:val="none" w:sz="0" w:space="0" w:color="auto"/>
                    <w:bottom w:val="none" w:sz="0" w:space="0" w:color="auto"/>
                    <w:right w:val="none" w:sz="0" w:space="0" w:color="auto"/>
                  </w:divBdr>
                </w:div>
              </w:divsChild>
            </w:div>
            <w:div w:id="1449817460">
              <w:marLeft w:val="0"/>
              <w:marRight w:val="0"/>
              <w:marTop w:val="0"/>
              <w:marBottom w:val="0"/>
              <w:divBdr>
                <w:top w:val="none" w:sz="0" w:space="0" w:color="auto"/>
                <w:left w:val="none" w:sz="0" w:space="0" w:color="auto"/>
                <w:bottom w:val="none" w:sz="0" w:space="0" w:color="auto"/>
                <w:right w:val="none" w:sz="0" w:space="0" w:color="auto"/>
              </w:divBdr>
              <w:divsChild>
                <w:div w:id="1912958450">
                  <w:marLeft w:val="0"/>
                  <w:marRight w:val="0"/>
                  <w:marTop w:val="0"/>
                  <w:marBottom w:val="0"/>
                  <w:divBdr>
                    <w:top w:val="none" w:sz="0" w:space="0" w:color="auto"/>
                    <w:left w:val="none" w:sz="0" w:space="0" w:color="auto"/>
                    <w:bottom w:val="none" w:sz="0" w:space="0" w:color="auto"/>
                    <w:right w:val="none" w:sz="0" w:space="0" w:color="auto"/>
                  </w:divBdr>
                </w:div>
                <w:div w:id="864749327">
                  <w:marLeft w:val="0"/>
                  <w:marRight w:val="0"/>
                  <w:marTop w:val="0"/>
                  <w:marBottom w:val="0"/>
                  <w:divBdr>
                    <w:top w:val="none" w:sz="0" w:space="0" w:color="auto"/>
                    <w:left w:val="none" w:sz="0" w:space="0" w:color="auto"/>
                    <w:bottom w:val="none" w:sz="0" w:space="0" w:color="auto"/>
                    <w:right w:val="none" w:sz="0" w:space="0" w:color="auto"/>
                  </w:divBdr>
                  <w:divsChild>
                    <w:div w:id="1830779727">
                      <w:marLeft w:val="0"/>
                      <w:marRight w:val="0"/>
                      <w:marTop w:val="0"/>
                      <w:marBottom w:val="0"/>
                      <w:divBdr>
                        <w:top w:val="none" w:sz="0" w:space="0" w:color="auto"/>
                        <w:left w:val="none" w:sz="0" w:space="0" w:color="auto"/>
                        <w:bottom w:val="none" w:sz="0" w:space="0" w:color="auto"/>
                        <w:right w:val="none" w:sz="0" w:space="0" w:color="auto"/>
                      </w:divBdr>
                      <w:divsChild>
                        <w:div w:id="2301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7874">
          <w:marLeft w:val="0"/>
          <w:marRight w:val="0"/>
          <w:marTop w:val="0"/>
          <w:marBottom w:val="0"/>
          <w:divBdr>
            <w:top w:val="none" w:sz="0" w:space="0" w:color="auto"/>
            <w:left w:val="none" w:sz="0" w:space="0" w:color="auto"/>
            <w:bottom w:val="none" w:sz="0" w:space="0" w:color="auto"/>
            <w:right w:val="none" w:sz="0" w:space="0" w:color="auto"/>
          </w:divBdr>
          <w:divsChild>
            <w:div w:id="99841719">
              <w:marLeft w:val="0"/>
              <w:marRight w:val="0"/>
              <w:marTop w:val="0"/>
              <w:marBottom w:val="0"/>
              <w:divBdr>
                <w:top w:val="none" w:sz="0" w:space="0" w:color="auto"/>
                <w:left w:val="none" w:sz="0" w:space="0" w:color="auto"/>
                <w:bottom w:val="none" w:sz="0" w:space="0" w:color="auto"/>
                <w:right w:val="none" w:sz="0" w:space="0" w:color="auto"/>
              </w:divBdr>
            </w:div>
            <w:div w:id="575869099">
              <w:marLeft w:val="0"/>
              <w:marRight w:val="0"/>
              <w:marTop w:val="0"/>
              <w:marBottom w:val="0"/>
              <w:divBdr>
                <w:top w:val="none" w:sz="0" w:space="0" w:color="auto"/>
                <w:left w:val="none" w:sz="0" w:space="0" w:color="auto"/>
                <w:bottom w:val="none" w:sz="0" w:space="0" w:color="auto"/>
                <w:right w:val="none" w:sz="0" w:space="0" w:color="auto"/>
              </w:divBdr>
            </w:div>
            <w:div w:id="472797320">
              <w:marLeft w:val="0"/>
              <w:marRight w:val="0"/>
              <w:marTop w:val="0"/>
              <w:marBottom w:val="0"/>
              <w:divBdr>
                <w:top w:val="none" w:sz="0" w:space="0" w:color="auto"/>
                <w:left w:val="none" w:sz="0" w:space="0" w:color="auto"/>
                <w:bottom w:val="none" w:sz="0" w:space="0" w:color="auto"/>
                <w:right w:val="none" w:sz="0" w:space="0" w:color="auto"/>
              </w:divBdr>
            </w:div>
            <w:div w:id="1145972443">
              <w:marLeft w:val="0"/>
              <w:marRight w:val="0"/>
              <w:marTop w:val="0"/>
              <w:marBottom w:val="0"/>
              <w:divBdr>
                <w:top w:val="none" w:sz="0" w:space="0" w:color="auto"/>
                <w:left w:val="none" w:sz="0" w:space="0" w:color="auto"/>
                <w:bottom w:val="none" w:sz="0" w:space="0" w:color="auto"/>
                <w:right w:val="none" w:sz="0" w:space="0" w:color="auto"/>
              </w:divBdr>
            </w:div>
            <w:div w:id="1394352764">
              <w:marLeft w:val="0"/>
              <w:marRight w:val="0"/>
              <w:marTop w:val="0"/>
              <w:marBottom w:val="0"/>
              <w:divBdr>
                <w:top w:val="none" w:sz="0" w:space="0" w:color="auto"/>
                <w:left w:val="none" w:sz="0" w:space="0" w:color="auto"/>
                <w:bottom w:val="none" w:sz="0" w:space="0" w:color="auto"/>
                <w:right w:val="none" w:sz="0" w:space="0" w:color="auto"/>
              </w:divBdr>
            </w:div>
            <w:div w:id="1968928221">
              <w:marLeft w:val="0"/>
              <w:marRight w:val="0"/>
              <w:marTop w:val="0"/>
              <w:marBottom w:val="0"/>
              <w:divBdr>
                <w:top w:val="none" w:sz="0" w:space="0" w:color="auto"/>
                <w:left w:val="none" w:sz="0" w:space="0" w:color="auto"/>
                <w:bottom w:val="none" w:sz="0" w:space="0" w:color="auto"/>
                <w:right w:val="none" w:sz="0" w:space="0" w:color="auto"/>
              </w:divBdr>
              <w:divsChild>
                <w:div w:id="1598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94170">
      <w:bodyDiv w:val="1"/>
      <w:marLeft w:val="0"/>
      <w:marRight w:val="0"/>
      <w:marTop w:val="0"/>
      <w:marBottom w:val="0"/>
      <w:divBdr>
        <w:top w:val="none" w:sz="0" w:space="0" w:color="auto"/>
        <w:left w:val="none" w:sz="0" w:space="0" w:color="auto"/>
        <w:bottom w:val="none" w:sz="0" w:space="0" w:color="auto"/>
        <w:right w:val="none" w:sz="0" w:space="0" w:color="auto"/>
      </w:divBdr>
    </w:div>
    <w:div w:id="2075006757">
      <w:bodyDiv w:val="1"/>
      <w:marLeft w:val="0"/>
      <w:marRight w:val="0"/>
      <w:marTop w:val="0"/>
      <w:marBottom w:val="0"/>
      <w:divBdr>
        <w:top w:val="none" w:sz="0" w:space="0" w:color="auto"/>
        <w:left w:val="none" w:sz="0" w:space="0" w:color="auto"/>
        <w:bottom w:val="none" w:sz="0" w:space="0" w:color="auto"/>
        <w:right w:val="none" w:sz="0" w:space="0" w:color="auto"/>
      </w:divBdr>
    </w:div>
    <w:div w:id="2075859172">
      <w:bodyDiv w:val="1"/>
      <w:marLeft w:val="0"/>
      <w:marRight w:val="0"/>
      <w:marTop w:val="0"/>
      <w:marBottom w:val="0"/>
      <w:divBdr>
        <w:top w:val="none" w:sz="0" w:space="0" w:color="auto"/>
        <w:left w:val="none" w:sz="0" w:space="0" w:color="auto"/>
        <w:bottom w:val="none" w:sz="0" w:space="0" w:color="auto"/>
        <w:right w:val="none" w:sz="0" w:space="0" w:color="auto"/>
      </w:divBdr>
    </w:div>
    <w:div w:id="2080397872">
      <w:bodyDiv w:val="1"/>
      <w:marLeft w:val="0"/>
      <w:marRight w:val="0"/>
      <w:marTop w:val="0"/>
      <w:marBottom w:val="0"/>
      <w:divBdr>
        <w:top w:val="none" w:sz="0" w:space="0" w:color="auto"/>
        <w:left w:val="none" w:sz="0" w:space="0" w:color="auto"/>
        <w:bottom w:val="none" w:sz="0" w:space="0" w:color="auto"/>
        <w:right w:val="none" w:sz="0" w:space="0" w:color="auto"/>
      </w:divBdr>
    </w:div>
    <w:div w:id="21453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Assembly_languag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en.wikipedia.org/wiki/USB_(Communication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HVRSoftware.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file:///D:\projects\QT\MotorolaEmulatorGithub\MotorolaEmulator\Dokumentacija,%20raziskovalna\raziskovalna%20dokumenti\Motorola%20Emulato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6-DM-05\Downloads\Predloga%20(MS%20Word)%20seminarske%20naloge%20z%20navodili.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C2E4FD-713A-454B-9DE0-A4AA505B81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QTG23</b:Tag>
    <b:SourceType>InternetSite</b:SourceType>
    <b:Guid>{CE297AC5-8A3A-42F8-9475-91B4CF5D8166}</b:Guid>
    <b:Title>QT Group</b:Title>
    <b:Year>2023</b:Year>
    <b:InternetSiteTitle>Spletno mesto podjetja QT inc.</b:InternetSiteTitle>
    <b:Month>11</b:Month>
    <b:Day>15</b:Day>
    <b:URL>https://www.qt.io/</b:URL>
    <b:RefOrder>2</b:RefOrder>
  </b:Source>
  <b:Source>
    <b:Tag>MC6800</b:Tag>
    <b:SourceType>InternetSite</b:SourceType>
    <b:Guid>{792B9463-0281-4703-A4C1-B0814DF5C5C8}</b:Guid>
    <b:Title>Motorola 6800 - Wikipedia</b:Title>
    <b:Year>2023</b:Year>
    <b:InternetSiteTitle>Wikipedia The Free Encyclopedia</b:InternetSiteTitle>
    <b:Month>17</b:Month>
    <b:Day>11</b:Day>
    <b:URL>https://en.wikipedia.org/wiki/Motorola_6800</b:URL>
    <b:RefOrder>1</b:RefOrder>
  </b:Source>
  <b:Source>
    <b:Tag>SYD</b:Tag>
    <b:SourceType>InternetSite</b:SourceType>
    <b:Guid>{B5E4869D-3A74-4514-BABC-E19D96A48223}</b:Guid>
    <b:Author>
      <b:Author>
        <b:NameList>
          <b:Person>
            <b:Last>WESS</b:Last>
            <b:First>SYDNEY</b:First>
          </b:Person>
        </b:NameList>
      </b:Author>
    </b:Author>
    <b:Title>The Manifest</b:Title>
    <b:InternetSiteTitle>What Is A Programming Environment?</b:InternetSiteTitle>
    <b:URL>https://themanifest.com/software-development/blog/programming-engineer</b:URL>
    <b:RefOrder>3</b:RefOrder>
  </b:Source>
  <b:Source xmlns:b="http://schemas.openxmlformats.org/officeDocument/2006/bibliography">
    <b:Tag>Int26</b:Tag>
    <b:SourceType>InternetSite</b:SourceType>
    <b:Guid>{83EB43F6-569C-43AF-8CB3-1008DF7CD26C}</b:Guid>
    <b:Title>Integrirano razvojno okolje</b:Title>
    <b:InternetSiteTitle>Wikipedija Prosta Enciklopedija</b:InternetSiteTitle>
    <b:Year>2026</b:Year>
    <b:Month>1</b:Month>
    <b:Day>5</b:Day>
    <b:URL>https://sl.wikipedia.org/wiki/Integrirano_razvojno_okolje</b:URL>
    <b:RefOrder>4</b:RefOrder>
  </b:Source>
  <b:Source>
    <b:Tag>Des24</b:Tag>
    <b:SourceType>InternetSite</b:SourceType>
    <b:Guid>{48412FB8-A3A8-4005-9D29-6EC46CE12A37}</b:Guid>
    <b:Title>Desktop Guide (Windows Forms .NET)</b:Title>
    <b:InternetSiteTitle>Microsoft .NET</b:InternetSiteTitle>
    <b:Year>2024</b:Year>
    <b:Month>1</b:Month>
    <b:Day>5</b:Day>
    <b:URL>https://learn.microsoft.com/en-us/dotnet/desktop/winforms/overview/?view=netdesktop-7.0</b:URL>
    <b:RefOrder>5</b:RefOrder>
  </b:Source>
</b:Sources>
</file>

<file path=customXml/itemProps1.xml><?xml version="1.0" encoding="utf-8"?>
<ds:datastoreItem xmlns:ds="http://schemas.openxmlformats.org/officeDocument/2006/customXml" ds:itemID="{F487F7B6-4168-41A2-A0FE-8F320D49C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Predloga (MS Word) seminarske naloge z navodili.dotx</Template>
  <TotalTime>12943</TotalTime>
  <Pages>39</Pages>
  <Words>7026</Words>
  <Characters>40053</Characters>
  <Application>Microsoft Office Word</Application>
  <DocSecurity>0</DocSecurity>
  <Lines>333</Lines>
  <Paragraphs>93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K06-DM-05</dc:creator>
  <cp:keywords/>
  <dc:description/>
  <cp:lastModifiedBy>Grand Titan</cp:lastModifiedBy>
  <cp:revision>179</cp:revision>
  <dcterms:created xsi:type="dcterms:W3CDTF">2022-01-24T09:39:00Z</dcterms:created>
  <dcterms:modified xsi:type="dcterms:W3CDTF">2024-01-28T15:36:00Z</dcterms:modified>
</cp:coreProperties>
</file>